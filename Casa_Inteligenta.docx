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00EE53" w14:textId="77777777" w:rsidR="00981516" w:rsidRDefault="00981516" w:rsidP="000D2808">
      <w:pPr>
        <w:tabs>
          <w:tab w:val="left" w:pos="2295"/>
        </w:tabs>
        <w:spacing w:line="360" w:lineRule="auto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E6341C9" wp14:editId="60DF6C6C">
            <wp:simplePos x="0" y="0"/>
            <wp:positionH relativeFrom="column">
              <wp:posOffset>318052</wp:posOffset>
            </wp:positionH>
            <wp:positionV relativeFrom="paragraph">
              <wp:posOffset>-461176</wp:posOffset>
            </wp:positionV>
            <wp:extent cx="3506525" cy="1242326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ogo-UT-IESC-RGB-R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525" cy="12423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pPr w:leftFromText="187" w:rightFromText="187" w:vertAnchor="page" w:horzAnchor="margin" w:tblpY="2506"/>
        <w:tblW w:w="5053" w:type="pct"/>
        <w:tblCellMar>
          <w:left w:w="144" w:type="dxa"/>
          <w:right w:w="115" w:type="dxa"/>
        </w:tblCellMar>
        <w:tblLook w:val="04A0" w:firstRow="1" w:lastRow="0" w:firstColumn="1" w:lastColumn="0" w:noHBand="0" w:noVBand="1"/>
      </w:tblPr>
      <w:tblGrid>
        <w:gridCol w:w="9123"/>
      </w:tblGrid>
      <w:tr w:rsidR="000D2808" w:rsidRPr="002305D0" w14:paraId="102EB628" w14:textId="77777777" w:rsidTr="000D2808">
        <w:trPr>
          <w:trHeight w:val="1993"/>
        </w:trPr>
        <w:tc>
          <w:tcPr>
            <w:tcW w:w="9123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707D40E0" w14:textId="77777777" w:rsidR="000D2808" w:rsidRPr="002305D0" w:rsidRDefault="000D2808" w:rsidP="000D2808">
            <w:pPr>
              <w:pStyle w:val="NoSpacing"/>
              <w:spacing w:line="360" w:lineRule="auto"/>
              <w:jc w:val="center"/>
              <w:rPr>
                <w:rFonts w:ascii="UT Sans" w:hAnsi="UT Sans"/>
                <w:color w:val="365F91" w:themeColor="accent1" w:themeShade="BF"/>
                <w:sz w:val="24"/>
                <w:szCs w:val="24"/>
              </w:rPr>
            </w:pPr>
          </w:p>
        </w:tc>
      </w:tr>
      <w:tr w:rsidR="000D2808" w:rsidRPr="002305D0" w14:paraId="3414D9F7" w14:textId="77777777" w:rsidTr="000D2808">
        <w:trPr>
          <w:trHeight w:val="1636"/>
        </w:trPr>
        <w:tc>
          <w:tcPr>
            <w:tcW w:w="9123" w:type="dxa"/>
          </w:tcPr>
          <w:p w14:paraId="6B0EDBD8" w14:textId="776AC1B2" w:rsidR="000D2808" w:rsidRPr="002305D0" w:rsidRDefault="00EA3F9B" w:rsidP="00CE73FF">
            <w:pPr>
              <w:pStyle w:val="NoSpacing"/>
              <w:spacing w:line="360" w:lineRule="auto"/>
              <w:jc w:val="center"/>
              <w:rPr>
                <w:rFonts w:ascii="UT Sans" w:eastAsiaTheme="majorEastAsia" w:hAnsi="UT Sans" w:cstheme="majorBidi"/>
                <w:b/>
                <w:color w:val="4F81BD" w:themeColor="accent1"/>
                <w:sz w:val="88"/>
                <w:szCs w:val="88"/>
              </w:rPr>
            </w:pPr>
            <w:sdt>
              <w:sdtPr>
                <w:rPr>
                  <w:rStyle w:val="TitleChar"/>
                  <w:rFonts w:ascii="UT Sans" w:hAnsi="UT Sans"/>
                  <w:b/>
                </w:rPr>
                <w:alias w:val="Title"/>
                <w:id w:val="13406919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r w:rsidR="003C0095">
                  <w:rPr>
                    <w:rStyle w:val="TitleChar"/>
                    <w:rFonts w:ascii="UT Sans" w:hAnsi="UT Sans"/>
                    <w:b/>
                  </w:rPr>
                  <w:t>Cas</w:t>
                </w:r>
                <w:r w:rsidR="00CE73FF">
                  <w:rPr>
                    <w:rStyle w:val="TitleChar"/>
                    <w:rFonts w:ascii="UT Sans" w:hAnsi="UT Sans"/>
                    <w:b/>
                  </w:rPr>
                  <w:t>ă</w:t>
                </w:r>
                <w:r w:rsidR="003C0095">
                  <w:rPr>
                    <w:rStyle w:val="TitleChar"/>
                    <w:rFonts w:ascii="UT Sans" w:hAnsi="UT Sans"/>
                    <w:b/>
                  </w:rPr>
                  <w:t xml:space="preserve"> inteligentă</w:t>
                </w:r>
              </w:sdtContent>
            </w:sdt>
          </w:p>
        </w:tc>
      </w:tr>
      <w:tr w:rsidR="000D2808" w:rsidRPr="002305D0" w14:paraId="12B85BAE" w14:textId="77777777" w:rsidTr="000D2808">
        <w:trPr>
          <w:trHeight w:val="437"/>
        </w:trPr>
        <w:tc>
          <w:tcPr>
            <w:tcW w:w="9123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1EFAB32C" w14:textId="77777777" w:rsidR="000D2808" w:rsidRPr="002305D0" w:rsidRDefault="000D2808" w:rsidP="000D2808">
            <w:pPr>
              <w:spacing w:line="360" w:lineRule="auto"/>
              <w:jc w:val="center"/>
            </w:pPr>
          </w:p>
        </w:tc>
      </w:tr>
      <w:tr w:rsidR="000D2808" w:rsidRPr="002305D0" w14:paraId="6D4D4A12" w14:textId="77777777" w:rsidTr="000D2808">
        <w:trPr>
          <w:trHeight w:val="178"/>
        </w:trPr>
        <w:tc>
          <w:tcPr>
            <w:tcW w:w="9123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45A1DAA2" w14:textId="77777777" w:rsidR="000D2808" w:rsidRPr="00C82980" w:rsidRDefault="000D2808" w:rsidP="000D2808">
            <w:pPr>
              <w:pStyle w:val="NoSpacing"/>
              <w:spacing w:line="360" w:lineRule="auto"/>
              <w:rPr>
                <w:rFonts w:ascii="UT Sans" w:hAnsi="UT Sans"/>
                <w:b/>
                <w:color w:val="4F81BD" w:themeColor="accent1"/>
              </w:rPr>
            </w:pPr>
          </w:p>
        </w:tc>
      </w:tr>
      <w:tr w:rsidR="000D2808" w:rsidRPr="00C82980" w14:paraId="678C6D8F" w14:textId="77777777" w:rsidTr="000D2808">
        <w:trPr>
          <w:trHeight w:val="1292"/>
        </w:trPr>
        <w:tc>
          <w:tcPr>
            <w:tcW w:w="9123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491F90D8" w14:textId="1594A787" w:rsidR="000D2808" w:rsidRDefault="003C0095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32"/>
              </w:rPr>
            </w:pPr>
            <w:r>
              <w:rPr>
                <w:rFonts w:ascii="UT Sans" w:hAnsi="UT Sans"/>
                <w:b/>
                <w:sz w:val="32"/>
                <w:szCs w:val="32"/>
              </w:rPr>
              <w:t>Studenț</w:t>
            </w:r>
            <w:r w:rsidR="000D2808">
              <w:rPr>
                <w:rFonts w:ascii="UT Sans" w:hAnsi="UT Sans"/>
                <w:b/>
                <w:sz w:val="32"/>
                <w:szCs w:val="32"/>
              </w:rPr>
              <w:t>i</w:t>
            </w:r>
            <w:r w:rsidR="000D2808" w:rsidRPr="00C82980">
              <w:rPr>
                <w:rFonts w:ascii="UT Sans" w:hAnsi="UT Sans"/>
                <w:b/>
                <w:sz w:val="32"/>
                <w:szCs w:val="32"/>
              </w:rPr>
              <w:t>:</w:t>
            </w:r>
          </w:p>
          <w:p w14:paraId="5B04957E" w14:textId="4EDCD116" w:rsidR="000D2808" w:rsidRDefault="003C0095" w:rsidP="000D2808">
            <w:pPr>
              <w:pStyle w:val="NoSpacing"/>
              <w:jc w:val="right"/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</w:pPr>
            <w:r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  <w:t>Sârcă</w:t>
            </w:r>
            <w:r w:rsidR="000D2808"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  <w:t xml:space="preserve"> Florin-Sabin</w:t>
            </w:r>
          </w:p>
          <w:p w14:paraId="59E7F99C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r>
              <w:rPr>
                <w:rFonts w:ascii="UT Sans" w:hAnsi="UT Sans"/>
                <w:b/>
                <w:sz w:val="32"/>
                <w:szCs w:val="40"/>
              </w:rPr>
              <w:t>Zaharia George-Andrei</w:t>
            </w:r>
          </w:p>
          <w:p w14:paraId="335FB2A9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r>
              <w:rPr>
                <w:rFonts w:ascii="UT Sans" w:hAnsi="UT Sans"/>
                <w:b/>
                <w:sz w:val="32"/>
                <w:szCs w:val="40"/>
              </w:rPr>
              <w:t>An: IV</w:t>
            </w:r>
          </w:p>
          <w:p w14:paraId="7955C0D4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r>
              <w:rPr>
                <w:rFonts w:ascii="UT Sans" w:hAnsi="UT Sans"/>
                <w:b/>
                <w:sz w:val="32"/>
                <w:szCs w:val="40"/>
              </w:rPr>
              <w:t>Grupa: 4LF772</w:t>
            </w:r>
          </w:p>
          <w:p w14:paraId="69D37123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r>
              <w:rPr>
                <w:rFonts w:ascii="UT Sans" w:hAnsi="UT Sans"/>
                <w:b/>
                <w:sz w:val="32"/>
                <w:szCs w:val="40"/>
              </w:rPr>
              <w:t>Email:</w:t>
            </w:r>
          </w:p>
          <w:p w14:paraId="6FA829BF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r w:rsidRPr="002B7B91">
              <w:rPr>
                <w:rFonts w:ascii="UT Sans" w:hAnsi="UT Sans"/>
                <w:b/>
                <w:sz w:val="32"/>
                <w:szCs w:val="40"/>
              </w:rPr>
              <w:t>george.zaharia@student.unitbv.ro</w:t>
            </w:r>
          </w:p>
          <w:p w14:paraId="21568305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r w:rsidRPr="002B7B91">
              <w:rPr>
                <w:rFonts w:ascii="UT Sans" w:hAnsi="UT Sans"/>
                <w:b/>
                <w:sz w:val="32"/>
                <w:szCs w:val="40"/>
              </w:rPr>
              <w:t>florin.sarca@student.unitbv.ro</w:t>
            </w:r>
          </w:p>
          <w:p w14:paraId="0EED0965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r>
              <w:rPr>
                <w:rFonts w:ascii="UT Sans" w:hAnsi="UT Sans"/>
                <w:b/>
                <w:sz w:val="32"/>
                <w:szCs w:val="40"/>
              </w:rPr>
              <w:t>Nr Matricol:</w:t>
            </w:r>
          </w:p>
          <w:p w14:paraId="368E3279" w14:textId="4DF14B32" w:rsidR="000D2808" w:rsidRDefault="000C2AD2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r>
              <w:rPr>
                <w:rFonts w:ascii="UT Sans" w:hAnsi="UT Sans"/>
                <w:b/>
                <w:sz w:val="32"/>
                <w:szCs w:val="40"/>
              </w:rPr>
              <w:t>Zaharia George-Andrei:</w:t>
            </w:r>
            <w:r w:rsidR="000D2808">
              <w:rPr>
                <w:rFonts w:ascii="UT Sans" w:hAnsi="UT Sans"/>
                <w:b/>
                <w:sz w:val="32"/>
                <w:szCs w:val="40"/>
              </w:rPr>
              <w:t xml:space="preserve"> 8905</w:t>
            </w:r>
          </w:p>
          <w:p w14:paraId="08330A14" w14:textId="0706A16A" w:rsidR="000D2808" w:rsidRDefault="003C0095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r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  <w:t>Sârcă</w:t>
            </w:r>
            <w:r w:rsidR="000C2AD2"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  <w:t xml:space="preserve"> Florin-Sabin</w:t>
            </w:r>
            <w:r w:rsidR="000C2AD2">
              <w:rPr>
                <w:rFonts w:ascii="UT Sans" w:hAnsi="UT Sans"/>
                <w:b/>
                <w:sz w:val="32"/>
                <w:szCs w:val="40"/>
              </w:rPr>
              <w:t>:</w:t>
            </w:r>
            <w:r w:rsidR="000D2808">
              <w:rPr>
                <w:rFonts w:ascii="UT Sans" w:hAnsi="UT Sans"/>
                <w:b/>
                <w:sz w:val="32"/>
                <w:szCs w:val="40"/>
              </w:rPr>
              <w:t xml:space="preserve"> 8897</w:t>
            </w:r>
          </w:p>
          <w:p w14:paraId="291644A2" w14:textId="77777777" w:rsidR="000D2808" w:rsidRDefault="000D2808" w:rsidP="000D2808">
            <w:pPr>
              <w:pStyle w:val="NoSpacing"/>
              <w:spacing w:line="360" w:lineRule="auto"/>
              <w:jc w:val="right"/>
              <w:rPr>
                <w:rFonts w:ascii="UT Sans" w:hAnsi="UT Sans"/>
                <w:b/>
                <w:sz w:val="32"/>
                <w:szCs w:val="40"/>
              </w:rPr>
            </w:pPr>
          </w:p>
          <w:p w14:paraId="5653CA80" w14:textId="77777777" w:rsidR="000D2808" w:rsidRPr="005D259E" w:rsidRDefault="000D2808" w:rsidP="000D2808">
            <w:pPr>
              <w:pStyle w:val="NoSpacing"/>
              <w:spacing w:line="360" w:lineRule="auto"/>
              <w:jc w:val="right"/>
              <w:rPr>
                <w:rFonts w:ascii="UT Sans" w:hAnsi="UT Sans"/>
                <w:b/>
                <w:sz w:val="32"/>
                <w:szCs w:val="40"/>
              </w:rPr>
            </w:pPr>
          </w:p>
        </w:tc>
      </w:tr>
      <w:tr w:rsidR="000D2808" w:rsidRPr="002305D0" w14:paraId="5D530F7B" w14:textId="77777777" w:rsidTr="000D2808">
        <w:trPr>
          <w:trHeight w:val="9"/>
        </w:trPr>
        <w:tc>
          <w:tcPr>
            <w:tcW w:w="9123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1153F7B8" w14:textId="77777777" w:rsidR="000D2808" w:rsidRPr="002305D0" w:rsidRDefault="000D2808" w:rsidP="000D2808">
            <w:pPr>
              <w:spacing w:line="360" w:lineRule="auto"/>
              <w:rPr>
                <w:b/>
                <w:sz w:val="32"/>
                <w:szCs w:val="32"/>
              </w:rPr>
            </w:pPr>
          </w:p>
        </w:tc>
      </w:tr>
    </w:tbl>
    <w:sdt>
      <w:sdtPr>
        <w:id w:val="-1038194471"/>
        <w:docPartObj>
          <w:docPartGallery w:val="Cover Pages"/>
          <w:docPartUnique/>
        </w:docPartObj>
      </w:sdtPr>
      <w:sdtEndPr>
        <w:rPr>
          <w:noProof/>
        </w:rPr>
      </w:sdtEndPr>
      <w:sdtContent>
        <w:p w14:paraId="21C3C83C" w14:textId="77777777" w:rsidR="00981516" w:rsidRPr="002305D0" w:rsidRDefault="00981516" w:rsidP="000D2808">
          <w:pPr>
            <w:tabs>
              <w:tab w:val="left" w:pos="2295"/>
            </w:tabs>
            <w:spacing w:line="360" w:lineRule="auto"/>
          </w:pPr>
        </w:p>
        <w:p w14:paraId="27475DAA" w14:textId="77777777" w:rsidR="00981516" w:rsidRPr="002305D0" w:rsidRDefault="00EA3F9B" w:rsidP="000D2808">
          <w:pPr>
            <w:spacing w:line="360" w:lineRule="auto"/>
            <w:rPr>
              <w:noProof/>
            </w:rPr>
          </w:pPr>
        </w:p>
      </w:sdtContent>
    </w:sdt>
    <w:sdt>
      <w:sdtPr>
        <w:id w:val="15469439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7E10837" w14:textId="3B201B15" w:rsidR="00981516" w:rsidRPr="00DD48AD" w:rsidRDefault="003C0095" w:rsidP="000D2808">
          <w:pPr>
            <w:spacing w:line="240" w:lineRule="auto"/>
            <w:rPr>
              <w:b/>
              <w:sz w:val="36"/>
              <w:szCs w:val="36"/>
            </w:rPr>
          </w:pPr>
          <w:r>
            <w:rPr>
              <w:b/>
              <w:sz w:val="36"/>
              <w:szCs w:val="36"/>
            </w:rPr>
            <w:t>Conț</w:t>
          </w:r>
          <w:r w:rsidR="00981516" w:rsidRPr="00DD48AD">
            <w:rPr>
              <w:b/>
              <w:sz w:val="36"/>
              <w:szCs w:val="36"/>
            </w:rPr>
            <w:t>inut</w:t>
          </w:r>
        </w:p>
        <w:p w14:paraId="3A935358" w14:textId="77777777" w:rsidR="00A21E3A" w:rsidRDefault="00981516">
          <w:pPr>
            <w:pStyle w:val="TOC1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TOC \o \h \z \u </w:instrText>
          </w:r>
          <w:r>
            <w:fldChar w:fldCharType="separate"/>
          </w:r>
          <w:hyperlink w:anchor="_Toc60485256" w:history="1">
            <w:r w:rsidR="00A21E3A" w:rsidRPr="001C693F">
              <w:rPr>
                <w:rStyle w:val="Hyperlink"/>
              </w:rPr>
              <w:t>1</w:t>
            </w:r>
            <w:r w:rsidR="00A21E3A">
              <w:rPr>
                <w:rFonts w:asciiTheme="minorHAnsi" w:hAnsiTheme="minorHAnsi"/>
              </w:rPr>
              <w:tab/>
            </w:r>
            <w:r w:rsidR="00A21E3A" w:rsidRPr="001C693F">
              <w:rPr>
                <w:rStyle w:val="Hyperlink"/>
              </w:rPr>
              <w:t>Rezumatul Lucrării</w:t>
            </w:r>
            <w:r w:rsidR="00A21E3A">
              <w:rPr>
                <w:webHidden/>
              </w:rPr>
              <w:tab/>
            </w:r>
            <w:r w:rsidR="00A21E3A">
              <w:rPr>
                <w:webHidden/>
              </w:rPr>
              <w:fldChar w:fldCharType="begin"/>
            </w:r>
            <w:r w:rsidR="00A21E3A">
              <w:rPr>
                <w:webHidden/>
              </w:rPr>
              <w:instrText xml:space="preserve"> PAGEREF _Toc60485256 \h </w:instrText>
            </w:r>
            <w:r w:rsidR="00A21E3A">
              <w:rPr>
                <w:webHidden/>
              </w:rPr>
            </w:r>
            <w:r w:rsidR="00A21E3A">
              <w:rPr>
                <w:webHidden/>
              </w:rPr>
              <w:fldChar w:fldCharType="separate"/>
            </w:r>
            <w:r w:rsidR="00A21E3A">
              <w:rPr>
                <w:webHidden/>
              </w:rPr>
              <w:t>3</w:t>
            </w:r>
            <w:r w:rsidR="00A21E3A">
              <w:rPr>
                <w:webHidden/>
              </w:rPr>
              <w:fldChar w:fldCharType="end"/>
            </w:r>
          </w:hyperlink>
        </w:p>
        <w:p w14:paraId="40F13BD3" w14:textId="77777777" w:rsidR="00A21E3A" w:rsidRDefault="00A21E3A">
          <w:pPr>
            <w:pStyle w:val="TOC1"/>
            <w:rPr>
              <w:rFonts w:asciiTheme="minorHAnsi" w:hAnsiTheme="minorHAnsi"/>
            </w:rPr>
          </w:pPr>
          <w:hyperlink w:anchor="_Toc60485257" w:history="1">
            <w:r w:rsidRPr="001C693F">
              <w:rPr>
                <w:rStyle w:val="Hyperlink"/>
              </w:rPr>
              <w:t>2</w:t>
            </w:r>
            <w:r>
              <w:rPr>
                <w:rFonts w:asciiTheme="minorHAnsi" w:hAnsiTheme="minorHAnsi"/>
              </w:rPr>
              <w:tab/>
            </w:r>
            <w:r w:rsidRPr="001C693F">
              <w:rPr>
                <w:rStyle w:val="Hyperlink"/>
              </w:rPr>
              <w:t>Introducere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_Toc60485257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190D3DD" w14:textId="77777777" w:rsidR="00A21E3A" w:rsidRDefault="00A21E3A">
          <w:pPr>
            <w:pStyle w:val="TOC1"/>
            <w:rPr>
              <w:rFonts w:asciiTheme="minorHAnsi" w:hAnsiTheme="minorHAnsi"/>
            </w:rPr>
          </w:pPr>
          <w:hyperlink w:anchor="_Toc60485258" w:history="1">
            <w:r w:rsidRPr="001C693F">
              <w:rPr>
                <w:rStyle w:val="Hyperlink"/>
              </w:rPr>
              <w:t>3</w:t>
            </w:r>
            <w:r>
              <w:rPr>
                <w:rFonts w:asciiTheme="minorHAnsi" w:hAnsiTheme="minorHAnsi"/>
              </w:rPr>
              <w:tab/>
            </w:r>
            <w:r w:rsidRPr="001C693F">
              <w:rPr>
                <w:rStyle w:val="Hyperlink"/>
              </w:rPr>
              <w:t>Arhitectura hardware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_Toc60485258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C1C8055" w14:textId="77777777" w:rsidR="00A21E3A" w:rsidRDefault="00A21E3A">
          <w:pPr>
            <w:pStyle w:val="TOC2"/>
            <w:rPr>
              <w:rFonts w:asciiTheme="minorHAnsi" w:hAnsiTheme="minorHAnsi"/>
              <w:noProof/>
            </w:rPr>
          </w:pPr>
          <w:hyperlink w:anchor="_Toc60485259" w:history="1">
            <w:r w:rsidRPr="001C693F">
              <w:rPr>
                <w:rStyle w:val="Hyperlink"/>
                <w:noProof/>
              </w:rPr>
              <w:t>3.1</w:t>
            </w:r>
            <w:r>
              <w:rPr>
                <w:rFonts w:asciiTheme="minorHAnsi" w:hAnsiTheme="minorHAnsi"/>
                <w:noProof/>
              </w:rPr>
              <w:tab/>
            </w:r>
            <w:r w:rsidRPr="001C693F">
              <w:rPr>
                <w:rStyle w:val="Hyperlink"/>
                <w:noProof/>
              </w:rPr>
              <w:t>Arduino UNO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_Toc60485259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3F573" w14:textId="77777777" w:rsidR="00A21E3A" w:rsidRDefault="00A21E3A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485260" w:history="1">
            <w:r w:rsidRPr="001C693F">
              <w:rPr>
                <w:rStyle w:val="Hyperlink"/>
                <w:noProof/>
              </w:rPr>
              <w:t>3.1.1</w:t>
            </w:r>
            <w:r>
              <w:rPr>
                <w:rFonts w:asciiTheme="minorHAnsi" w:hAnsiTheme="minorHAnsi"/>
                <w:noProof/>
              </w:rPr>
              <w:tab/>
            </w:r>
            <w:r w:rsidRPr="001C693F">
              <w:rPr>
                <w:rStyle w:val="Hyperlink"/>
                <w:noProof/>
              </w:rPr>
              <w:t>Tensiune de alimentare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_Toc60485260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C2770" w14:textId="77777777" w:rsidR="00A21E3A" w:rsidRDefault="00A21E3A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485261" w:history="1">
            <w:r w:rsidRPr="001C693F">
              <w:rPr>
                <w:rStyle w:val="Hyperlink"/>
                <w:noProof/>
              </w:rPr>
              <w:t>3.1.2</w:t>
            </w:r>
            <w:r>
              <w:rPr>
                <w:rFonts w:asciiTheme="minorHAnsi" w:hAnsiTheme="minorHAnsi"/>
                <w:noProof/>
              </w:rPr>
              <w:tab/>
            </w:r>
            <w:r w:rsidRPr="001C693F">
              <w:rPr>
                <w:rStyle w:val="Hyperlink"/>
                <w:noProof/>
              </w:rPr>
              <w:t>Memorie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_Toc60485261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1CFFF" w14:textId="77777777" w:rsidR="00A21E3A" w:rsidRDefault="00A21E3A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485262" w:history="1">
            <w:r w:rsidRPr="001C693F">
              <w:rPr>
                <w:rStyle w:val="Hyperlink"/>
                <w:noProof/>
              </w:rPr>
              <w:t>3.1.3</w:t>
            </w:r>
            <w:r>
              <w:rPr>
                <w:rFonts w:asciiTheme="minorHAnsi" w:hAnsiTheme="minorHAnsi"/>
                <w:noProof/>
              </w:rPr>
              <w:tab/>
            </w:r>
            <w:r w:rsidRPr="001C693F">
              <w:rPr>
                <w:rStyle w:val="Hyperlink"/>
                <w:noProof/>
              </w:rPr>
              <w:t>Input și 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_Toc60485262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56173" w14:textId="77777777" w:rsidR="00A21E3A" w:rsidRDefault="00A21E3A">
          <w:pPr>
            <w:pStyle w:val="TOC2"/>
            <w:rPr>
              <w:rFonts w:asciiTheme="minorHAnsi" w:hAnsiTheme="minorHAnsi"/>
              <w:noProof/>
            </w:rPr>
          </w:pPr>
          <w:hyperlink w:anchor="_Toc60485263" w:history="1">
            <w:r w:rsidRPr="001C693F">
              <w:rPr>
                <w:rStyle w:val="Hyperlink"/>
                <w:noProof/>
              </w:rPr>
              <w:t>3.2</w:t>
            </w:r>
            <w:r>
              <w:rPr>
                <w:rFonts w:asciiTheme="minorHAnsi" w:hAnsiTheme="minorHAnsi"/>
                <w:noProof/>
              </w:rPr>
              <w:tab/>
            </w:r>
            <w:r w:rsidRPr="001C693F">
              <w:rPr>
                <w:rStyle w:val="Hyperlink"/>
                <w:noProof/>
              </w:rPr>
              <w:t>Senzorul de temperatură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_Toc60485263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83D56" w14:textId="77777777" w:rsidR="00A21E3A" w:rsidRDefault="00A21E3A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485264" w:history="1">
            <w:r w:rsidRPr="001C693F">
              <w:rPr>
                <w:rStyle w:val="Hyperlink"/>
                <w:noProof/>
              </w:rPr>
              <w:t>3.2.1</w:t>
            </w:r>
            <w:r>
              <w:rPr>
                <w:rFonts w:asciiTheme="minorHAnsi" w:hAnsiTheme="minorHAnsi"/>
                <w:noProof/>
              </w:rPr>
              <w:tab/>
            </w:r>
            <w:r w:rsidRPr="001C693F">
              <w:rPr>
                <w:rStyle w:val="Hyperlink"/>
                <w:noProof/>
              </w:rPr>
              <w:t>Detalii tehnice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_Toc60485264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5EDCE" w14:textId="77777777" w:rsidR="00A21E3A" w:rsidRDefault="00A21E3A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485265" w:history="1">
            <w:r w:rsidRPr="001C693F">
              <w:rPr>
                <w:rStyle w:val="Hyperlink"/>
                <w:smallCaps/>
                <w:noProof/>
              </w:rPr>
              <w:t>3.2.2</w:t>
            </w:r>
            <w:r>
              <w:rPr>
                <w:rFonts w:asciiTheme="minorHAnsi" w:hAnsiTheme="minorHAnsi"/>
                <w:noProof/>
              </w:rPr>
              <w:tab/>
            </w:r>
            <w:r w:rsidRPr="001C693F">
              <w:rPr>
                <w:rStyle w:val="Hyperlink"/>
                <w:smallCaps/>
                <w:noProof/>
              </w:rPr>
              <w:t>A</w:t>
            </w:r>
            <w:r w:rsidRPr="001C693F">
              <w:rPr>
                <w:rStyle w:val="Hyperlink"/>
                <w:noProof/>
              </w:rPr>
              <w:t>plicație practică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_Toc60485265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097FB" w14:textId="77777777" w:rsidR="00A21E3A" w:rsidRDefault="00A21E3A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485266" w:history="1">
            <w:r w:rsidRPr="001C693F">
              <w:rPr>
                <w:rStyle w:val="Hyperlink"/>
                <w:noProof/>
              </w:rPr>
              <w:t>3.2.3</w:t>
            </w:r>
            <w:r>
              <w:rPr>
                <w:rFonts w:asciiTheme="minorHAnsi" w:hAnsiTheme="minorHAnsi"/>
                <w:noProof/>
              </w:rPr>
              <w:tab/>
            </w:r>
            <w:r w:rsidRPr="001C693F">
              <w:rPr>
                <w:rStyle w:val="Hyperlink"/>
                <w:noProof/>
              </w:rPr>
              <w:t>Alimentare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_Toc60485266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34F1A" w14:textId="77777777" w:rsidR="00A21E3A" w:rsidRDefault="00A21E3A">
          <w:pPr>
            <w:pStyle w:val="TOC2"/>
            <w:rPr>
              <w:rFonts w:asciiTheme="minorHAnsi" w:hAnsiTheme="minorHAnsi"/>
              <w:noProof/>
            </w:rPr>
          </w:pPr>
          <w:hyperlink w:anchor="_Toc60485267" w:history="1">
            <w:r w:rsidRPr="001C693F">
              <w:rPr>
                <w:rStyle w:val="Hyperlink"/>
                <w:noProof/>
              </w:rPr>
              <w:t>3.3</w:t>
            </w:r>
            <w:r>
              <w:rPr>
                <w:rFonts w:asciiTheme="minorHAnsi" w:hAnsiTheme="minorHAnsi"/>
                <w:noProof/>
              </w:rPr>
              <w:tab/>
            </w:r>
            <w:r w:rsidRPr="001C693F">
              <w:rPr>
                <w:rStyle w:val="Hyperlink"/>
                <w:noProof/>
              </w:rPr>
              <w:t>Senzorul de mișcare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_Toc60485267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E66E4" w14:textId="77777777" w:rsidR="00A21E3A" w:rsidRDefault="00A21E3A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485268" w:history="1">
            <w:r w:rsidRPr="001C693F">
              <w:rPr>
                <w:rStyle w:val="Hyperlink"/>
                <w:noProof/>
              </w:rPr>
              <w:t>3.3.1</w:t>
            </w:r>
            <w:r>
              <w:rPr>
                <w:rFonts w:asciiTheme="minorHAnsi" w:hAnsiTheme="minorHAnsi"/>
                <w:noProof/>
              </w:rPr>
              <w:tab/>
            </w:r>
            <w:r w:rsidRPr="001C693F">
              <w:rPr>
                <w:rStyle w:val="Hyperlink"/>
                <w:noProof/>
              </w:rPr>
              <w:t>Detalii tehnice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_Toc60485268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E3FDA" w14:textId="77777777" w:rsidR="00A21E3A" w:rsidRDefault="00A21E3A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485269" w:history="1">
            <w:r w:rsidRPr="001C693F">
              <w:rPr>
                <w:rStyle w:val="Hyperlink"/>
                <w:noProof/>
              </w:rPr>
              <w:t>3.3.2</w:t>
            </w:r>
            <w:r>
              <w:rPr>
                <w:rFonts w:asciiTheme="minorHAnsi" w:hAnsiTheme="minorHAnsi"/>
                <w:noProof/>
              </w:rPr>
              <w:tab/>
            </w:r>
            <w:r w:rsidRPr="001C693F">
              <w:rPr>
                <w:rStyle w:val="Hyperlink"/>
                <w:noProof/>
              </w:rPr>
              <w:t>Aplicație practică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_Toc60485269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44DF6" w14:textId="77777777" w:rsidR="00A21E3A" w:rsidRDefault="00A21E3A">
          <w:pPr>
            <w:pStyle w:val="TOC2"/>
            <w:rPr>
              <w:rFonts w:asciiTheme="minorHAnsi" w:hAnsiTheme="minorHAnsi"/>
              <w:noProof/>
            </w:rPr>
          </w:pPr>
          <w:hyperlink w:anchor="_Toc60485270" w:history="1">
            <w:r w:rsidRPr="001C693F">
              <w:rPr>
                <w:rStyle w:val="Hyperlink"/>
                <w:noProof/>
              </w:rPr>
              <w:t>3.4</w:t>
            </w:r>
            <w:r>
              <w:rPr>
                <w:rFonts w:asciiTheme="minorHAnsi" w:hAnsiTheme="minorHAnsi"/>
                <w:noProof/>
              </w:rPr>
              <w:tab/>
            </w:r>
            <w:r w:rsidRPr="001C693F">
              <w:rPr>
                <w:rStyle w:val="Hyperlink"/>
                <w:noProof/>
              </w:rPr>
              <w:t>Senzorul de lumină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_Toc60485270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F9FF2" w14:textId="77777777" w:rsidR="00A21E3A" w:rsidRDefault="00A21E3A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485271" w:history="1">
            <w:r w:rsidRPr="001C693F">
              <w:rPr>
                <w:rStyle w:val="Hyperlink"/>
                <w:noProof/>
              </w:rPr>
              <w:t>3.4.1</w:t>
            </w:r>
            <w:r>
              <w:rPr>
                <w:rFonts w:asciiTheme="minorHAnsi" w:hAnsiTheme="minorHAnsi"/>
                <w:noProof/>
              </w:rPr>
              <w:tab/>
            </w:r>
            <w:r w:rsidRPr="001C693F">
              <w:rPr>
                <w:rStyle w:val="Hyperlink"/>
                <w:noProof/>
              </w:rPr>
              <w:t>Detalii tehnice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_Toc60485271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7EEFE" w14:textId="77777777" w:rsidR="00A21E3A" w:rsidRDefault="00A21E3A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485272" w:history="1">
            <w:r w:rsidRPr="001C693F">
              <w:rPr>
                <w:rStyle w:val="Hyperlink"/>
                <w:noProof/>
              </w:rPr>
              <w:t>3.4.2</w:t>
            </w:r>
            <w:r>
              <w:rPr>
                <w:rFonts w:asciiTheme="minorHAnsi" w:hAnsiTheme="minorHAnsi"/>
                <w:noProof/>
              </w:rPr>
              <w:tab/>
            </w:r>
            <w:r w:rsidRPr="001C693F">
              <w:rPr>
                <w:rStyle w:val="Hyperlink"/>
                <w:noProof/>
              </w:rPr>
              <w:t>Aplicație practică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_Toc60485272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84536" w14:textId="77777777" w:rsidR="00A21E3A" w:rsidRDefault="00A21E3A">
          <w:pPr>
            <w:pStyle w:val="TOC2"/>
            <w:rPr>
              <w:rFonts w:asciiTheme="minorHAnsi" w:hAnsiTheme="minorHAnsi"/>
              <w:noProof/>
            </w:rPr>
          </w:pPr>
          <w:hyperlink w:anchor="_Toc60485273" w:history="1">
            <w:r w:rsidRPr="001C693F">
              <w:rPr>
                <w:rStyle w:val="Hyperlink"/>
                <w:noProof/>
              </w:rPr>
              <w:t>3.5</w:t>
            </w:r>
            <w:r>
              <w:rPr>
                <w:rFonts w:asciiTheme="minorHAnsi" w:hAnsiTheme="minorHAnsi"/>
                <w:noProof/>
              </w:rPr>
              <w:tab/>
            </w:r>
            <w:r w:rsidRPr="001C693F">
              <w:rPr>
                <w:rStyle w:val="Hyperlink"/>
                <w:noProof/>
              </w:rPr>
              <w:t>Modulul Bluetooth HC-05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_Toc60485273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418A3" w14:textId="77777777" w:rsidR="00A21E3A" w:rsidRDefault="00A21E3A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485274" w:history="1">
            <w:r w:rsidRPr="001C693F">
              <w:rPr>
                <w:rStyle w:val="Hyperlink"/>
                <w:noProof/>
              </w:rPr>
              <w:t>3.5.1</w:t>
            </w:r>
            <w:r>
              <w:rPr>
                <w:rFonts w:asciiTheme="minorHAnsi" w:hAnsiTheme="minorHAnsi"/>
                <w:noProof/>
              </w:rPr>
              <w:tab/>
            </w:r>
            <w:r w:rsidRPr="001C693F">
              <w:rPr>
                <w:rStyle w:val="Hyperlink"/>
                <w:noProof/>
              </w:rPr>
              <w:t>Detalii tehnice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_Toc60485274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1EDF8" w14:textId="77777777" w:rsidR="00A21E3A" w:rsidRDefault="00A21E3A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485275" w:history="1">
            <w:r w:rsidRPr="001C693F">
              <w:rPr>
                <w:rStyle w:val="Hyperlink"/>
                <w:noProof/>
              </w:rPr>
              <w:t>3.5.2</w:t>
            </w:r>
            <w:r>
              <w:rPr>
                <w:rFonts w:asciiTheme="minorHAnsi" w:hAnsiTheme="minorHAnsi"/>
                <w:noProof/>
              </w:rPr>
              <w:tab/>
            </w:r>
            <w:r w:rsidRPr="001C693F">
              <w:rPr>
                <w:rStyle w:val="Hyperlink"/>
                <w:noProof/>
              </w:rPr>
              <w:t>Aplicație practică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_Toc60485275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32B3E" w14:textId="77777777" w:rsidR="00A21E3A" w:rsidRDefault="00A21E3A">
          <w:pPr>
            <w:pStyle w:val="TOC2"/>
            <w:rPr>
              <w:rFonts w:asciiTheme="minorHAnsi" w:hAnsiTheme="minorHAnsi"/>
              <w:noProof/>
            </w:rPr>
          </w:pPr>
          <w:hyperlink w:anchor="_Toc60485276" w:history="1">
            <w:r w:rsidRPr="001C693F">
              <w:rPr>
                <w:rStyle w:val="Hyperlink"/>
                <w:noProof/>
              </w:rPr>
              <w:t>3.6</w:t>
            </w:r>
            <w:r>
              <w:rPr>
                <w:rFonts w:asciiTheme="minorHAnsi" w:hAnsiTheme="minorHAnsi"/>
                <w:noProof/>
              </w:rPr>
              <w:tab/>
            </w:r>
            <w:r w:rsidRPr="001C693F">
              <w:rPr>
                <w:rStyle w:val="Hyperlink"/>
                <w:noProof/>
              </w:rPr>
              <w:t>Led RGB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_Toc60485276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ED5F1" w14:textId="77777777" w:rsidR="00A21E3A" w:rsidRDefault="00A21E3A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485277" w:history="1">
            <w:r w:rsidRPr="001C693F">
              <w:rPr>
                <w:rStyle w:val="Hyperlink"/>
                <w:noProof/>
              </w:rPr>
              <w:t>3.6.1</w:t>
            </w:r>
            <w:r>
              <w:rPr>
                <w:rFonts w:asciiTheme="minorHAnsi" w:hAnsiTheme="minorHAnsi"/>
                <w:noProof/>
              </w:rPr>
              <w:tab/>
            </w:r>
            <w:r w:rsidRPr="001C693F">
              <w:rPr>
                <w:rStyle w:val="Hyperlink"/>
                <w:noProof/>
              </w:rPr>
              <w:t>Detalii tehnice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_Toc60485277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27876" w14:textId="77777777" w:rsidR="00A21E3A" w:rsidRDefault="00A21E3A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485278" w:history="1">
            <w:r w:rsidRPr="001C693F">
              <w:rPr>
                <w:rStyle w:val="Hyperlink"/>
                <w:noProof/>
              </w:rPr>
              <w:t>3.6.2</w:t>
            </w:r>
            <w:r>
              <w:rPr>
                <w:rFonts w:asciiTheme="minorHAnsi" w:hAnsiTheme="minorHAnsi"/>
                <w:noProof/>
              </w:rPr>
              <w:tab/>
            </w:r>
            <w:r w:rsidRPr="001C693F">
              <w:rPr>
                <w:rStyle w:val="Hyperlink"/>
                <w:noProof/>
              </w:rPr>
              <w:t>Aplicație practică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_Toc60485278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40EA5" w14:textId="77777777" w:rsidR="00A21E3A" w:rsidRDefault="00A21E3A">
          <w:pPr>
            <w:pStyle w:val="TOC2"/>
            <w:rPr>
              <w:rFonts w:asciiTheme="minorHAnsi" w:hAnsiTheme="minorHAnsi"/>
              <w:noProof/>
            </w:rPr>
          </w:pPr>
          <w:hyperlink w:anchor="_Toc60485279" w:history="1">
            <w:r w:rsidRPr="001C693F">
              <w:rPr>
                <w:rStyle w:val="Hyperlink"/>
                <w:noProof/>
              </w:rPr>
              <w:t>3.7</w:t>
            </w:r>
            <w:r>
              <w:rPr>
                <w:rFonts w:asciiTheme="minorHAnsi" w:hAnsiTheme="minorHAnsi"/>
                <w:noProof/>
              </w:rPr>
              <w:tab/>
            </w:r>
            <w:r w:rsidRPr="001C693F">
              <w:rPr>
                <w:rStyle w:val="Hyperlink"/>
                <w:noProof/>
              </w:rPr>
              <w:t>Senzor Gaz MQ2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_Toc60485279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2D097" w14:textId="77777777" w:rsidR="00A21E3A" w:rsidRDefault="00A21E3A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485280" w:history="1">
            <w:r w:rsidRPr="001C693F">
              <w:rPr>
                <w:rStyle w:val="Hyperlink"/>
                <w:noProof/>
              </w:rPr>
              <w:t>3.7.1</w:t>
            </w:r>
            <w:r>
              <w:rPr>
                <w:rFonts w:asciiTheme="minorHAnsi" w:hAnsiTheme="minorHAnsi"/>
                <w:noProof/>
              </w:rPr>
              <w:tab/>
            </w:r>
            <w:r w:rsidRPr="001C693F">
              <w:rPr>
                <w:rStyle w:val="Hyperlink"/>
                <w:noProof/>
              </w:rPr>
              <w:t>Detalii tehnice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_Toc60485280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92C69" w14:textId="77777777" w:rsidR="00A21E3A" w:rsidRDefault="00A21E3A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485281" w:history="1">
            <w:r w:rsidRPr="001C693F">
              <w:rPr>
                <w:rStyle w:val="Hyperlink"/>
                <w:noProof/>
              </w:rPr>
              <w:t>3.7.2</w:t>
            </w:r>
            <w:r>
              <w:rPr>
                <w:rFonts w:asciiTheme="minorHAnsi" w:hAnsiTheme="minorHAnsi"/>
                <w:noProof/>
              </w:rPr>
              <w:tab/>
            </w:r>
            <w:r w:rsidRPr="001C693F">
              <w:rPr>
                <w:rStyle w:val="Hyperlink"/>
                <w:noProof/>
              </w:rPr>
              <w:t>Aplicație practică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_Toc60485281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9A637" w14:textId="77777777" w:rsidR="00A21E3A" w:rsidRDefault="00A21E3A">
          <w:pPr>
            <w:pStyle w:val="TOC2"/>
            <w:rPr>
              <w:rFonts w:asciiTheme="minorHAnsi" w:hAnsiTheme="minorHAnsi"/>
              <w:noProof/>
            </w:rPr>
          </w:pPr>
          <w:hyperlink w:anchor="_Toc60485282" w:history="1">
            <w:r w:rsidRPr="001C693F">
              <w:rPr>
                <w:rStyle w:val="Hyperlink"/>
                <w:noProof/>
              </w:rPr>
              <w:t>3.8</w:t>
            </w:r>
            <w:r>
              <w:rPr>
                <w:rFonts w:asciiTheme="minorHAnsi" w:hAnsiTheme="minorHAnsi"/>
                <w:noProof/>
              </w:rPr>
              <w:tab/>
            </w:r>
            <w:r w:rsidRPr="001C693F">
              <w:rPr>
                <w:rStyle w:val="Hyperlink"/>
                <w:noProof/>
              </w:rPr>
              <w:t>Senzor CO MQ7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_Toc60485282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A5F61" w14:textId="77777777" w:rsidR="00A21E3A" w:rsidRDefault="00A21E3A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485283" w:history="1">
            <w:r w:rsidRPr="001C693F">
              <w:rPr>
                <w:rStyle w:val="Hyperlink"/>
                <w:noProof/>
              </w:rPr>
              <w:t>3.8.1</w:t>
            </w:r>
            <w:r>
              <w:rPr>
                <w:rFonts w:asciiTheme="minorHAnsi" w:hAnsiTheme="minorHAnsi"/>
                <w:noProof/>
              </w:rPr>
              <w:tab/>
            </w:r>
            <w:r w:rsidRPr="001C693F">
              <w:rPr>
                <w:rStyle w:val="Hyperlink"/>
                <w:noProof/>
              </w:rPr>
              <w:t>Detalii tehnice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_Toc60485283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9C616" w14:textId="77777777" w:rsidR="00A21E3A" w:rsidRDefault="00A21E3A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485284" w:history="1">
            <w:r w:rsidRPr="001C693F">
              <w:rPr>
                <w:rStyle w:val="Hyperlink"/>
                <w:noProof/>
              </w:rPr>
              <w:t>3.8.2</w:t>
            </w:r>
            <w:r>
              <w:rPr>
                <w:rFonts w:asciiTheme="minorHAnsi" w:hAnsiTheme="minorHAnsi"/>
                <w:noProof/>
              </w:rPr>
              <w:tab/>
            </w:r>
            <w:r w:rsidRPr="001C693F">
              <w:rPr>
                <w:rStyle w:val="Hyperlink"/>
                <w:noProof/>
              </w:rPr>
              <w:t>Aplicație practică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_Toc60485284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0F628" w14:textId="77777777" w:rsidR="00A21E3A" w:rsidRDefault="00A21E3A">
          <w:pPr>
            <w:pStyle w:val="TOC2"/>
            <w:rPr>
              <w:rFonts w:asciiTheme="minorHAnsi" w:hAnsiTheme="minorHAnsi"/>
              <w:noProof/>
            </w:rPr>
          </w:pPr>
          <w:hyperlink w:anchor="_Toc60485285" w:history="1">
            <w:r w:rsidRPr="001C693F">
              <w:rPr>
                <w:rStyle w:val="Hyperlink"/>
                <w:noProof/>
              </w:rPr>
              <w:t>3.9</w:t>
            </w:r>
            <w:r>
              <w:rPr>
                <w:rFonts w:asciiTheme="minorHAnsi" w:hAnsiTheme="minorHAnsi"/>
                <w:noProof/>
              </w:rPr>
              <w:tab/>
            </w:r>
            <w:r w:rsidRPr="001C693F">
              <w:rPr>
                <w:rStyle w:val="Hyperlink"/>
                <w:noProof/>
              </w:rPr>
              <w:t>Modul LCD I2C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_Toc60485285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05743" w14:textId="77777777" w:rsidR="00A21E3A" w:rsidRDefault="00A21E3A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485286" w:history="1">
            <w:r w:rsidRPr="001C693F">
              <w:rPr>
                <w:rStyle w:val="Hyperlink"/>
                <w:noProof/>
              </w:rPr>
              <w:t>3.9.1</w:t>
            </w:r>
            <w:r>
              <w:rPr>
                <w:rFonts w:asciiTheme="minorHAnsi" w:hAnsiTheme="minorHAnsi"/>
                <w:noProof/>
              </w:rPr>
              <w:tab/>
            </w:r>
            <w:r w:rsidRPr="001C693F">
              <w:rPr>
                <w:rStyle w:val="Hyperlink"/>
                <w:noProof/>
              </w:rPr>
              <w:t>Detalii tehnice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_Toc60485286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0938F" w14:textId="77777777" w:rsidR="00A21E3A" w:rsidRDefault="00A21E3A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485287" w:history="1">
            <w:r w:rsidRPr="001C693F">
              <w:rPr>
                <w:rStyle w:val="Hyperlink"/>
                <w:noProof/>
              </w:rPr>
              <w:t>3.9.2</w:t>
            </w:r>
            <w:r>
              <w:rPr>
                <w:rFonts w:asciiTheme="minorHAnsi" w:hAnsiTheme="minorHAnsi"/>
                <w:noProof/>
              </w:rPr>
              <w:tab/>
            </w:r>
            <w:r w:rsidRPr="001C693F">
              <w:rPr>
                <w:rStyle w:val="Hyperlink"/>
                <w:noProof/>
              </w:rPr>
              <w:t>Aplicație practică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_Toc60485287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9B635" w14:textId="77777777" w:rsidR="00A21E3A" w:rsidRDefault="00A21E3A">
          <w:pPr>
            <w:pStyle w:val="TOC1"/>
            <w:rPr>
              <w:rFonts w:asciiTheme="minorHAnsi" w:hAnsiTheme="minorHAnsi"/>
            </w:rPr>
          </w:pPr>
          <w:hyperlink w:anchor="_Toc60485288" w:history="1">
            <w:r w:rsidRPr="001C693F">
              <w:rPr>
                <w:rStyle w:val="Hyperlink"/>
              </w:rPr>
              <w:t>4</w:t>
            </w:r>
            <w:r>
              <w:rPr>
                <w:rFonts w:asciiTheme="minorHAnsi" w:hAnsiTheme="minorHAnsi"/>
              </w:rPr>
              <w:tab/>
            </w:r>
            <w:r w:rsidRPr="001C693F">
              <w:rPr>
                <w:rStyle w:val="Hyperlink"/>
              </w:rPr>
              <w:t>Bill of Materials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_Toc60485288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3A8FE041" w14:textId="77777777" w:rsidR="00A21E3A" w:rsidRDefault="00A21E3A">
          <w:pPr>
            <w:pStyle w:val="TOC1"/>
            <w:rPr>
              <w:rFonts w:asciiTheme="minorHAnsi" w:hAnsiTheme="minorHAnsi"/>
            </w:rPr>
          </w:pPr>
          <w:hyperlink w:anchor="_Toc60485289" w:history="1">
            <w:r w:rsidRPr="001C693F">
              <w:rPr>
                <w:rStyle w:val="Hyperlink"/>
              </w:rPr>
              <w:t>5</w:t>
            </w:r>
            <w:r>
              <w:rPr>
                <w:rFonts w:asciiTheme="minorHAnsi" w:hAnsiTheme="minorHAnsi"/>
              </w:rPr>
              <w:tab/>
            </w:r>
            <w:r w:rsidRPr="001C693F">
              <w:rPr>
                <w:rStyle w:val="Hyperlink"/>
              </w:rPr>
              <w:t>Arhitectura Software / Firmware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_Toc60485289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3C9ADEA7" w14:textId="77777777" w:rsidR="00A21E3A" w:rsidRDefault="00A21E3A">
          <w:pPr>
            <w:pStyle w:val="TOC2"/>
            <w:rPr>
              <w:rFonts w:asciiTheme="minorHAnsi" w:hAnsiTheme="minorHAnsi"/>
              <w:noProof/>
            </w:rPr>
          </w:pPr>
          <w:hyperlink w:anchor="_Toc60485290" w:history="1">
            <w:r w:rsidRPr="001C693F">
              <w:rPr>
                <w:rStyle w:val="Hyperlink"/>
                <w:noProof/>
              </w:rPr>
              <w:t>5.1</w:t>
            </w:r>
            <w:r>
              <w:rPr>
                <w:rFonts w:asciiTheme="minorHAnsi" w:hAnsiTheme="minorHAnsi"/>
                <w:noProof/>
              </w:rPr>
              <w:tab/>
            </w:r>
            <w:r w:rsidRPr="001C693F">
              <w:rPr>
                <w:rStyle w:val="Hyperlink"/>
                <w:noProof/>
              </w:rPr>
              <w:t>Sistem de Operare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_Toc60485290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C799F" w14:textId="77777777" w:rsidR="00A21E3A" w:rsidRDefault="00A21E3A">
          <w:pPr>
            <w:pStyle w:val="TOC2"/>
            <w:rPr>
              <w:rFonts w:asciiTheme="minorHAnsi" w:hAnsiTheme="minorHAnsi"/>
              <w:noProof/>
            </w:rPr>
          </w:pPr>
          <w:hyperlink w:anchor="_Toc60485291" w:history="1">
            <w:r w:rsidRPr="001C693F">
              <w:rPr>
                <w:rStyle w:val="Hyperlink"/>
                <w:noProof/>
              </w:rPr>
              <w:t>5.2</w:t>
            </w:r>
            <w:r>
              <w:rPr>
                <w:rFonts w:asciiTheme="minorHAnsi" w:hAnsiTheme="minorHAnsi"/>
                <w:noProof/>
              </w:rPr>
              <w:tab/>
            </w:r>
            <w:r w:rsidRPr="001C693F">
              <w:rPr>
                <w:rStyle w:val="Hyperlink"/>
                <w:noProof/>
                <w:lang w:val="ro-RO"/>
              </w:rPr>
              <w:t>L</w:t>
            </w:r>
            <w:r w:rsidRPr="001C693F">
              <w:rPr>
                <w:rStyle w:val="Hyperlink"/>
                <w:noProof/>
              </w:rPr>
              <w:t>imbaj</w:t>
            </w:r>
            <w:r w:rsidRPr="001C693F">
              <w:rPr>
                <w:rStyle w:val="Hyperlink"/>
                <w:noProof/>
                <w:lang w:val="ro-RO"/>
              </w:rPr>
              <w:t xml:space="preserve"> </w:t>
            </w:r>
            <w:r w:rsidRPr="001C693F">
              <w:rPr>
                <w:rStyle w:val="Hyperlink"/>
                <w:noProof/>
              </w:rPr>
              <w:t>de</w:t>
            </w:r>
            <w:r w:rsidRPr="001C693F">
              <w:rPr>
                <w:rStyle w:val="Hyperlink"/>
                <w:noProof/>
                <w:lang w:val="ro-RO"/>
              </w:rPr>
              <w:t xml:space="preserve"> P</w:t>
            </w:r>
            <w:r w:rsidRPr="001C693F">
              <w:rPr>
                <w:rStyle w:val="Hyperlink"/>
                <w:noProof/>
              </w:rPr>
              <w:t>rogramare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_Toc60485291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29125" w14:textId="77777777" w:rsidR="00A21E3A" w:rsidRDefault="00A21E3A">
          <w:pPr>
            <w:pStyle w:val="TOC2"/>
            <w:rPr>
              <w:rFonts w:asciiTheme="minorHAnsi" w:hAnsiTheme="minorHAnsi"/>
              <w:noProof/>
            </w:rPr>
          </w:pPr>
          <w:hyperlink w:anchor="_Toc60485292" w:history="1">
            <w:r w:rsidRPr="001C693F">
              <w:rPr>
                <w:rStyle w:val="Hyperlink"/>
                <w:noProof/>
              </w:rPr>
              <w:t>5.3</w:t>
            </w:r>
            <w:r>
              <w:rPr>
                <w:rFonts w:asciiTheme="minorHAnsi" w:hAnsiTheme="minorHAnsi"/>
                <w:noProof/>
              </w:rPr>
              <w:tab/>
            </w:r>
            <w:r w:rsidRPr="001C693F">
              <w:rPr>
                <w:rStyle w:val="Hyperlink"/>
                <w:noProof/>
              </w:rPr>
              <w:t>Medii De Dezvoltare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_Toc60485292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6FDC0" w14:textId="77777777" w:rsidR="00A21E3A" w:rsidRDefault="00A21E3A">
          <w:pPr>
            <w:pStyle w:val="TOC2"/>
            <w:rPr>
              <w:rFonts w:asciiTheme="minorHAnsi" w:hAnsiTheme="minorHAnsi"/>
              <w:noProof/>
            </w:rPr>
          </w:pPr>
          <w:hyperlink w:anchor="_Toc60485293" w:history="1">
            <w:r w:rsidRPr="001C693F">
              <w:rPr>
                <w:rStyle w:val="Hyperlink"/>
                <w:noProof/>
              </w:rPr>
              <w:t>5.4</w:t>
            </w:r>
            <w:r>
              <w:rPr>
                <w:rFonts w:asciiTheme="minorHAnsi" w:hAnsiTheme="minorHAnsi"/>
                <w:noProof/>
              </w:rPr>
              <w:tab/>
            </w:r>
            <w:r w:rsidRPr="001C693F">
              <w:rPr>
                <w:rStyle w:val="Hyperlink"/>
                <w:noProof/>
              </w:rPr>
              <w:t>Compilator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_Toc60485293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18943" w14:textId="77777777" w:rsidR="00A21E3A" w:rsidRDefault="00A21E3A">
          <w:pPr>
            <w:pStyle w:val="TOC2"/>
            <w:rPr>
              <w:rFonts w:asciiTheme="minorHAnsi" w:hAnsiTheme="minorHAnsi"/>
              <w:noProof/>
            </w:rPr>
          </w:pPr>
          <w:hyperlink w:anchor="_Toc60485294" w:history="1">
            <w:r w:rsidRPr="001C693F">
              <w:rPr>
                <w:rStyle w:val="Hyperlink"/>
                <w:noProof/>
              </w:rPr>
              <w:t>5.5</w:t>
            </w:r>
            <w:r>
              <w:rPr>
                <w:rFonts w:asciiTheme="minorHAnsi" w:hAnsiTheme="minorHAnsi"/>
                <w:noProof/>
              </w:rPr>
              <w:tab/>
            </w:r>
            <w:r w:rsidRPr="001C693F">
              <w:rPr>
                <w:rStyle w:val="Hyperlink"/>
                <w:noProof/>
              </w:rPr>
              <w:t>Librarii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_Toc60485294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BB95D" w14:textId="77777777" w:rsidR="00A21E3A" w:rsidRDefault="00A21E3A">
          <w:pPr>
            <w:pStyle w:val="TOC2"/>
            <w:rPr>
              <w:rFonts w:asciiTheme="minorHAnsi" w:hAnsiTheme="minorHAnsi"/>
              <w:noProof/>
            </w:rPr>
          </w:pPr>
          <w:hyperlink w:anchor="_Toc60485295" w:history="1">
            <w:r w:rsidRPr="001C693F">
              <w:rPr>
                <w:rStyle w:val="Hyperlink"/>
                <w:noProof/>
              </w:rPr>
              <w:t>5.6</w:t>
            </w:r>
            <w:r>
              <w:rPr>
                <w:rFonts w:asciiTheme="minorHAnsi" w:hAnsiTheme="minorHAnsi"/>
                <w:noProof/>
              </w:rPr>
              <w:tab/>
            </w:r>
            <w:r w:rsidRPr="001C693F">
              <w:rPr>
                <w:rStyle w:val="Hyperlink"/>
                <w:noProof/>
              </w:rPr>
              <w:t>Schemă Logică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_Toc60485295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2FF86" w14:textId="77777777" w:rsidR="00A21E3A" w:rsidRDefault="00A21E3A">
          <w:pPr>
            <w:pStyle w:val="TOC2"/>
            <w:rPr>
              <w:rFonts w:asciiTheme="minorHAnsi" w:hAnsiTheme="minorHAnsi"/>
              <w:noProof/>
            </w:rPr>
          </w:pPr>
          <w:hyperlink w:anchor="_Toc60485296" w:history="1">
            <w:r w:rsidRPr="001C693F">
              <w:rPr>
                <w:rStyle w:val="Hyperlink"/>
                <w:noProof/>
              </w:rPr>
              <w:t>5.7</w:t>
            </w:r>
            <w:r>
              <w:rPr>
                <w:rFonts w:asciiTheme="minorHAnsi" w:hAnsiTheme="minorHAnsi"/>
                <w:noProof/>
              </w:rPr>
              <w:tab/>
            </w:r>
            <w:r w:rsidRPr="001C693F">
              <w:rPr>
                <w:rStyle w:val="Hyperlink"/>
                <w:noProof/>
              </w:rPr>
              <w:t>Cod Arduino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_Toc60485296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1903E" w14:textId="77777777" w:rsidR="00A21E3A" w:rsidRDefault="00A21E3A">
          <w:pPr>
            <w:pStyle w:val="TOC2"/>
            <w:rPr>
              <w:rFonts w:asciiTheme="minorHAnsi" w:hAnsiTheme="minorHAnsi"/>
              <w:noProof/>
            </w:rPr>
          </w:pPr>
          <w:hyperlink w:anchor="_Toc60485297" w:history="1">
            <w:r w:rsidRPr="001C693F">
              <w:rPr>
                <w:rStyle w:val="Hyperlink"/>
                <w:noProof/>
              </w:rPr>
              <w:t>5.8</w:t>
            </w:r>
            <w:r>
              <w:rPr>
                <w:rFonts w:asciiTheme="minorHAnsi" w:hAnsiTheme="minorHAnsi"/>
                <w:noProof/>
              </w:rPr>
              <w:tab/>
            </w:r>
            <w:r w:rsidRPr="001C693F">
              <w:rPr>
                <w:rStyle w:val="Hyperlink"/>
                <w:noProof/>
              </w:rPr>
              <w:t>Statistică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_Toc60485297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78F30" w14:textId="77777777" w:rsidR="00A21E3A" w:rsidRDefault="00A21E3A">
          <w:pPr>
            <w:pStyle w:val="TOC2"/>
            <w:rPr>
              <w:rFonts w:asciiTheme="minorHAnsi" w:hAnsiTheme="minorHAnsi"/>
              <w:noProof/>
            </w:rPr>
          </w:pPr>
          <w:hyperlink w:anchor="_Toc60485298" w:history="1">
            <w:r w:rsidRPr="001C693F">
              <w:rPr>
                <w:rStyle w:val="Hyperlink"/>
                <w:noProof/>
              </w:rPr>
              <w:t>5.9</w:t>
            </w:r>
            <w:r>
              <w:rPr>
                <w:rFonts w:asciiTheme="minorHAnsi" w:hAnsiTheme="minorHAnsi"/>
                <w:noProof/>
              </w:rPr>
              <w:tab/>
            </w:r>
            <w:r w:rsidRPr="001C693F">
              <w:rPr>
                <w:rStyle w:val="Hyperlink"/>
                <w:noProof/>
              </w:rPr>
              <w:t>Structurarea Lucrării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_Toc60485298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CF728" w14:textId="77777777" w:rsidR="00A21E3A" w:rsidRDefault="00A21E3A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485299" w:history="1">
            <w:r w:rsidRPr="001C693F">
              <w:rPr>
                <w:rStyle w:val="Hyperlink"/>
                <w:noProof/>
              </w:rPr>
              <w:t>5.9.1</w:t>
            </w:r>
            <w:r>
              <w:rPr>
                <w:rFonts w:asciiTheme="minorHAnsi" w:hAnsiTheme="minorHAnsi"/>
                <w:noProof/>
              </w:rPr>
              <w:tab/>
            </w:r>
            <w:r w:rsidRPr="001C693F">
              <w:rPr>
                <w:rStyle w:val="Hyperlink"/>
                <w:noProof/>
              </w:rPr>
              <w:t>Schemă Bloc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_Toc60485299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2A7C1" w14:textId="77777777" w:rsidR="00A21E3A" w:rsidRDefault="00A21E3A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485300" w:history="1">
            <w:r w:rsidRPr="001C693F">
              <w:rPr>
                <w:rStyle w:val="Hyperlink"/>
                <w:smallCaps/>
                <w:noProof/>
              </w:rPr>
              <w:t>5.9.2</w:t>
            </w:r>
            <w:r>
              <w:rPr>
                <w:rFonts w:asciiTheme="minorHAnsi" w:hAnsiTheme="minorHAnsi"/>
                <w:noProof/>
              </w:rPr>
              <w:tab/>
            </w:r>
            <w:r w:rsidRPr="001C693F">
              <w:rPr>
                <w:rStyle w:val="Hyperlink"/>
                <w:noProof/>
              </w:rPr>
              <w:t xml:space="preserve">Schemă </w:t>
            </w:r>
            <w:r w:rsidRPr="001C693F">
              <w:rPr>
                <w:rStyle w:val="Hyperlink"/>
                <w:smallCaps/>
                <w:noProof/>
              </w:rPr>
              <w:t>E</w:t>
            </w:r>
            <w:r w:rsidRPr="001C693F">
              <w:rPr>
                <w:rStyle w:val="Hyperlink"/>
                <w:noProof/>
              </w:rPr>
              <w:t>lectrică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_Toc60485300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A5216" w14:textId="77777777" w:rsidR="00A21E3A" w:rsidRDefault="00A21E3A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485301" w:history="1">
            <w:r w:rsidRPr="001C693F">
              <w:rPr>
                <w:rStyle w:val="Hyperlink"/>
                <w:noProof/>
              </w:rPr>
              <w:t>5.9.3</w:t>
            </w:r>
            <w:r>
              <w:rPr>
                <w:rFonts w:asciiTheme="minorHAnsi" w:hAnsiTheme="minorHAnsi"/>
                <w:noProof/>
              </w:rPr>
              <w:tab/>
            </w:r>
            <w:r w:rsidRPr="001C693F">
              <w:rPr>
                <w:rStyle w:val="Hyperlink"/>
                <w:noProof/>
              </w:rPr>
              <w:t xml:space="preserve">Schemă </w:t>
            </w:r>
            <w:r w:rsidRPr="001C693F">
              <w:rPr>
                <w:rStyle w:val="Hyperlink"/>
                <w:iCs/>
                <w:noProof/>
              </w:rPr>
              <w:t>de</w:t>
            </w:r>
            <w:r w:rsidRPr="001C693F">
              <w:rPr>
                <w:rStyle w:val="Hyperlink"/>
                <w:noProof/>
              </w:rPr>
              <w:t xml:space="preserve"> Conectare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_Toc60485301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BC799" w14:textId="77777777" w:rsidR="00A21E3A" w:rsidRDefault="00A21E3A">
          <w:pPr>
            <w:pStyle w:val="TOC1"/>
            <w:rPr>
              <w:rFonts w:asciiTheme="minorHAnsi" w:hAnsiTheme="minorHAnsi"/>
            </w:rPr>
          </w:pPr>
          <w:hyperlink w:anchor="_Toc60485302" w:history="1">
            <w:r w:rsidRPr="001C693F">
              <w:rPr>
                <w:rStyle w:val="Hyperlink"/>
              </w:rPr>
              <w:t>6</w:t>
            </w:r>
            <w:r>
              <w:rPr>
                <w:rFonts w:asciiTheme="minorHAnsi" w:hAnsiTheme="minorHAnsi"/>
              </w:rPr>
              <w:tab/>
            </w:r>
            <w:r w:rsidRPr="001C693F">
              <w:rPr>
                <w:rStyle w:val="Hyperlink"/>
              </w:rPr>
              <w:t>Montaj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_Toc60485302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39F50100" w14:textId="77777777" w:rsidR="00A21E3A" w:rsidRDefault="00A21E3A">
          <w:pPr>
            <w:pStyle w:val="TOC1"/>
            <w:rPr>
              <w:rFonts w:asciiTheme="minorHAnsi" w:hAnsiTheme="minorHAnsi"/>
            </w:rPr>
          </w:pPr>
          <w:hyperlink w:anchor="_Toc60485303" w:history="1">
            <w:r w:rsidRPr="001C693F">
              <w:rPr>
                <w:rStyle w:val="Hyperlink"/>
              </w:rPr>
              <w:t>7</w:t>
            </w:r>
            <w:r>
              <w:rPr>
                <w:rFonts w:asciiTheme="minorHAnsi" w:hAnsiTheme="minorHAnsi"/>
              </w:rPr>
              <w:tab/>
            </w:r>
            <w:r w:rsidRPr="001C693F">
              <w:rPr>
                <w:rStyle w:val="Hyperlink"/>
              </w:rPr>
              <w:t>Concluzii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_Toc60485303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073438FA" w14:textId="77777777" w:rsidR="00A21E3A" w:rsidRDefault="00A21E3A">
          <w:pPr>
            <w:pStyle w:val="TOC1"/>
            <w:rPr>
              <w:rFonts w:asciiTheme="minorHAnsi" w:hAnsiTheme="minorHAnsi"/>
            </w:rPr>
          </w:pPr>
          <w:hyperlink w:anchor="_Toc60485304" w:history="1">
            <w:r w:rsidRPr="001C693F">
              <w:rPr>
                <w:rStyle w:val="Hyperlink"/>
              </w:rPr>
              <w:t>8</w:t>
            </w:r>
            <w:r>
              <w:rPr>
                <w:rFonts w:asciiTheme="minorHAnsi" w:hAnsiTheme="minorHAnsi"/>
              </w:rPr>
              <w:tab/>
            </w:r>
            <w:r w:rsidRPr="001C693F">
              <w:rPr>
                <w:rStyle w:val="Hyperlink"/>
              </w:rPr>
              <w:t>Bibliografie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_Toc60485304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797A940D" w14:textId="77777777" w:rsidR="00A21E3A" w:rsidRDefault="00A21E3A">
          <w:pPr>
            <w:pStyle w:val="TOC1"/>
            <w:rPr>
              <w:rFonts w:asciiTheme="minorHAnsi" w:hAnsiTheme="minorHAnsi"/>
            </w:rPr>
          </w:pPr>
          <w:hyperlink w:anchor="_Toc60485305" w:history="1">
            <w:r w:rsidRPr="001C693F">
              <w:rPr>
                <w:rStyle w:val="Hyperlink"/>
              </w:rPr>
              <w:t>9</w:t>
            </w:r>
            <w:r>
              <w:rPr>
                <w:rFonts w:asciiTheme="minorHAnsi" w:hAnsiTheme="minorHAnsi"/>
              </w:rPr>
              <w:tab/>
            </w:r>
            <w:r w:rsidRPr="001C693F">
              <w:rPr>
                <w:rStyle w:val="Hyperlink"/>
              </w:rPr>
              <w:t>Cod Sursă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_Toc60485305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7C673045" w14:textId="77777777" w:rsidR="00981516" w:rsidRDefault="00981516" w:rsidP="000D2808">
          <w:pPr>
            <w:spacing w:line="240" w:lineRule="auto"/>
          </w:pPr>
          <w:r>
            <w:rPr>
              <w:noProof/>
            </w:rPr>
            <w:fldChar w:fldCharType="end"/>
          </w:r>
        </w:p>
      </w:sdtContent>
    </w:sdt>
    <w:p w14:paraId="1DB3B7FC" w14:textId="77777777" w:rsidR="00981516" w:rsidRPr="00FA6B61" w:rsidRDefault="00981516" w:rsidP="000D2808">
      <w:pPr>
        <w:spacing w:line="360" w:lineRule="auto"/>
      </w:pPr>
    </w:p>
    <w:p w14:paraId="12A60E33" w14:textId="77777777" w:rsidR="00981516" w:rsidRDefault="00981516" w:rsidP="008A0A11">
      <w:pPr>
        <w:pStyle w:val="Heading1"/>
      </w:pPr>
      <w:bookmarkStart w:id="0" w:name="_Ref513157005"/>
      <w:r w:rsidRPr="002305D0">
        <w:br w:type="page"/>
      </w:r>
      <w:bookmarkEnd w:id="0"/>
    </w:p>
    <w:p w14:paraId="505A6594" w14:textId="4F482A45" w:rsidR="00C1545D" w:rsidRPr="0053159E" w:rsidRDefault="0053159E" w:rsidP="0053159E">
      <w:pPr>
        <w:pStyle w:val="Heading1"/>
        <w:rPr>
          <w:sz w:val="32"/>
          <w:szCs w:val="32"/>
        </w:rPr>
      </w:pPr>
      <w:bookmarkStart w:id="1" w:name="_Toc60485256"/>
      <w:r w:rsidRPr="0053159E">
        <w:rPr>
          <w:sz w:val="32"/>
          <w:szCs w:val="32"/>
        </w:rPr>
        <w:lastRenderedPageBreak/>
        <w:t>R</w:t>
      </w:r>
      <w:r w:rsidRPr="0053159E">
        <w:rPr>
          <w:rStyle w:val="Heading2Char"/>
          <w:b/>
          <w:szCs w:val="32"/>
        </w:rPr>
        <w:t>ezumatul</w:t>
      </w:r>
      <w:r w:rsidRPr="0053159E">
        <w:rPr>
          <w:sz w:val="32"/>
          <w:szCs w:val="32"/>
        </w:rPr>
        <w:t xml:space="preserve"> L</w:t>
      </w:r>
      <w:r w:rsidRPr="0053159E">
        <w:rPr>
          <w:rStyle w:val="Heading2Char"/>
          <w:b/>
          <w:szCs w:val="32"/>
        </w:rPr>
        <w:t>ucrării</w:t>
      </w:r>
      <w:bookmarkEnd w:id="1"/>
    </w:p>
    <w:p w14:paraId="2E3E716E" w14:textId="77777777" w:rsidR="00FF742E" w:rsidRDefault="00FF742E" w:rsidP="00D06871">
      <w:pPr>
        <w:rPr>
          <w:lang w:val="ro-RO"/>
        </w:rPr>
      </w:pPr>
    </w:p>
    <w:p w14:paraId="7D4922BE" w14:textId="77777777" w:rsidR="009C3BDA" w:rsidRDefault="009C3BDA" w:rsidP="00D06871">
      <w:pPr>
        <w:rPr>
          <w:lang w:val="ro-RO"/>
        </w:rPr>
      </w:pPr>
    </w:p>
    <w:p w14:paraId="058673ED" w14:textId="03967379" w:rsidR="00FF742E" w:rsidRPr="00136764" w:rsidRDefault="009C3BDA" w:rsidP="009C3BDA">
      <w:pPr>
        <w:ind w:left="720" w:firstLine="720"/>
        <w:rPr>
          <w:sz w:val="24"/>
          <w:szCs w:val="24"/>
          <w:lang w:val="ro-RO"/>
        </w:rPr>
      </w:pPr>
      <w:r w:rsidRPr="00136764">
        <w:rPr>
          <w:sz w:val="24"/>
          <w:szCs w:val="24"/>
          <w:lang w:val="ro-RO"/>
        </w:rPr>
        <w:t>Î</w:t>
      </w:r>
      <w:r w:rsidR="00D06871" w:rsidRPr="00136764">
        <w:rPr>
          <w:sz w:val="24"/>
          <w:szCs w:val="24"/>
          <w:lang w:val="ro-RO"/>
        </w:rPr>
        <w:t xml:space="preserve">n acest proiect </w:t>
      </w:r>
      <w:r w:rsidRPr="00136764">
        <w:rPr>
          <w:sz w:val="24"/>
          <w:szCs w:val="24"/>
          <w:lang w:val="ro-RO"/>
        </w:rPr>
        <w:t>am dorit să</w:t>
      </w:r>
      <w:r w:rsidR="00D06871" w:rsidRPr="00136764">
        <w:rPr>
          <w:sz w:val="24"/>
          <w:szCs w:val="24"/>
          <w:lang w:val="ro-RO"/>
        </w:rPr>
        <w:t xml:space="preserve"> realizam o </w:t>
      </w:r>
      <w:r w:rsidRPr="00136764">
        <w:rPr>
          <w:sz w:val="24"/>
          <w:szCs w:val="24"/>
          <w:lang w:val="ro-RO"/>
        </w:rPr>
        <w:t>casă modernă care are un nivel de confort mai ridicat decât al unei locuințe clasice.</w:t>
      </w:r>
    </w:p>
    <w:p w14:paraId="121A022C" w14:textId="77777777" w:rsidR="00FF742E" w:rsidRPr="00136764" w:rsidRDefault="00FF742E" w:rsidP="00FF742E">
      <w:pPr>
        <w:ind w:left="720"/>
        <w:rPr>
          <w:sz w:val="24"/>
          <w:szCs w:val="24"/>
          <w:lang w:val="ro-RO"/>
        </w:rPr>
      </w:pPr>
    </w:p>
    <w:p w14:paraId="1BB6C82B" w14:textId="33A62EDA" w:rsidR="00513ABD" w:rsidRPr="00136764" w:rsidRDefault="009C3BDA" w:rsidP="009C3BDA">
      <w:pPr>
        <w:ind w:left="720" w:firstLine="720"/>
        <w:rPr>
          <w:sz w:val="24"/>
          <w:szCs w:val="24"/>
          <w:lang w:val="ro-RO"/>
        </w:rPr>
      </w:pPr>
      <w:r w:rsidRPr="00136764">
        <w:rPr>
          <w:sz w:val="24"/>
          <w:szCs w:val="24"/>
          <w:lang w:val="ro-RO"/>
        </w:rPr>
        <w:t>Î</w:t>
      </w:r>
      <w:r w:rsidR="00FF742E" w:rsidRPr="00136764">
        <w:rPr>
          <w:sz w:val="24"/>
          <w:szCs w:val="24"/>
          <w:lang w:val="ro-RO"/>
        </w:rPr>
        <w:t>n proiectul nostru am folosit senzorii: senzor de temperatură, senzor de mișcare, senzor de gaz si monoxid de carbon, senzor de lumină. Im</w:t>
      </w:r>
      <w:r w:rsidRPr="00136764">
        <w:rPr>
          <w:sz w:val="24"/>
          <w:szCs w:val="24"/>
          <w:lang w:val="ro-RO"/>
        </w:rPr>
        <w:t>plementarea a fost realizată</w:t>
      </w:r>
      <w:r w:rsidR="00FF742E" w:rsidRPr="00136764">
        <w:rPr>
          <w:sz w:val="24"/>
          <w:szCs w:val="24"/>
          <w:lang w:val="ro-RO"/>
        </w:rPr>
        <w:t xml:space="preserve"> pe placa de dezvoltare Arduino UNO </w:t>
      </w:r>
      <w:r w:rsidR="00136764">
        <w:rPr>
          <w:sz w:val="24"/>
          <w:szCs w:val="24"/>
          <w:lang w:val="ro-RO"/>
        </w:rPr>
        <w:t>unde s-au efectuat măsurători ș</w:t>
      </w:r>
      <w:r w:rsidR="00D06871" w:rsidRPr="00136764">
        <w:rPr>
          <w:sz w:val="24"/>
          <w:szCs w:val="24"/>
          <w:lang w:val="ro-RO"/>
        </w:rPr>
        <w:t xml:space="preserve">i cu ajutorul IDE-ului am putut programa </w:t>
      </w:r>
      <w:r w:rsidR="00136764">
        <w:rPr>
          <w:sz w:val="24"/>
          <w:szCs w:val="24"/>
          <w:lang w:val="ro-RO"/>
        </w:rPr>
        <w:t>ș</w:t>
      </w:r>
      <w:r w:rsidRPr="00136764">
        <w:rPr>
          <w:sz w:val="24"/>
          <w:szCs w:val="24"/>
          <w:lang w:val="ro-RO"/>
        </w:rPr>
        <w:t xml:space="preserve">i testa </w:t>
      </w:r>
      <w:r w:rsidR="00D06871" w:rsidRPr="00136764">
        <w:rPr>
          <w:sz w:val="24"/>
          <w:szCs w:val="24"/>
          <w:lang w:val="ro-RO"/>
        </w:rPr>
        <w:t>senzorii.</w:t>
      </w:r>
    </w:p>
    <w:p w14:paraId="249DF158" w14:textId="77777777" w:rsidR="0053159E" w:rsidRPr="00136764" w:rsidRDefault="0053159E" w:rsidP="009C3BDA">
      <w:pPr>
        <w:ind w:left="720" w:firstLine="720"/>
        <w:rPr>
          <w:sz w:val="24"/>
          <w:szCs w:val="24"/>
          <w:lang w:val="ro-RO"/>
        </w:rPr>
      </w:pPr>
    </w:p>
    <w:p w14:paraId="3DD89B89" w14:textId="191D93D8" w:rsidR="009C3BDA" w:rsidRPr="00136764" w:rsidRDefault="009C3BDA" w:rsidP="0053159E">
      <w:pPr>
        <w:ind w:left="720" w:firstLine="720"/>
        <w:rPr>
          <w:sz w:val="24"/>
          <w:szCs w:val="24"/>
          <w:lang w:val="ro-RO"/>
        </w:rPr>
      </w:pPr>
      <w:r w:rsidRPr="00136764">
        <w:rPr>
          <w:sz w:val="24"/>
          <w:szCs w:val="24"/>
          <w:lang w:val="ro-RO"/>
        </w:rPr>
        <w:t>În func</w:t>
      </w:r>
      <w:r w:rsidR="00136764">
        <w:rPr>
          <w:sz w:val="24"/>
          <w:szCs w:val="24"/>
          <w:lang w:val="ro-RO"/>
        </w:rPr>
        <w:t>ție de anumiț</w:t>
      </w:r>
      <w:r w:rsidRPr="00136764">
        <w:rPr>
          <w:sz w:val="24"/>
          <w:szCs w:val="24"/>
          <w:lang w:val="ro-RO"/>
        </w:rPr>
        <w:t xml:space="preserve">i parametri </w:t>
      </w:r>
      <w:r w:rsidR="00136764">
        <w:rPr>
          <w:sz w:val="24"/>
          <w:szCs w:val="24"/>
          <w:lang w:val="ro-RO"/>
        </w:rPr>
        <w:t>măsurați de acești senzori, se pot declanș</w:t>
      </w:r>
      <w:r w:rsidR="0053159E" w:rsidRPr="00136764">
        <w:rPr>
          <w:sz w:val="24"/>
          <w:szCs w:val="24"/>
          <w:lang w:val="ro-RO"/>
        </w:rPr>
        <w:t>a anumite echipamente auxiliare</w:t>
      </w:r>
      <w:r w:rsidR="00136764">
        <w:rPr>
          <w:sz w:val="24"/>
          <w:szCs w:val="24"/>
          <w:lang w:val="ro-RO"/>
        </w:rPr>
        <w:t>.</w:t>
      </w:r>
    </w:p>
    <w:p w14:paraId="5A407A2F" w14:textId="77777777" w:rsidR="0053159E" w:rsidRPr="00136764" w:rsidRDefault="0053159E" w:rsidP="0053159E">
      <w:pPr>
        <w:ind w:left="720" w:firstLine="720"/>
        <w:rPr>
          <w:sz w:val="24"/>
          <w:szCs w:val="24"/>
          <w:lang w:val="ro-RO"/>
        </w:rPr>
      </w:pPr>
    </w:p>
    <w:p w14:paraId="31112338" w14:textId="36BB1E88" w:rsidR="009C3BDA" w:rsidRPr="00136764" w:rsidRDefault="009C3BDA" w:rsidP="009C3BDA">
      <w:pPr>
        <w:ind w:left="720" w:firstLine="720"/>
        <w:rPr>
          <w:sz w:val="24"/>
          <w:szCs w:val="24"/>
        </w:rPr>
        <w:sectPr w:rsidR="009C3BDA" w:rsidRPr="00136764" w:rsidSect="00A0157A">
          <w:headerReference w:type="default" r:id="rId10"/>
          <w:footerReference w:type="default" r:id="rId11"/>
          <w:headerReference w:type="first" r:id="rId12"/>
          <w:footerReference w:type="first" r:id="rId13"/>
          <w:pgSz w:w="11907" w:h="16839" w:code="9"/>
          <w:pgMar w:top="1491" w:right="1440" w:bottom="1170" w:left="1440" w:header="709" w:footer="709" w:gutter="0"/>
          <w:pgNumType w:start="0"/>
          <w:cols w:space="708"/>
          <w:titlePg/>
          <w:docGrid w:linePitch="360"/>
        </w:sectPr>
      </w:pPr>
      <w:r w:rsidRPr="00136764">
        <w:rPr>
          <w:sz w:val="24"/>
          <w:szCs w:val="24"/>
        </w:rPr>
        <w:t xml:space="preserve">Prin intermediul modulului </w:t>
      </w:r>
      <w:proofErr w:type="gramStart"/>
      <w:r w:rsidRPr="00136764">
        <w:rPr>
          <w:sz w:val="24"/>
          <w:szCs w:val="24"/>
        </w:rPr>
        <w:t xml:space="preserve">Bluetooth </w:t>
      </w:r>
      <w:r w:rsidR="00136764">
        <w:rPr>
          <w:sz w:val="24"/>
          <w:szCs w:val="24"/>
        </w:rPr>
        <w:t xml:space="preserve"> am</w:t>
      </w:r>
      <w:proofErr w:type="gramEnd"/>
      <w:r w:rsidR="00136764">
        <w:rPr>
          <w:sz w:val="24"/>
          <w:szCs w:val="24"/>
        </w:rPr>
        <w:t xml:space="preserve"> creat o aplicaț</w:t>
      </w:r>
      <w:r w:rsidRPr="00136764">
        <w:rPr>
          <w:sz w:val="24"/>
          <w:szCs w:val="24"/>
        </w:rPr>
        <w:t>ie de telefon  prin care putem schimba</w:t>
      </w:r>
      <w:r w:rsidR="00136764">
        <w:rPr>
          <w:sz w:val="24"/>
          <w:szCs w:val="24"/>
        </w:rPr>
        <w:t xml:space="preserve"> afiș</w:t>
      </w:r>
      <w:r w:rsidRPr="00136764">
        <w:rPr>
          <w:sz w:val="24"/>
          <w:szCs w:val="24"/>
        </w:rPr>
        <w:t>area ecranului LCD al casei</w:t>
      </w:r>
      <w:r w:rsidR="00136764">
        <w:rPr>
          <w:sz w:val="24"/>
          <w:szCs w:val="24"/>
        </w:rPr>
        <w:t xml:space="preserve"> ș</w:t>
      </w:r>
      <w:r w:rsidRPr="00136764">
        <w:rPr>
          <w:sz w:val="24"/>
          <w:szCs w:val="24"/>
        </w:rPr>
        <w:t>i putem controla lumina ambientală.</w:t>
      </w:r>
    </w:p>
    <w:p w14:paraId="077B713B" w14:textId="77777777" w:rsidR="00981516" w:rsidRPr="008E552A" w:rsidRDefault="00981516" w:rsidP="008A0A11">
      <w:pPr>
        <w:pStyle w:val="Heading1"/>
        <w:rPr>
          <w:color w:val="auto"/>
        </w:rPr>
      </w:pPr>
      <w:bookmarkStart w:id="2" w:name="_Introducere"/>
      <w:bookmarkStart w:id="3" w:name="_Toc57993213"/>
      <w:bookmarkStart w:id="4" w:name="_Toc60485257"/>
      <w:bookmarkEnd w:id="2"/>
      <w:r w:rsidRPr="004C175D">
        <w:rPr>
          <w:color w:val="auto"/>
        </w:rPr>
        <w:lastRenderedPageBreak/>
        <w:t>I</w:t>
      </w:r>
      <w:r w:rsidRPr="008E552A">
        <w:rPr>
          <w:rStyle w:val="Heading2Char"/>
          <w:b/>
        </w:rPr>
        <w:t>ntroducere</w:t>
      </w:r>
      <w:bookmarkEnd w:id="3"/>
      <w:bookmarkEnd w:id="4"/>
    </w:p>
    <w:p w14:paraId="25B3887A" w14:textId="77777777" w:rsidR="00981516" w:rsidRDefault="00981516" w:rsidP="000D2808">
      <w:pPr>
        <w:spacing w:line="360" w:lineRule="auto"/>
        <w:ind w:left="431"/>
        <w:jc w:val="left"/>
        <w:rPr>
          <w:sz w:val="24"/>
          <w:szCs w:val="24"/>
        </w:rPr>
      </w:pPr>
    </w:p>
    <w:p w14:paraId="738771F4" w14:textId="77777777" w:rsidR="00981516" w:rsidRDefault="00981516" w:rsidP="000D2808">
      <w:pPr>
        <w:spacing w:line="360" w:lineRule="auto"/>
        <w:ind w:left="431"/>
        <w:jc w:val="left"/>
        <w:rPr>
          <w:sz w:val="24"/>
          <w:szCs w:val="24"/>
        </w:rPr>
      </w:pPr>
    </w:p>
    <w:p w14:paraId="2E2BA257" w14:textId="77777777" w:rsidR="00981516" w:rsidRDefault="00981516" w:rsidP="000D2808">
      <w:pPr>
        <w:spacing w:line="360" w:lineRule="auto"/>
        <w:ind w:left="431"/>
        <w:jc w:val="left"/>
        <w:rPr>
          <w:sz w:val="24"/>
          <w:szCs w:val="24"/>
        </w:rPr>
      </w:pPr>
    </w:p>
    <w:p w14:paraId="5AFFB174" w14:textId="1B516ABB" w:rsidR="00981516" w:rsidRPr="004C175D" w:rsidRDefault="003C0095" w:rsidP="003C0095">
      <w:pPr>
        <w:spacing w:line="360" w:lineRule="auto"/>
        <w:ind w:left="431" w:firstLine="289"/>
        <w:jc w:val="left"/>
        <w:rPr>
          <w:sz w:val="24"/>
          <w:szCs w:val="24"/>
        </w:rPr>
      </w:pPr>
      <w:r>
        <w:rPr>
          <w:sz w:val="24"/>
          <w:szCs w:val="24"/>
        </w:rPr>
        <w:t>O casă inteligentă reprezintă</w:t>
      </w:r>
      <w:r w:rsidR="00981516" w:rsidRPr="004C175D">
        <w:rPr>
          <w:sz w:val="24"/>
          <w:szCs w:val="24"/>
        </w:rPr>
        <w:t xml:space="preserve"> automatizarea </w:t>
      </w:r>
      <w:r>
        <w:rPr>
          <w:sz w:val="24"/>
          <w:szCs w:val="24"/>
        </w:rPr>
        <w:t xml:space="preserve">locuinței noastre și ne permite </w:t>
      </w:r>
      <w:proofErr w:type="gramStart"/>
      <w:r>
        <w:rPr>
          <w:sz w:val="24"/>
          <w:szCs w:val="24"/>
        </w:rPr>
        <w:t>să</w:t>
      </w:r>
      <w:proofErr w:type="gramEnd"/>
      <w:r>
        <w:rPr>
          <w:sz w:val="24"/>
          <w:szCs w:val="24"/>
        </w:rPr>
        <w:t xml:space="preserve"> controlăm de la distanță aspecte ce țin de confortul ambiental ș</w:t>
      </w:r>
      <w:r w:rsidR="00981516" w:rsidRPr="004C175D">
        <w:rPr>
          <w:sz w:val="24"/>
          <w:szCs w:val="24"/>
        </w:rPr>
        <w:t>i nu numai. Une</w:t>
      </w:r>
      <w:r>
        <w:rPr>
          <w:sz w:val="24"/>
          <w:szCs w:val="24"/>
        </w:rPr>
        <w:t>le echipamente pot lua decizii în funcție de anumiț</w:t>
      </w:r>
      <w:r w:rsidR="00981516" w:rsidRPr="004C175D">
        <w:rPr>
          <w:sz w:val="24"/>
          <w:szCs w:val="24"/>
        </w:rPr>
        <w:t>i para</w:t>
      </w:r>
      <w:r>
        <w:rPr>
          <w:sz w:val="24"/>
          <w:szCs w:val="24"/>
        </w:rPr>
        <w:t>metri, pentru a le crea siguranța si ușurarea vieț</w:t>
      </w:r>
      <w:r w:rsidR="00981516" w:rsidRPr="004C175D">
        <w:rPr>
          <w:sz w:val="24"/>
          <w:szCs w:val="24"/>
        </w:rPr>
        <w:t xml:space="preserve">ii proprietarilor. </w:t>
      </w:r>
    </w:p>
    <w:p w14:paraId="1E47A4C8" w14:textId="77777777" w:rsidR="00981516" w:rsidRPr="004C175D" w:rsidRDefault="00981516" w:rsidP="000D2808">
      <w:pPr>
        <w:spacing w:line="360" w:lineRule="auto"/>
        <w:ind w:left="431" w:firstLine="289"/>
        <w:jc w:val="left"/>
        <w:rPr>
          <w:sz w:val="24"/>
          <w:szCs w:val="24"/>
        </w:rPr>
      </w:pPr>
    </w:p>
    <w:p w14:paraId="3D8946E0" w14:textId="77777777" w:rsidR="00981516" w:rsidRPr="004C175D" w:rsidRDefault="00981516" w:rsidP="000D2808">
      <w:pPr>
        <w:spacing w:line="360" w:lineRule="auto"/>
        <w:ind w:left="431" w:firstLine="289"/>
        <w:jc w:val="left"/>
        <w:rPr>
          <w:sz w:val="24"/>
          <w:szCs w:val="24"/>
        </w:rPr>
      </w:pPr>
    </w:p>
    <w:p w14:paraId="5670DE62" w14:textId="2610C5E0" w:rsidR="00981516" w:rsidRPr="004C175D" w:rsidRDefault="00981516" w:rsidP="000D2808">
      <w:pPr>
        <w:spacing w:line="360" w:lineRule="auto"/>
        <w:ind w:left="431" w:firstLine="289"/>
        <w:jc w:val="left"/>
        <w:rPr>
          <w:sz w:val="24"/>
          <w:szCs w:val="24"/>
        </w:rPr>
      </w:pPr>
      <w:r w:rsidRPr="004C175D">
        <w:rPr>
          <w:sz w:val="24"/>
          <w:szCs w:val="24"/>
        </w:rPr>
        <w:t>Senzorii util</w:t>
      </w:r>
      <w:r w:rsidR="003C0095">
        <w:rPr>
          <w:sz w:val="24"/>
          <w:szCs w:val="24"/>
        </w:rPr>
        <w:t>izați sunt: senzor de temperatură, senzor de mișcare, senzor de lumină</w:t>
      </w:r>
      <w:r w:rsidRPr="004C175D">
        <w:rPr>
          <w:sz w:val="24"/>
          <w:szCs w:val="24"/>
        </w:rPr>
        <w:t>, senzor de gaz si fum, senzor de monoxid de carbon.</w:t>
      </w:r>
    </w:p>
    <w:p w14:paraId="43103BBB" w14:textId="77777777" w:rsidR="00981516" w:rsidRPr="004C175D" w:rsidRDefault="00981516" w:rsidP="000D2808">
      <w:pPr>
        <w:spacing w:line="360" w:lineRule="auto"/>
        <w:jc w:val="left"/>
        <w:rPr>
          <w:sz w:val="24"/>
          <w:szCs w:val="24"/>
        </w:rPr>
      </w:pPr>
    </w:p>
    <w:p w14:paraId="60D03E83" w14:textId="77777777" w:rsidR="00981516" w:rsidRPr="004C175D" w:rsidRDefault="00981516" w:rsidP="000D2808">
      <w:pPr>
        <w:spacing w:line="360" w:lineRule="auto"/>
        <w:ind w:left="431" w:firstLine="289"/>
        <w:jc w:val="left"/>
        <w:rPr>
          <w:sz w:val="24"/>
          <w:szCs w:val="24"/>
        </w:rPr>
      </w:pPr>
    </w:p>
    <w:p w14:paraId="2FFB0FAB" w14:textId="5B80C4E9" w:rsidR="00981516" w:rsidRPr="004C175D" w:rsidRDefault="00B464A9" w:rsidP="000D2808">
      <w:pPr>
        <w:spacing w:line="360" w:lineRule="auto"/>
        <w:ind w:left="431" w:firstLine="289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O casă inteligentă poate </w:t>
      </w:r>
      <w:proofErr w:type="gramStart"/>
      <w:r>
        <w:rPr>
          <w:sz w:val="24"/>
          <w:szCs w:val="24"/>
        </w:rPr>
        <w:t>să</w:t>
      </w:r>
      <w:proofErr w:type="gramEnd"/>
      <w:r>
        <w:rPr>
          <w:sz w:val="24"/>
          <w:szCs w:val="24"/>
        </w:rPr>
        <w:t>: detecteze dacă într-o încapere există</w:t>
      </w:r>
      <w:r w:rsidR="00981516" w:rsidRPr="004C175D">
        <w:rPr>
          <w:sz w:val="24"/>
          <w:szCs w:val="24"/>
        </w:rPr>
        <w:t xml:space="preserve"> pericol de ince</w:t>
      </w:r>
      <w:r>
        <w:rPr>
          <w:sz w:val="24"/>
          <w:szCs w:val="24"/>
        </w:rPr>
        <w:t>ndiu, monoxid de carbon, aprindă lumina dintr-o încapere din aplicaț</w:t>
      </w:r>
      <w:r w:rsidR="00981516" w:rsidRPr="004C175D">
        <w:rPr>
          <w:sz w:val="24"/>
          <w:szCs w:val="24"/>
        </w:rPr>
        <w:t>ia de pe telefon prin intermedi</w:t>
      </w:r>
      <w:r>
        <w:rPr>
          <w:sz w:val="24"/>
          <w:szCs w:val="24"/>
        </w:rPr>
        <w:t>ul Bluetooth-ului, detecteze miș</w:t>
      </w:r>
      <w:r w:rsidR="00981516" w:rsidRPr="004C175D">
        <w:rPr>
          <w:sz w:val="24"/>
          <w:szCs w:val="24"/>
        </w:rPr>
        <w:t xml:space="preserve">carea unei </w:t>
      </w:r>
      <w:r>
        <w:rPr>
          <w:sz w:val="24"/>
          <w:szCs w:val="24"/>
        </w:rPr>
        <w:t>persoane ce va face ca lumina să se aprindă</w:t>
      </w:r>
      <w:r w:rsidR="00981516" w:rsidRPr="004C175D">
        <w:rPr>
          <w:sz w:val="24"/>
          <w:szCs w:val="24"/>
        </w:rPr>
        <w:t xml:space="preserve"> automat.</w:t>
      </w:r>
    </w:p>
    <w:p w14:paraId="4D94D20F" w14:textId="77777777" w:rsidR="00981516" w:rsidRDefault="00981516" w:rsidP="000D2808">
      <w:pPr>
        <w:spacing w:line="360" w:lineRule="auto"/>
        <w:ind w:left="431" w:firstLine="289"/>
        <w:jc w:val="left"/>
      </w:pPr>
    </w:p>
    <w:p w14:paraId="614B7977" w14:textId="77777777" w:rsidR="00981516" w:rsidRDefault="00981516" w:rsidP="000D2808">
      <w:pPr>
        <w:spacing w:line="360" w:lineRule="auto"/>
        <w:ind w:left="431" w:firstLine="289"/>
        <w:jc w:val="left"/>
      </w:pPr>
    </w:p>
    <w:p w14:paraId="277FB947" w14:textId="77777777" w:rsidR="00981516" w:rsidRDefault="00981516" w:rsidP="000D2808">
      <w:pPr>
        <w:spacing w:line="360" w:lineRule="auto"/>
        <w:ind w:left="431" w:firstLine="289"/>
        <w:jc w:val="left"/>
      </w:pPr>
    </w:p>
    <w:p w14:paraId="69F3939C" w14:textId="77777777" w:rsidR="00981516" w:rsidRDefault="00981516" w:rsidP="000D2808">
      <w:pPr>
        <w:spacing w:line="360" w:lineRule="auto"/>
        <w:ind w:left="431" w:firstLine="289"/>
        <w:jc w:val="left"/>
      </w:pPr>
    </w:p>
    <w:p w14:paraId="61E319B7" w14:textId="77777777" w:rsidR="00981516" w:rsidRDefault="00981516" w:rsidP="000D2808">
      <w:pPr>
        <w:spacing w:line="360" w:lineRule="auto"/>
        <w:jc w:val="left"/>
      </w:pPr>
    </w:p>
    <w:p w14:paraId="605E5A1E" w14:textId="77777777" w:rsidR="00981516" w:rsidRPr="0014711A" w:rsidRDefault="00981516" w:rsidP="008A0A11">
      <w:pPr>
        <w:pStyle w:val="Heading1"/>
        <w:rPr>
          <w:sz w:val="32"/>
          <w:szCs w:val="32"/>
        </w:rPr>
      </w:pPr>
      <w:bookmarkStart w:id="5" w:name="_Toc57993214"/>
      <w:bookmarkStart w:id="6" w:name="_Toc60485258"/>
      <w:r w:rsidRPr="0014711A">
        <w:rPr>
          <w:sz w:val="32"/>
          <w:szCs w:val="32"/>
        </w:rPr>
        <w:lastRenderedPageBreak/>
        <w:t>A</w:t>
      </w:r>
      <w:r w:rsidRPr="0014711A">
        <w:rPr>
          <w:rStyle w:val="Heading2Char"/>
          <w:b/>
          <w:szCs w:val="32"/>
        </w:rPr>
        <w:t>rhitectura</w:t>
      </w:r>
      <w:r w:rsidRPr="0014711A">
        <w:rPr>
          <w:sz w:val="32"/>
          <w:szCs w:val="32"/>
        </w:rPr>
        <w:t xml:space="preserve"> </w:t>
      </w:r>
      <w:r w:rsidRPr="0014711A">
        <w:rPr>
          <w:rStyle w:val="Heading2Char"/>
          <w:b/>
          <w:szCs w:val="32"/>
        </w:rPr>
        <w:t>hardware</w:t>
      </w:r>
      <w:bookmarkEnd w:id="5"/>
      <w:bookmarkEnd w:id="6"/>
    </w:p>
    <w:p w14:paraId="1EB42C88" w14:textId="77777777" w:rsidR="00981516" w:rsidRPr="0014711A" w:rsidRDefault="00981516" w:rsidP="000D2808">
      <w:pPr>
        <w:pStyle w:val="Heading2"/>
        <w:spacing w:line="360" w:lineRule="auto"/>
        <w:rPr>
          <w:szCs w:val="32"/>
        </w:rPr>
      </w:pPr>
      <w:bookmarkStart w:id="7" w:name="_Toc57993215"/>
      <w:bookmarkStart w:id="8" w:name="_Toc60485259"/>
      <w:r w:rsidRPr="0014711A">
        <w:rPr>
          <w:szCs w:val="32"/>
        </w:rPr>
        <w:t>A</w:t>
      </w:r>
      <w:r w:rsidRPr="0014711A">
        <w:rPr>
          <w:rStyle w:val="Heading1Char"/>
          <w:b/>
          <w:sz w:val="32"/>
          <w:szCs w:val="32"/>
        </w:rPr>
        <w:t>rduino</w:t>
      </w:r>
      <w:r w:rsidRPr="0014711A">
        <w:rPr>
          <w:szCs w:val="32"/>
        </w:rPr>
        <w:t xml:space="preserve"> UNO</w:t>
      </w:r>
      <w:bookmarkEnd w:id="7"/>
      <w:bookmarkEnd w:id="8"/>
    </w:p>
    <w:p w14:paraId="011D2C03" w14:textId="77777777" w:rsidR="00981516" w:rsidRPr="000532A0" w:rsidRDefault="00981516" w:rsidP="000D2808">
      <w:pPr>
        <w:spacing w:line="360" w:lineRule="auto"/>
      </w:pPr>
    </w:p>
    <w:p w14:paraId="572E10F5" w14:textId="387E1718" w:rsidR="00981516" w:rsidRPr="00D93086" w:rsidRDefault="00B464A9" w:rsidP="000D2808">
      <w:pPr>
        <w:spacing w:line="360" w:lineRule="auto"/>
        <w:ind w:left="431" w:firstLine="289"/>
        <w:jc w:val="left"/>
        <w:rPr>
          <w:sz w:val="24"/>
        </w:rPr>
      </w:pPr>
      <w:proofErr w:type="gramStart"/>
      <w:r>
        <w:rPr>
          <w:sz w:val="24"/>
        </w:rPr>
        <w:t>î</w:t>
      </w:r>
      <w:r w:rsidR="00981516" w:rsidRPr="00D93086">
        <w:rPr>
          <w:sz w:val="24"/>
        </w:rPr>
        <w:t>n</w:t>
      </w:r>
      <w:proofErr w:type="gramEnd"/>
      <w:r w:rsidR="00981516" w:rsidRPr="00D93086">
        <w:rPr>
          <w:sz w:val="24"/>
        </w:rPr>
        <w:t xml:space="preserve"> realizarea proiectul</w:t>
      </w:r>
      <w:r>
        <w:rPr>
          <w:sz w:val="24"/>
        </w:rPr>
        <w:t>ui am ales folosirea unei placuț</w:t>
      </w:r>
      <w:r w:rsidR="00981516" w:rsidRPr="00D93086">
        <w:rPr>
          <w:sz w:val="24"/>
        </w:rPr>
        <w:t>e de dezvoltare</w:t>
      </w:r>
      <w:r>
        <w:rPr>
          <w:sz w:val="24"/>
        </w:rPr>
        <w:t xml:space="preserve"> de tip Arduino UNO cu următoarele specificaț</w:t>
      </w:r>
      <w:r w:rsidR="00981516" w:rsidRPr="00D93086">
        <w:rPr>
          <w:sz w:val="24"/>
        </w:rPr>
        <w:t>ii:</w:t>
      </w:r>
    </w:p>
    <w:p w14:paraId="1D4D64BE" w14:textId="77777777" w:rsidR="00981516" w:rsidRPr="00D9308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r w:rsidRPr="00D93086">
        <w:rPr>
          <w:sz w:val="24"/>
        </w:rPr>
        <w:t>Microcontroller – Atmega328P</w:t>
      </w:r>
    </w:p>
    <w:p w14:paraId="3D1E94E1" w14:textId="77777777" w:rsidR="00981516" w:rsidRPr="00D9308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r w:rsidRPr="00D93086">
        <w:rPr>
          <w:sz w:val="24"/>
        </w:rPr>
        <w:t>Tensiune de lucru – 5V</w:t>
      </w:r>
    </w:p>
    <w:p w14:paraId="59425CFE" w14:textId="77777777" w:rsidR="00981516" w:rsidRPr="00D9308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r w:rsidRPr="00D93086">
        <w:rPr>
          <w:sz w:val="24"/>
        </w:rPr>
        <w:t>Tensiune de intrare – 7-20V</w:t>
      </w:r>
    </w:p>
    <w:p w14:paraId="61F673A2" w14:textId="33034947" w:rsidR="00981516" w:rsidRPr="00D93086" w:rsidRDefault="00B464A9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r>
        <w:rPr>
          <w:sz w:val="24"/>
        </w:rPr>
        <w:t>Numă</w:t>
      </w:r>
      <w:r w:rsidR="00981516" w:rsidRPr="00D93086">
        <w:rPr>
          <w:sz w:val="24"/>
        </w:rPr>
        <w:t>rul pinilor</w:t>
      </w:r>
      <w:r>
        <w:rPr>
          <w:sz w:val="24"/>
        </w:rPr>
        <w:t xml:space="preserve"> digitali de I/O – 14 (6 asigură ieș</w:t>
      </w:r>
      <w:r w:rsidR="00981516" w:rsidRPr="00D93086">
        <w:rPr>
          <w:sz w:val="24"/>
        </w:rPr>
        <w:t>ire PWM)</w:t>
      </w:r>
    </w:p>
    <w:p w14:paraId="46BEF541" w14:textId="77777777" w:rsidR="00981516" w:rsidRPr="00D9308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r w:rsidRPr="00D93086">
        <w:rPr>
          <w:sz w:val="24"/>
        </w:rPr>
        <w:t>UART – 1</w:t>
      </w:r>
    </w:p>
    <w:p w14:paraId="26D38B91" w14:textId="77777777" w:rsidR="00981516" w:rsidRPr="00D9308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r w:rsidRPr="00D93086">
        <w:rPr>
          <w:sz w:val="24"/>
        </w:rPr>
        <w:t>I2C – 1</w:t>
      </w:r>
    </w:p>
    <w:p w14:paraId="1C9E020F" w14:textId="77777777" w:rsidR="00981516" w:rsidRPr="00D9308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r w:rsidRPr="00D93086">
        <w:rPr>
          <w:sz w:val="24"/>
        </w:rPr>
        <w:t>SPPI – 1</w:t>
      </w:r>
    </w:p>
    <w:p w14:paraId="74C1BEC1" w14:textId="5D8A36FE" w:rsidR="00981516" w:rsidRPr="00D93086" w:rsidRDefault="00B464A9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r>
        <w:rPr>
          <w:sz w:val="24"/>
        </w:rPr>
        <w:t>Numă</w:t>
      </w:r>
      <w:r w:rsidR="00981516" w:rsidRPr="00D93086">
        <w:rPr>
          <w:sz w:val="24"/>
        </w:rPr>
        <w:t>rul pinilor analogici – 6</w:t>
      </w:r>
    </w:p>
    <w:p w14:paraId="47BFF2FD" w14:textId="77777777" w:rsidR="00981516" w:rsidRPr="00D9308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r w:rsidRPr="00D93086">
        <w:rPr>
          <w:sz w:val="24"/>
        </w:rPr>
        <w:t>Memorie Flash – 32KB</w:t>
      </w:r>
    </w:p>
    <w:p w14:paraId="29D9BDEF" w14:textId="77777777" w:rsidR="00981516" w:rsidRPr="00D9308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r w:rsidRPr="00D93086">
        <w:rPr>
          <w:sz w:val="24"/>
        </w:rPr>
        <w:t>SRAM – 2KB</w:t>
      </w:r>
    </w:p>
    <w:p w14:paraId="2158547D" w14:textId="77777777" w:rsidR="00981516" w:rsidRPr="00D9308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r w:rsidRPr="00D93086">
        <w:rPr>
          <w:sz w:val="24"/>
        </w:rPr>
        <w:t>EEPROM – 1KB</w:t>
      </w:r>
    </w:p>
    <w:p w14:paraId="54AE1102" w14:textId="0B76A95E" w:rsidR="00981516" w:rsidRPr="00D93086" w:rsidRDefault="00B464A9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r>
        <w:rPr>
          <w:sz w:val="24"/>
        </w:rPr>
        <w:t>Frecvență</w:t>
      </w:r>
      <w:r w:rsidR="00981516" w:rsidRPr="00D93086">
        <w:rPr>
          <w:sz w:val="24"/>
        </w:rPr>
        <w:t xml:space="preserve"> – 16 MHz</w:t>
      </w:r>
    </w:p>
    <w:p w14:paraId="34CF4C26" w14:textId="77777777" w:rsidR="00981516" w:rsidRPr="00D9308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r w:rsidRPr="00D93086">
        <w:rPr>
          <w:sz w:val="24"/>
        </w:rPr>
        <w:t>Lungime – 68.6 mm</w:t>
      </w:r>
    </w:p>
    <w:p w14:paraId="0FA92027" w14:textId="2206E662" w:rsidR="00981516" w:rsidRPr="00D93086" w:rsidRDefault="00B464A9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r>
        <w:rPr>
          <w:sz w:val="24"/>
        </w:rPr>
        <w:t>Lați</w:t>
      </w:r>
      <w:r w:rsidR="00981516" w:rsidRPr="00D93086">
        <w:rPr>
          <w:sz w:val="24"/>
        </w:rPr>
        <w:t>me – 53.4 mm</w:t>
      </w:r>
    </w:p>
    <w:p w14:paraId="6643438B" w14:textId="205AAA24" w:rsidR="00981516" w:rsidRPr="00D93086" w:rsidRDefault="00942E02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03AC092" wp14:editId="4A627BB7">
            <wp:simplePos x="0" y="0"/>
            <wp:positionH relativeFrom="margin">
              <wp:align>center</wp:align>
            </wp:positionH>
            <wp:positionV relativeFrom="paragraph">
              <wp:posOffset>350520</wp:posOffset>
            </wp:positionV>
            <wp:extent cx="2905125" cy="1628775"/>
            <wp:effectExtent l="0" t="0" r="9525" b="9525"/>
            <wp:wrapSquare wrapText="bothSides"/>
            <wp:docPr id="29" name="Picture 29" descr="arduino-u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arduino-uno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628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1516" w:rsidRPr="00D93086">
        <w:rPr>
          <w:sz w:val="24"/>
        </w:rPr>
        <w:t>Greutate – 25 g</w:t>
      </w:r>
    </w:p>
    <w:p w14:paraId="3D83215C" w14:textId="5279A924" w:rsidR="00981516" w:rsidRDefault="00981516" w:rsidP="000D2808">
      <w:pPr>
        <w:keepNext/>
        <w:spacing w:line="360" w:lineRule="auto"/>
        <w:ind w:left="431" w:firstLine="289"/>
        <w:jc w:val="center"/>
        <w:rPr>
          <w:noProof/>
        </w:rPr>
      </w:pPr>
    </w:p>
    <w:p w14:paraId="6AA3958B" w14:textId="77777777" w:rsidR="00981516" w:rsidRDefault="00981516" w:rsidP="000D2808">
      <w:pPr>
        <w:keepNext/>
        <w:spacing w:line="360" w:lineRule="auto"/>
        <w:ind w:left="431" w:firstLine="289"/>
        <w:jc w:val="center"/>
        <w:rPr>
          <w:noProof/>
        </w:rPr>
      </w:pPr>
    </w:p>
    <w:p w14:paraId="20ACEE82" w14:textId="77777777" w:rsidR="00981516" w:rsidRDefault="00981516" w:rsidP="000D2808">
      <w:pPr>
        <w:keepNext/>
        <w:spacing w:line="360" w:lineRule="auto"/>
        <w:ind w:left="431" w:firstLine="289"/>
        <w:jc w:val="center"/>
        <w:rPr>
          <w:noProof/>
        </w:rPr>
      </w:pPr>
    </w:p>
    <w:p w14:paraId="2546B21E" w14:textId="77777777" w:rsidR="00981516" w:rsidRDefault="00981516" w:rsidP="000D2808">
      <w:pPr>
        <w:keepNext/>
        <w:spacing w:line="360" w:lineRule="auto"/>
        <w:ind w:left="431" w:firstLine="289"/>
        <w:jc w:val="center"/>
        <w:rPr>
          <w:noProof/>
        </w:rPr>
      </w:pPr>
    </w:p>
    <w:p w14:paraId="4691B98C" w14:textId="77777777" w:rsidR="00981516" w:rsidRDefault="00981516" w:rsidP="00D93086">
      <w:pPr>
        <w:keepNext/>
        <w:spacing w:line="360" w:lineRule="auto"/>
      </w:pPr>
    </w:p>
    <w:p w14:paraId="12AC2777" w14:textId="5F1393F4" w:rsidR="00981516" w:rsidRDefault="00981516" w:rsidP="000D2808">
      <w:pPr>
        <w:pStyle w:val="Caption"/>
        <w:spacing w:line="360" w:lineRule="auto"/>
      </w:pPr>
      <w:r>
        <w:t xml:space="preserve">Figure </w:t>
      </w:r>
      <w:r w:rsidR="00EA3F9B">
        <w:fldChar w:fldCharType="begin"/>
      </w:r>
      <w:r w:rsidR="00EA3F9B">
        <w:instrText xml:space="preserve"> SEQ Figure \* ARABIC </w:instrText>
      </w:r>
      <w:r w:rsidR="00EA3F9B">
        <w:fldChar w:fldCharType="separate"/>
      </w:r>
      <w:r>
        <w:rPr>
          <w:noProof/>
        </w:rPr>
        <w:t>1</w:t>
      </w:r>
      <w:r w:rsidR="00EA3F9B">
        <w:rPr>
          <w:noProof/>
        </w:rPr>
        <w:fldChar w:fldCharType="end"/>
      </w:r>
      <w:r>
        <w:t>. Placa de dezvoltare Arduino UNO</w:t>
      </w:r>
    </w:p>
    <w:p w14:paraId="7172AA1D" w14:textId="77777777" w:rsidR="00981516" w:rsidRPr="000532A0" w:rsidRDefault="00981516" w:rsidP="000D2808">
      <w:pPr>
        <w:pStyle w:val="Heading3"/>
        <w:spacing w:line="360" w:lineRule="auto"/>
        <w:rPr>
          <w:sz w:val="32"/>
          <w:szCs w:val="32"/>
        </w:rPr>
      </w:pPr>
      <w:bookmarkStart w:id="9" w:name="_Toc57993216"/>
      <w:bookmarkStart w:id="10" w:name="_Toc60485260"/>
      <w:r w:rsidRPr="000532A0">
        <w:rPr>
          <w:sz w:val="32"/>
          <w:szCs w:val="32"/>
        </w:rPr>
        <w:lastRenderedPageBreak/>
        <w:t>Tensiune de alimentare</w:t>
      </w:r>
      <w:bookmarkEnd w:id="9"/>
      <w:bookmarkEnd w:id="10"/>
    </w:p>
    <w:p w14:paraId="287B198D" w14:textId="77777777" w:rsidR="00B464A9" w:rsidRDefault="00981516" w:rsidP="00B464A9">
      <w:pPr>
        <w:spacing w:after="0" w:line="360" w:lineRule="auto"/>
        <w:ind w:left="720"/>
        <w:rPr>
          <w:sz w:val="24"/>
        </w:rPr>
      </w:pPr>
      <w:r w:rsidRPr="00D93086">
        <w:rPr>
          <w:sz w:val="24"/>
        </w:rPr>
        <w:t>Arduino UNO poate fi alimentat direct de la USB sau prin intermediul unui alimentator</w:t>
      </w:r>
      <w:r w:rsidR="00B464A9">
        <w:rPr>
          <w:sz w:val="24"/>
        </w:rPr>
        <w:t xml:space="preserve"> </w:t>
      </w:r>
      <w:r w:rsidRPr="00D93086">
        <w:rPr>
          <w:sz w:val="24"/>
        </w:rPr>
        <w:t xml:space="preserve">extern de 9V – 1A. </w:t>
      </w:r>
    </w:p>
    <w:p w14:paraId="5177967C" w14:textId="77777777" w:rsidR="00B464A9" w:rsidRDefault="00B464A9" w:rsidP="00B464A9">
      <w:pPr>
        <w:spacing w:after="0" w:line="360" w:lineRule="auto"/>
        <w:ind w:left="720"/>
        <w:rPr>
          <w:sz w:val="24"/>
        </w:rPr>
      </w:pPr>
    </w:p>
    <w:p w14:paraId="1DDCCBED" w14:textId="23735751" w:rsidR="00981516" w:rsidRPr="00D93086" w:rsidRDefault="00B464A9" w:rsidP="00B464A9">
      <w:pPr>
        <w:spacing w:after="0" w:line="360" w:lineRule="auto"/>
        <w:ind w:left="720"/>
        <w:rPr>
          <w:sz w:val="24"/>
        </w:rPr>
      </w:pPr>
      <w:r>
        <w:rPr>
          <w:sz w:val="24"/>
        </w:rPr>
        <w:t>Plăcuța poate fi alimentată extern la o tensiune cuprinsă între 6 si 20V. Dacă</w:t>
      </w:r>
      <w:r w:rsidR="00981516" w:rsidRPr="00D93086">
        <w:rPr>
          <w:sz w:val="24"/>
        </w:rPr>
        <w:t xml:space="preserve"> </w:t>
      </w:r>
      <w:r>
        <w:rPr>
          <w:sz w:val="24"/>
        </w:rPr>
        <w:t xml:space="preserve">alimentarea </w:t>
      </w:r>
      <w:proofErr w:type="gramStart"/>
      <w:r>
        <w:rPr>
          <w:sz w:val="24"/>
        </w:rPr>
        <w:t>este</w:t>
      </w:r>
      <w:proofErr w:type="gramEnd"/>
      <w:r>
        <w:rPr>
          <w:sz w:val="24"/>
        </w:rPr>
        <w:t xml:space="preserve"> mai mică</w:t>
      </w:r>
      <w:r w:rsidR="00981516" w:rsidRPr="00D93086">
        <w:rPr>
          <w:sz w:val="24"/>
        </w:rPr>
        <w:t xml:space="preserve"> decat 7V, pinul de</w:t>
      </w:r>
      <w:r>
        <w:rPr>
          <w:sz w:val="24"/>
        </w:rPr>
        <w:t xml:space="preserve"> 5V va livra o tensiune mai mică decat 5V și placa poate deveni instabilă. Dacă</w:t>
      </w:r>
      <w:r w:rsidR="00981516" w:rsidRPr="00D93086">
        <w:rPr>
          <w:sz w:val="24"/>
        </w:rPr>
        <w:t xml:space="preserve"> folosi</w:t>
      </w:r>
      <w:r>
        <w:rPr>
          <w:sz w:val="24"/>
        </w:rPr>
        <w:t>m o tensiune de alimentare a plăcii mai mare decât 12V, putem deteriora placuț</w:t>
      </w:r>
      <w:r w:rsidR="00981516" w:rsidRPr="00D93086">
        <w:rPr>
          <w:sz w:val="24"/>
        </w:rPr>
        <w:t xml:space="preserve">a. Recomandat </w:t>
      </w:r>
      <w:proofErr w:type="gramStart"/>
      <w:r w:rsidR="00981516" w:rsidRPr="00D93086">
        <w:rPr>
          <w:sz w:val="24"/>
        </w:rPr>
        <w:t>este</w:t>
      </w:r>
      <w:proofErr w:type="gramEnd"/>
      <w:r w:rsidR="00981516" w:rsidRPr="00D93086">
        <w:rPr>
          <w:sz w:val="24"/>
        </w:rPr>
        <w:t xml:space="preserve"> fo</w:t>
      </w:r>
      <w:r>
        <w:rPr>
          <w:sz w:val="24"/>
        </w:rPr>
        <w:t>losirea unei tensiuni cuprinse î</w:t>
      </w:r>
      <w:r w:rsidR="00981516" w:rsidRPr="00D93086">
        <w:rPr>
          <w:sz w:val="24"/>
        </w:rPr>
        <w:t>ntre 7-12V.</w:t>
      </w:r>
    </w:p>
    <w:p w14:paraId="3A87FD05" w14:textId="77777777" w:rsidR="00981516" w:rsidRPr="00D93086" w:rsidRDefault="00981516" w:rsidP="000D2808">
      <w:pPr>
        <w:spacing w:after="0" w:line="360" w:lineRule="auto"/>
        <w:ind w:left="720"/>
        <w:rPr>
          <w:sz w:val="24"/>
        </w:rPr>
      </w:pPr>
    </w:p>
    <w:p w14:paraId="0E026BF5" w14:textId="2DFE04EE" w:rsidR="00981516" w:rsidRPr="00D93086" w:rsidRDefault="006D2FDD" w:rsidP="000D2808">
      <w:pPr>
        <w:spacing w:after="0" w:line="360" w:lineRule="auto"/>
        <w:ind w:left="720"/>
        <w:rPr>
          <w:sz w:val="24"/>
        </w:rPr>
      </w:pPr>
      <w:r>
        <w:rPr>
          <w:sz w:val="24"/>
        </w:rPr>
        <w:t>Pini de alimentare folosiț</w:t>
      </w:r>
      <w:r w:rsidR="00981516" w:rsidRPr="00D93086">
        <w:rPr>
          <w:sz w:val="24"/>
        </w:rPr>
        <w:t>i:</w:t>
      </w:r>
    </w:p>
    <w:p w14:paraId="0DF43FE4" w14:textId="77777777" w:rsidR="00981516" w:rsidRPr="00D93086" w:rsidRDefault="00981516" w:rsidP="000D2808">
      <w:pPr>
        <w:spacing w:after="0" w:line="360" w:lineRule="auto"/>
        <w:ind w:left="720"/>
        <w:rPr>
          <w:sz w:val="24"/>
        </w:rPr>
      </w:pPr>
    </w:p>
    <w:p w14:paraId="6E43D5E8" w14:textId="030F15F0" w:rsidR="00981516" w:rsidRPr="00D93086" w:rsidRDefault="00981516" w:rsidP="000D2808">
      <w:pPr>
        <w:pStyle w:val="ListParagraph"/>
        <w:numPr>
          <w:ilvl w:val="0"/>
          <w:numId w:val="13"/>
        </w:numPr>
        <w:spacing w:after="0" w:line="360" w:lineRule="auto"/>
        <w:rPr>
          <w:sz w:val="24"/>
        </w:rPr>
      </w:pPr>
      <w:r w:rsidRPr="00D93086">
        <w:rPr>
          <w:sz w:val="24"/>
        </w:rPr>
        <w:t>VIN –</w:t>
      </w:r>
      <w:r w:rsidR="006D2FDD">
        <w:rPr>
          <w:sz w:val="24"/>
        </w:rPr>
        <w:t xml:space="preserve"> Acest pin </w:t>
      </w:r>
      <w:proofErr w:type="gramStart"/>
      <w:r w:rsidR="006D2FDD">
        <w:rPr>
          <w:sz w:val="24"/>
        </w:rPr>
        <w:t>este</w:t>
      </w:r>
      <w:proofErr w:type="gramEnd"/>
      <w:r w:rsidR="006D2FDD">
        <w:rPr>
          <w:sz w:val="24"/>
        </w:rPr>
        <w:t xml:space="preserve"> folosit pentru înlocuirea pinului de 5V când placuț</w:t>
      </w:r>
      <w:r w:rsidRPr="00D93086">
        <w:rPr>
          <w:sz w:val="24"/>
        </w:rPr>
        <w:t>a es</w:t>
      </w:r>
      <w:r w:rsidR="006D2FDD">
        <w:rPr>
          <w:sz w:val="24"/>
        </w:rPr>
        <w:t>te alimentată</w:t>
      </w:r>
      <w:r w:rsidRPr="00D93086">
        <w:rPr>
          <w:sz w:val="24"/>
        </w:rPr>
        <w:t xml:space="preserve"> extern</w:t>
      </w:r>
      <w:r w:rsidR="006D2FDD">
        <w:rPr>
          <w:sz w:val="24"/>
        </w:rPr>
        <w:t>.</w:t>
      </w:r>
    </w:p>
    <w:p w14:paraId="3B721B72" w14:textId="587BD1EA" w:rsidR="00981516" w:rsidRPr="00D93086" w:rsidRDefault="006D2FDD" w:rsidP="000D2808">
      <w:pPr>
        <w:pStyle w:val="ListParagraph"/>
        <w:numPr>
          <w:ilvl w:val="0"/>
          <w:numId w:val="13"/>
        </w:numPr>
        <w:spacing w:after="0" w:line="360" w:lineRule="auto"/>
        <w:rPr>
          <w:sz w:val="24"/>
        </w:rPr>
      </w:pPr>
      <w:r>
        <w:rPr>
          <w:sz w:val="24"/>
        </w:rPr>
        <w:t>5V – Acest pin dă o tensiune de 5V de pe placuță. Placuța poate fi alimentată</w:t>
      </w:r>
      <w:r w:rsidR="00981516" w:rsidRPr="00D93086">
        <w:rPr>
          <w:sz w:val="24"/>
        </w:rPr>
        <w:t xml:space="preserve"> de la </w:t>
      </w:r>
      <w:proofErr w:type="gramStart"/>
      <w:r w:rsidR="00981516" w:rsidRPr="00D93086">
        <w:rPr>
          <w:sz w:val="24"/>
        </w:rPr>
        <w:t>un</w:t>
      </w:r>
      <w:proofErr w:type="gramEnd"/>
      <w:r w:rsidR="00981516" w:rsidRPr="00D93086">
        <w:rPr>
          <w:sz w:val="24"/>
        </w:rPr>
        <w:t xml:space="preserve"> alimentator extern (7-12V), de la USB (5V), </w:t>
      </w:r>
      <w:r>
        <w:rPr>
          <w:sz w:val="24"/>
        </w:rPr>
        <w:t>ori de la pinul VIN (7-12V). Adăugâ</w:t>
      </w:r>
      <w:r w:rsidR="00981516" w:rsidRPr="00D93086">
        <w:rPr>
          <w:sz w:val="24"/>
        </w:rPr>
        <w:t>nd mai mult voltaj pinilor de 5V sau 3.3V vor ignora regulatorul ceea</w:t>
      </w:r>
      <w:r>
        <w:rPr>
          <w:sz w:val="24"/>
        </w:rPr>
        <w:t xml:space="preserve"> </w:t>
      </w:r>
      <w:proofErr w:type="gramStart"/>
      <w:r>
        <w:rPr>
          <w:sz w:val="24"/>
        </w:rPr>
        <w:t>ce</w:t>
      </w:r>
      <w:proofErr w:type="gramEnd"/>
      <w:r>
        <w:rPr>
          <w:sz w:val="24"/>
        </w:rPr>
        <w:t xml:space="preserve"> poate duce la avarierea plă</w:t>
      </w:r>
      <w:r w:rsidR="00981516" w:rsidRPr="00D93086">
        <w:rPr>
          <w:sz w:val="24"/>
        </w:rPr>
        <w:t>cii.</w:t>
      </w:r>
    </w:p>
    <w:p w14:paraId="2393A920" w14:textId="5AD98CC1" w:rsidR="00981516" w:rsidRPr="00D93086" w:rsidRDefault="006D2FDD" w:rsidP="000D2808">
      <w:pPr>
        <w:pStyle w:val="ListParagraph"/>
        <w:numPr>
          <w:ilvl w:val="0"/>
          <w:numId w:val="13"/>
        </w:numPr>
        <w:spacing w:after="0" w:line="360" w:lineRule="auto"/>
        <w:rPr>
          <w:sz w:val="24"/>
        </w:rPr>
      </w:pPr>
      <w:r>
        <w:rPr>
          <w:sz w:val="24"/>
        </w:rPr>
        <w:t>3.3V – Acest pin livrează 3.3V generată</w:t>
      </w:r>
      <w:r w:rsidR="00981516" w:rsidRPr="00D93086">
        <w:rPr>
          <w:sz w:val="24"/>
        </w:rPr>
        <w:t xml:space="preserve"> de regulator. Curentul maxim </w:t>
      </w:r>
      <w:proofErr w:type="gramStart"/>
      <w:r w:rsidR="00981516" w:rsidRPr="00D93086">
        <w:rPr>
          <w:sz w:val="24"/>
        </w:rPr>
        <w:t>este</w:t>
      </w:r>
      <w:proofErr w:type="gramEnd"/>
      <w:r w:rsidR="00981516" w:rsidRPr="00D93086">
        <w:rPr>
          <w:sz w:val="24"/>
        </w:rPr>
        <w:t xml:space="preserve"> de 50mA.</w:t>
      </w:r>
    </w:p>
    <w:p w14:paraId="72CBF9C1" w14:textId="2BD97B7F" w:rsidR="00981516" w:rsidRPr="00D93086" w:rsidRDefault="006D2FDD" w:rsidP="000D2808">
      <w:pPr>
        <w:pStyle w:val="ListParagraph"/>
        <w:numPr>
          <w:ilvl w:val="0"/>
          <w:numId w:val="13"/>
        </w:numPr>
        <w:spacing w:after="0" w:line="360" w:lineRule="auto"/>
        <w:rPr>
          <w:sz w:val="24"/>
        </w:rPr>
      </w:pPr>
      <w:r>
        <w:rPr>
          <w:sz w:val="24"/>
        </w:rPr>
        <w:t>GND – Pini de împămâ</w:t>
      </w:r>
      <w:r w:rsidR="00981516" w:rsidRPr="00D93086">
        <w:rPr>
          <w:sz w:val="24"/>
        </w:rPr>
        <w:t>ntare</w:t>
      </w:r>
      <w:r>
        <w:rPr>
          <w:sz w:val="24"/>
        </w:rPr>
        <w:t>.</w:t>
      </w:r>
    </w:p>
    <w:p w14:paraId="163945BF" w14:textId="77777777" w:rsidR="00981516" w:rsidRDefault="00981516" w:rsidP="000D2808">
      <w:pPr>
        <w:pStyle w:val="ListParagraph"/>
        <w:spacing w:after="0" w:line="360" w:lineRule="auto"/>
      </w:pPr>
    </w:p>
    <w:p w14:paraId="2E3561C4" w14:textId="77777777" w:rsidR="00981516" w:rsidRPr="000532A0" w:rsidRDefault="00981516" w:rsidP="000D2808">
      <w:pPr>
        <w:pStyle w:val="Heading3"/>
        <w:spacing w:line="360" w:lineRule="auto"/>
        <w:rPr>
          <w:sz w:val="32"/>
          <w:szCs w:val="32"/>
        </w:rPr>
      </w:pPr>
      <w:bookmarkStart w:id="11" w:name="_Toc57993217"/>
      <w:bookmarkStart w:id="12" w:name="_Toc60485261"/>
      <w:r w:rsidRPr="000532A0">
        <w:rPr>
          <w:sz w:val="32"/>
          <w:szCs w:val="32"/>
        </w:rPr>
        <w:t>Memorie</w:t>
      </w:r>
      <w:bookmarkEnd w:id="11"/>
      <w:bookmarkEnd w:id="12"/>
    </w:p>
    <w:p w14:paraId="50F46A94" w14:textId="77777777" w:rsidR="00981516" w:rsidRDefault="00981516" w:rsidP="000D2808">
      <w:pPr>
        <w:spacing w:line="360" w:lineRule="auto"/>
        <w:ind w:left="1440"/>
      </w:pPr>
    </w:p>
    <w:p w14:paraId="4BA98974" w14:textId="70C6BAA2" w:rsidR="00981516" w:rsidRPr="00D93086" w:rsidRDefault="00981516" w:rsidP="004B1F81">
      <w:pPr>
        <w:spacing w:after="0" w:line="360" w:lineRule="auto"/>
        <w:ind w:firstLine="720"/>
        <w:rPr>
          <w:sz w:val="24"/>
        </w:rPr>
      </w:pPr>
      <w:r w:rsidRPr="00D93086">
        <w:rPr>
          <w:sz w:val="24"/>
        </w:rPr>
        <w:t xml:space="preserve">Microcontrollerul ATmega238P are </w:t>
      </w:r>
      <w:r w:rsidR="006D2FDD">
        <w:rPr>
          <w:sz w:val="24"/>
        </w:rPr>
        <w:t>o memorie 32KB (cu 0.5KB folosiț</w:t>
      </w:r>
      <w:r w:rsidRPr="00D93086">
        <w:rPr>
          <w:sz w:val="24"/>
        </w:rPr>
        <w:t>i pentru BIOS).</w:t>
      </w:r>
    </w:p>
    <w:p w14:paraId="420B113D" w14:textId="77777777" w:rsidR="00981516" w:rsidRPr="00D93086" w:rsidRDefault="00981516" w:rsidP="000D2808">
      <w:pPr>
        <w:spacing w:after="0" w:line="360" w:lineRule="auto"/>
        <w:ind w:firstLine="720"/>
        <w:rPr>
          <w:sz w:val="24"/>
        </w:rPr>
      </w:pPr>
      <w:r w:rsidRPr="00D93086">
        <w:rPr>
          <w:sz w:val="24"/>
        </w:rPr>
        <w:t xml:space="preserve">Are deasemenea 2KB SRAM si </w:t>
      </w:r>
      <w:proofErr w:type="gramStart"/>
      <w:r w:rsidRPr="00D93086">
        <w:rPr>
          <w:sz w:val="24"/>
        </w:rPr>
        <w:t>un</w:t>
      </w:r>
      <w:proofErr w:type="gramEnd"/>
      <w:r w:rsidRPr="00D93086">
        <w:rPr>
          <w:sz w:val="24"/>
        </w:rPr>
        <w:t xml:space="preserve"> 1KB de EEPROM.</w:t>
      </w:r>
    </w:p>
    <w:p w14:paraId="6929F87E" w14:textId="77777777" w:rsidR="000D2808" w:rsidRDefault="000D2808" w:rsidP="000D2808">
      <w:pPr>
        <w:spacing w:line="360" w:lineRule="auto"/>
        <w:ind w:left="1440"/>
      </w:pPr>
    </w:p>
    <w:p w14:paraId="73D4FE1E" w14:textId="77777777" w:rsidR="00B464A9" w:rsidRDefault="00B464A9" w:rsidP="000D2808">
      <w:pPr>
        <w:spacing w:line="360" w:lineRule="auto"/>
        <w:ind w:left="1440"/>
      </w:pPr>
    </w:p>
    <w:p w14:paraId="48273DDC" w14:textId="77777777" w:rsidR="000D2808" w:rsidRPr="006B4E03" w:rsidRDefault="000D2808" w:rsidP="00D93086">
      <w:pPr>
        <w:spacing w:line="360" w:lineRule="auto"/>
      </w:pPr>
    </w:p>
    <w:p w14:paraId="6C266338" w14:textId="455C78E6" w:rsidR="00981516" w:rsidRPr="000532A0" w:rsidRDefault="004B1F81" w:rsidP="000D2808">
      <w:pPr>
        <w:pStyle w:val="Heading3"/>
        <w:spacing w:line="360" w:lineRule="auto"/>
        <w:rPr>
          <w:sz w:val="32"/>
          <w:szCs w:val="32"/>
        </w:rPr>
      </w:pPr>
      <w:bookmarkStart w:id="13" w:name="_Toc57993218"/>
      <w:bookmarkStart w:id="14" w:name="_Toc60485262"/>
      <w:r>
        <w:rPr>
          <w:sz w:val="32"/>
          <w:szCs w:val="32"/>
        </w:rPr>
        <w:lastRenderedPageBreak/>
        <w:t>Input ș</w:t>
      </w:r>
      <w:r w:rsidR="00981516" w:rsidRPr="000532A0">
        <w:rPr>
          <w:sz w:val="32"/>
          <w:szCs w:val="32"/>
        </w:rPr>
        <w:t>i Output</w:t>
      </w:r>
      <w:bookmarkEnd w:id="13"/>
      <w:bookmarkEnd w:id="14"/>
    </w:p>
    <w:p w14:paraId="17B95481" w14:textId="77777777" w:rsidR="00981516" w:rsidRPr="006E01B3" w:rsidRDefault="00981516" w:rsidP="000D2808">
      <w:pPr>
        <w:spacing w:after="0" w:line="360" w:lineRule="auto"/>
      </w:pPr>
    </w:p>
    <w:p w14:paraId="5A8FC7F1" w14:textId="094E7518" w:rsidR="00981516" w:rsidRPr="001A7782" w:rsidRDefault="00981516" w:rsidP="004B1F81">
      <w:pPr>
        <w:spacing w:after="0" w:line="360" w:lineRule="auto"/>
        <w:ind w:left="720" w:firstLine="720"/>
        <w:rPr>
          <w:sz w:val="24"/>
        </w:rPr>
      </w:pPr>
      <w:r w:rsidRPr="001A7782">
        <w:rPr>
          <w:sz w:val="24"/>
        </w:rPr>
        <w:t>Cei 14 pini digitali pot fi folosiți ca pini de int</w:t>
      </w:r>
      <w:r w:rsidR="004B1F81">
        <w:rPr>
          <w:sz w:val="24"/>
        </w:rPr>
        <w:t xml:space="preserve">rare sau ieșire prin utilizarea </w:t>
      </w:r>
      <w:r w:rsidRPr="001A7782">
        <w:rPr>
          <w:sz w:val="24"/>
        </w:rPr>
        <w:t xml:space="preserve">funcțiilor pinMode (), digitalRead () și digitalWrite () în programarea arduino. Fiecare pin acționează la 5V și poate furniza sau primi </w:t>
      </w:r>
      <w:proofErr w:type="gramStart"/>
      <w:r w:rsidRPr="001A7782">
        <w:rPr>
          <w:sz w:val="24"/>
        </w:rPr>
        <w:t>un</w:t>
      </w:r>
      <w:proofErr w:type="gramEnd"/>
      <w:r w:rsidRPr="001A7782">
        <w:rPr>
          <w:sz w:val="24"/>
        </w:rPr>
        <w:t xml:space="preserve"> curent maxim de 40mA. Din acești 14 pini, unii au funcții specifice, așa cum sunt cei enumerați mai </w:t>
      </w:r>
      <w:proofErr w:type="gramStart"/>
      <w:r w:rsidRPr="001A7782">
        <w:rPr>
          <w:sz w:val="24"/>
        </w:rPr>
        <w:t>jos</w:t>
      </w:r>
      <w:proofErr w:type="gramEnd"/>
      <w:r w:rsidRPr="001A7782">
        <w:rPr>
          <w:sz w:val="24"/>
        </w:rPr>
        <w:t>:</w:t>
      </w:r>
    </w:p>
    <w:p w14:paraId="58F65C2A" w14:textId="77777777" w:rsidR="00981516" w:rsidRPr="001A7782" w:rsidRDefault="00981516" w:rsidP="000D2808">
      <w:pPr>
        <w:spacing w:after="0" w:line="360" w:lineRule="auto"/>
        <w:ind w:left="720"/>
        <w:rPr>
          <w:sz w:val="24"/>
        </w:rPr>
      </w:pPr>
    </w:p>
    <w:p w14:paraId="7E3A9B82" w14:textId="637ECF19" w:rsidR="00981516" w:rsidRPr="001A7782" w:rsidRDefault="00981516" w:rsidP="000D2808">
      <w:pPr>
        <w:pStyle w:val="ListParagraph"/>
        <w:numPr>
          <w:ilvl w:val="0"/>
          <w:numId w:val="14"/>
        </w:numPr>
        <w:spacing w:line="360" w:lineRule="auto"/>
        <w:rPr>
          <w:sz w:val="24"/>
        </w:rPr>
      </w:pPr>
      <w:r w:rsidRPr="001A7782">
        <w:rPr>
          <w:sz w:val="24"/>
        </w:rPr>
        <w:t>Pinii seriali 0 (Rx) și 1 (</w:t>
      </w:r>
      <w:proofErr w:type="gramStart"/>
      <w:r w:rsidRPr="001A7782">
        <w:rPr>
          <w:sz w:val="24"/>
        </w:rPr>
        <w:t>Tx</w:t>
      </w:r>
      <w:proofErr w:type="gramEnd"/>
      <w:r w:rsidRPr="001A7782">
        <w:rPr>
          <w:sz w:val="24"/>
        </w:rPr>
        <w:t xml:space="preserve">): pinii Rx și Tx sunt folosiți pentru a primi și </w:t>
      </w:r>
      <w:r w:rsidR="004B1F81">
        <w:rPr>
          <w:sz w:val="24"/>
        </w:rPr>
        <w:t>transmite date seriale TTL. Aceș</w:t>
      </w:r>
      <w:r w:rsidRPr="001A7782">
        <w:rPr>
          <w:sz w:val="24"/>
        </w:rPr>
        <w:t>tia sunt conectați cu USB-ul.</w:t>
      </w:r>
    </w:p>
    <w:p w14:paraId="296CCBC7" w14:textId="77777777" w:rsidR="00981516" w:rsidRPr="001A7782" w:rsidRDefault="00981516" w:rsidP="000D2808">
      <w:pPr>
        <w:pStyle w:val="ListParagraph"/>
        <w:numPr>
          <w:ilvl w:val="0"/>
          <w:numId w:val="14"/>
        </w:numPr>
        <w:spacing w:line="360" w:lineRule="auto"/>
        <w:rPr>
          <w:sz w:val="24"/>
        </w:rPr>
      </w:pPr>
      <w:r w:rsidRPr="001A7782">
        <w:rPr>
          <w:sz w:val="24"/>
        </w:rPr>
        <w:t xml:space="preserve">Pinii de întrerupere externi 2 și 3: Acești pini pot fi configurați pentru a declanșa o întrerupere atunci când au o valoare low, </w:t>
      </w:r>
      <w:proofErr w:type="gramStart"/>
      <w:r w:rsidRPr="001A7782">
        <w:rPr>
          <w:sz w:val="24"/>
        </w:rPr>
        <w:t>un</w:t>
      </w:r>
      <w:proofErr w:type="gramEnd"/>
      <w:r w:rsidRPr="001A7782">
        <w:rPr>
          <w:sz w:val="24"/>
        </w:rPr>
        <w:t xml:space="preserve"> front crescător sau descrescător sau o modificare a valorii.</w:t>
      </w:r>
    </w:p>
    <w:p w14:paraId="4DD26D61" w14:textId="77777777" w:rsidR="00981516" w:rsidRPr="001A7782" w:rsidRDefault="00981516" w:rsidP="000D2808">
      <w:pPr>
        <w:pStyle w:val="ListParagraph"/>
        <w:numPr>
          <w:ilvl w:val="0"/>
          <w:numId w:val="14"/>
        </w:numPr>
        <w:spacing w:line="360" w:lineRule="auto"/>
        <w:rPr>
          <w:sz w:val="24"/>
        </w:rPr>
      </w:pPr>
      <w:r w:rsidRPr="001A7782">
        <w:rPr>
          <w:sz w:val="24"/>
        </w:rPr>
        <w:t>Pinii 3, 5, 6, 9 și 11 PWM: Acești pin furnizează o ieșire PWM pe 8 biți folosind funcția analogWrite ().</w:t>
      </w:r>
    </w:p>
    <w:p w14:paraId="1CBB0525" w14:textId="77777777" w:rsidR="00981516" w:rsidRPr="001A7782" w:rsidRDefault="00981516" w:rsidP="000D2808">
      <w:pPr>
        <w:pStyle w:val="ListParagraph"/>
        <w:numPr>
          <w:ilvl w:val="0"/>
          <w:numId w:val="14"/>
        </w:numPr>
        <w:spacing w:line="360" w:lineRule="auto"/>
        <w:rPr>
          <w:sz w:val="24"/>
        </w:rPr>
      </w:pPr>
      <w:r w:rsidRPr="001A7782">
        <w:rPr>
          <w:sz w:val="24"/>
        </w:rPr>
        <w:t>Pinii SPI 10 (SS), 11 (MOSI), 12 (MISO) și 13 (SCK): Acești pini sunt folosiți pentru comunicarea SPI.</w:t>
      </w:r>
    </w:p>
    <w:p w14:paraId="4DC12D4A" w14:textId="77777777" w:rsidR="00981516" w:rsidRPr="001A7782" w:rsidRDefault="00981516" w:rsidP="000D2808">
      <w:pPr>
        <w:pStyle w:val="ListParagraph"/>
        <w:numPr>
          <w:ilvl w:val="0"/>
          <w:numId w:val="14"/>
        </w:numPr>
        <w:spacing w:line="360" w:lineRule="auto"/>
        <w:rPr>
          <w:sz w:val="24"/>
        </w:rPr>
      </w:pPr>
      <w:r w:rsidRPr="001A7782">
        <w:rPr>
          <w:sz w:val="24"/>
        </w:rPr>
        <w:t xml:space="preserve">Pinul LED încorporat 13: Acest pin </w:t>
      </w:r>
      <w:proofErr w:type="gramStart"/>
      <w:r w:rsidRPr="001A7782">
        <w:rPr>
          <w:sz w:val="24"/>
        </w:rPr>
        <w:t>este</w:t>
      </w:r>
      <w:proofErr w:type="gramEnd"/>
      <w:r w:rsidRPr="001A7782">
        <w:rPr>
          <w:sz w:val="24"/>
        </w:rPr>
        <w:t xml:space="preserve"> conectat cu un LED încorporat, când pinul 13 este HIGH - LED-ul este pornit și când pinul 13 este LOW, este oprit.</w:t>
      </w:r>
    </w:p>
    <w:p w14:paraId="06F3495A" w14:textId="77777777" w:rsidR="00981516" w:rsidRPr="001A7782" w:rsidRDefault="00981516" w:rsidP="000D2808">
      <w:pPr>
        <w:pStyle w:val="ListParagraph"/>
        <w:spacing w:line="360" w:lineRule="auto"/>
        <w:ind w:left="1440"/>
        <w:rPr>
          <w:sz w:val="24"/>
        </w:rPr>
      </w:pPr>
    </w:p>
    <w:p w14:paraId="6983A333" w14:textId="77777777" w:rsidR="00981516" w:rsidRPr="004B1F81" w:rsidRDefault="00981516" w:rsidP="004B1F81">
      <w:pPr>
        <w:spacing w:after="0" w:line="360" w:lineRule="auto"/>
        <w:rPr>
          <w:sz w:val="24"/>
        </w:rPr>
      </w:pPr>
    </w:p>
    <w:p w14:paraId="7A18B8E3" w14:textId="77777777" w:rsidR="00981516" w:rsidRPr="001A7782" w:rsidRDefault="00981516" w:rsidP="000D2808">
      <w:pPr>
        <w:pStyle w:val="ListParagraph"/>
        <w:spacing w:after="0" w:line="360" w:lineRule="auto"/>
        <w:ind w:left="1440"/>
        <w:rPr>
          <w:sz w:val="24"/>
        </w:rPr>
      </w:pPr>
    </w:p>
    <w:p w14:paraId="2179C2BF" w14:textId="77777777" w:rsidR="00981516" w:rsidRPr="001A7782" w:rsidRDefault="00981516" w:rsidP="000D2808">
      <w:pPr>
        <w:pStyle w:val="ListParagraph"/>
        <w:spacing w:after="0" w:line="360" w:lineRule="auto"/>
        <w:ind w:left="1440"/>
        <w:rPr>
          <w:sz w:val="24"/>
        </w:rPr>
      </w:pPr>
      <w:r w:rsidRPr="001A7782">
        <w:rPr>
          <w:sz w:val="24"/>
        </w:rPr>
        <w:t>Pe lângă cei 14 pini digitali, există și 6 pini de intrare analogici, fiecare având o</w:t>
      </w:r>
    </w:p>
    <w:p w14:paraId="5730CA9D" w14:textId="77777777" w:rsidR="00981516" w:rsidRPr="001A7782" w:rsidRDefault="00981516" w:rsidP="000D2808">
      <w:pPr>
        <w:spacing w:after="0" w:line="360" w:lineRule="auto"/>
        <w:ind w:left="720"/>
        <w:rPr>
          <w:sz w:val="24"/>
        </w:rPr>
      </w:pPr>
      <w:proofErr w:type="gramStart"/>
      <w:r w:rsidRPr="001A7782">
        <w:rPr>
          <w:sz w:val="24"/>
        </w:rPr>
        <w:t>rezoluție</w:t>
      </w:r>
      <w:proofErr w:type="gramEnd"/>
      <w:r w:rsidRPr="001A7782">
        <w:rPr>
          <w:sz w:val="24"/>
        </w:rPr>
        <w:t xml:space="preserve"> de 10 biți, adică 1024 de valori diferite. Aceștia măsoară o tensiune de la 0 la 5 volți, dar această limită poate fi mărită folosind pinul AREF cu funcția de analogică Reference().</w:t>
      </w:r>
    </w:p>
    <w:p w14:paraId="05D9CFD7" w14:textId="77777777" w:rsidR="00981516" w:rsidRPr="001A7782" w:rsidRDefault="00981516" w:rsidP="000D2808">
      <w:pPr>
        <w:spacing w:after="0" w:line="360" w:lineRule="auto"/>
        <w:ind w:left="720" w:firstLine="720"/>
        <w:rPr>
          <w:sz w:val="24"/>
        </w:rPr>
      </w:pPr>
      <w:r w:rsidRPr="001A7782">
        <w:rPr>
          <w:sz w:val="24"/>
        </w:rPr>
        <w:t>Pinul analogic 4 (SDA) și pinul 5 (SCA), de asemenea pot fi utilizați pentru comunicarea TWI folosind biblioteca Wire.</w:t>
      </w:r>
    </w:p>
    <w:p w14:paraId="7DE66928" w14:textId="77777777" w:rsidR="000D2808" w:rsidRDefault="000D2808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480BBC13" w14:textId="77777777" w:rsidR="004B1F81" w:rsidRDefault="004B1F81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7D637DD5" w14:textId="44CC4A9F" w:rsidR="00981516" w:rsidRPr="0014711A" w:rsidRDefault="00981516" w:rsidP="000D2808">
      <w:pPr>
        <w:pStyle w:val="Heading2"/>
        <w:spacing w:line="360" w:lineRule="auto"/>
        <w:rPr>
          <w:szCs w:val="32"/>
        </w:rPr>
      </w:pPr>
      <w:bookmarkStart w:id="15" w:name="_Toc57993219"/>
      <w:bookmarkStart w:id="16" w:name="_Toc60485263"/>
      <w:r w:rsidRPr="0014711A">
        <w:rPr>
          <w:szCs w:val="32"/>
        </w:rPr>
        <w:lastRenderedPageBreak/>
        <w:t>S</w:t>
      </w:r>
      <w:r w:rsidRPr="0014711A">
        <w:rPr>
          <w:rStyle w:val="Heading1Char"/>
          <w:b/>
          <w:sz w:val="32"/>
          <w:szCs w:val="32"/>
        </w:rPr>
        <w:t>enzorul de temperatur</w:t>
      </w:r>
      <w:bookmarkEnd w:id="15"/>
      <w:r w:rsidR="004B1F81" w:rsidRPr="0014711A">
        <w:rPr>
          <w:rStyle w:val="Heading1Char"/>
          <w:b/>
          <w:sz w:val="32"/>
          <w:szCs w:val="32"/>
        </w:rPr>
        <w:t>ă</w:t>
      </w:r>
      <w:bookmarkEnd w:id="16"/>
    </w:p>
    <w:p w14:paraId="6CDF3D0D" w14:textId="77777777" w:rsidR="00981516" w:rsidRDefault="00981516" w:rsidP="000D2808">
      <w:pPr>
        <w:spacing w:line="360" w:lineRule="auto"/>
        <w:ind w:left="1206"/>
      </w:pPr>
    </w:p>
    <w:p w14:paraId="4B36127C" w14:textId="1CCA8E3E" w:rsidR="00981516" w:rsidRPr="001A7782" w:rsidRDefault="00981516" w:rsidP="000D2808">
      <w:pPr>
        <w:spacing w:after="0" w:line="360" w:lineRule="auto"/>
        <w:ind w:left="1206"/>
        <w:rPr>
          <w:sz w:val="24"/>
        </w:rPr>
      </w:pPr>
      <w:r w:rsidRPr="001A7782">
        <w:rPr>
          <w:sz w:val="24"/>
        </w:rPr>
        <w:t xml:space="preserve">Unii din senzorii </w:t>
      </w:r>
      <w:r w:rsidR="004B1F81">
        <w:rPr>
          <w:sz w:val="24"/>
        </w:rPr>
        <w:t>folosiți î</w:t>
      </w:r>
      <w:r w:rsidRPr="001A7782">
        <w:rPr>
          <w:sz w:val="24"/>
        </w:rPr>
        <w:t>n acest proi</w:t>
      </w:r>
      <w:r w:rsidR="004B1F81">
        <w:rPr>
          <w:sz w:val="24"/>
        </w:rPr>
        <w:t xml:space="preserve">ect </w:t>
      </w:r>
      <w:proofErr w:type="gramStart"/>
      <w:r w:rsidR="004B1F81">
        <w:rPr>
          <w:sz w:val="24"/>
        </w:rPr>
        <w:t>este</w:t>
      </w:r>
      <w:proofErr w:type="gramEnd"/>
      <w:r w:rsidR="004B1F81">
        <w:rPr>
          <w:sz w:val="24"/>
        </w:rPr>
        <w:t xml:space="preserve"> senzorul de temperatură ș</w:t>
      </w:r>
      <w:r w:rsidRPr="001A7782">
        <w:rPr>
          <w:sz w:val="24"/>
        </w:rPr>
        <w:t>i umiditate</w:t>
      </w:r>
    </w:p>
    <w:p w14:paraId="746FF523" w14:textId="2649DE0B" w:rsidR="00981516" w:rsidRPr="001A7782" w:rsidRDefault="00981516" w:rsidP="000D2808">
      <w:pPr>
        <w:spacing w:after="0" w:line="360" w:lineRule="auto"/>
        <w:ind w:left="720"/>
        <w:rPr>
          <w:sz w:val="24"/>
        </w:rPr>
      </w:pPr>
      <w:r w:rsidRPr="001A7782">
        <w:rPr>
          <w:sz w:val="24"/>
        </w:rPr>
        <w:t>D</w:t>
      </w:r>
      <w:r w:rsidR="004B1F81">
        <w:rPr>
          <w:sz w:val="24"/>
        </w:rPr>
        <w:t xml:space="preserve">HT11 cu </w:t>
      </w:r>
      <w:proofErr w:type="gramStart"/>
      <w:r w:rsidR="004B1F81">
        <w:rPr>
          <w:sz w:val="24"/>
        </w:rPr>
        <w:t>un</w:t>
      </w:r>
      <w:proofErr w:type="gramEnd"/>
      <w:r w:rsidR="004B1F81">
        <w:rPr>
          <w:sz w:val="24"/>
        </w:rPr>
        <w:t xml:space="preserve"> semnal digital de ieșire calibrat. Coeficienții de calibrare sunt stocați î</w:t>
      </w:r>
      <w:r w:rsidRPr="001A7782">
        <w:rPr>
          <w:sz w:val="24"/>
        </w:rPr>
        <w:t>n memoria O</w:t>
      </w:r>
      <w:r w:rsidR="004B1F81">
        <w:rPr>
          <w:sz w:val="24"/>
        </w:rPr>
        <w:t xml:space="preserve">TP a senzorului, </w:t>
      </w:r>
      <w:proofErr w:type="gramStart"/>
      <w:r w:rsidR="004B1F81">
        <w:rPr>
          <w:sz w:val="24"/>
        </w:rPr>
        <w:t>ce</w:t>
      </w:r>
      <w:proofErr w:type="gramEnd"/>
      <w:r w:rsidR="004B1F81">
        <w:rPr>
          <w:sz w:val="24"/>
        </w:rPr>
        <w:t xml:space="preserve"> sunt folosiț</w:t>
      </w:r>
      <w:r w:rsidRPr="001A7782">
        <w:rPr>
          <w:sz w:val="24"/>
        </w:rPr>
        <w:t>i de procesul de detectare a semnalului intern al senzorului.</w:t>
      </w:r>
    </w:p>
    <w:p w14:paraId="061C349B" w14:textId="77777777" w:rsidR="00981516" w:rsidRDefault="00981516" w:rsidP="000D2808">
      <w:pPr>
        <w:spacing w:after="0" w:line="360" w:lineRule="auto"/>
        <w:ind w:left="720"/>
      </w:pPr>
    </w:p>
    <w:p w14:paraId="031ADF93" w14:textId="77777777" w:rsidR="00981516" w:rsidRDefault="00981516" w:rsidP="000D2808">
      <w:pPr>
        <w:spacing w:after="0" w:line="360" w:lineRule="auto"/>
        <w:ind w:left="720"/>
      </w:pPr>
    </w:p>
    <w:p w14:paraId="38FFC5E5" w14:textId="127CC612" w:rsidR="00981516" w:rsidRDefault="00981516" w:rsidP="000D2808">
      <w:pPr>
        <w:spacing w:after="0" w:line="360" w:lineRule="auto"/>
        <w:ind w:left="72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8FA6C58" wp14:editId="3695236C">
            <wp:simplePos x="0" y="0"/>
            <wp:positionH relativeFrom="column">
              <wp:posOffset>1451610</wp:posOffset>
            </wp:positionH>
            <wp:positionV relativeFrom="paragraph">
              <wp:posOffset>156210</wp:posOffset>
            </wp:positionV>
            <wp:extent cx="2963545" cy="2963545"/>
            <wp:effectExtent l="0" t="0" r="8255" b="8255"/>
            <wp:wrapSquare wrapText="bothSides"/>
            <wp:docPr id="28" name="Picture 28" descr="dht11-digital-temperature-and-humidity-sensor-modu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ht11-digital-temperature-and-humidity-sensor-modul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545" cy="2963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57C493" w14:textId="77777777" w:rsidR="00981516" w:rsidRDefault="00981516" w:rsidP="000D2808">
      <w:pPr>
        <w:spacing w:after="0" w:line="360" w:lineRule="auto"/>
        <w:ind w:left="720"/>
      </w:pPr>
    </w:p>
    <w:p w14:paraId="0D1D18D7" w14:textId="77777777" w:rsidR="00981516" w:rsidRDefault="00981516" w:rsidP="000D2808">
      <w:pPr>
        <w:spacing w:after="0" w:line="360" w:lineRule="auto"/>
        <w:ind w:left="720"/>
      </w:pPr>
    </w:p>
    <w:p w14:paraId="304EB6FD" w14:textId="77777777" w:rsidR="00981516" w:rsidRDefault="00981516" w:rsidP="000D2808">
      <w:pPr>
        <w:spacing w:after="0" w:line="360" w:lineRule="auto"/>
        <w:ind w:left="720"/>
      </w:pPr>
    </w:p>
    <w:p w14:paraId="56CEDB4E" w14:textId="77777777" w:rsidR="00981516" w:rsidRDefault="00981516" w:rsidP="000D2808">
      <w:pPr>
        <w:spacing w:after="0" w:line="360" w:lineRule="auto"/>
        <w:ind w:left="720"/>
      </w:pPr>
    </w:p>
    <w:p w14:paraId="58C01F8B" w14:textId="77777777" w:rsidR="00981516" w:rsidRDefault="00981516" w:rsidP="000D2808">
      <w:pPr>
        <w:spacing w:after="0" w:line="360" w:lineRule="auto"/>
        <w:ind w:left="720"/>
      </w:pPr>
    </w:p>
    <w:p w14:paraId="5D86FA06" w14:textId="77777777" w:rsidR="00981516" w:rsidRDefault="00981516" w:rsidP="000D2808">
      <w:pPr>
        <w:spacing w:after="0" w:line="360" w:lineRule="auto"/>
        <w:ind w:left="720"/>
      </w:pPr>
    </w:p>
    <w:p w14:paraId="1E32B2EA" w14:textId="77777777" w:rsidR="00981516" w:rsidRDefault="00981516" w:rsidP="000D2808">
      <w:pPr>
        <w:spacing w:after="0" w:line="360" w:lineRule="auto"/>
        <w:ind w:left="720"/>
      </w:pPr>
    </w:p>
    <w:p w14:paraId="1A0682B8" w14:textId="77777777" w:rsidR="00981516" w:rsidRDefault="00981516" w:rsidP="000D2808">
      <w:pPr>
        <w:spacing w:after="0" w:line="360" w:lineRule="auto"/>
        <w:ind w:left="720"/>
      </w:pPr>
    </w:p>
    <w:p w14:paraId="06D179CE" w14:textId="77777777" w:rsidR="00981516" w:rsidRDefault="00981516" w:rsidP="000D2808">
      <w:pPr>
        <w:spacing w:after="0" w:line="360" w:lineRule="auto"/>
        <w:ind w:left="720"/>
      </w:pPr>
    </w:p>
    <w:p w14:paraId="2D3A86B7" w14:textId="77777777" w:rsidR="00981516" w:rsidRDefault="00981516" w:rsidP="000D2808">
      <w:pPr>
        <w:spacing w:after="0" w:line="360" w:lineRule="auto"/>
        <w:ind w:left="720"/>
      </w:pPr>
    </w:p>
    <w:p w14:paraId="3D17E2D1" w14:textId="77777777" w:rsidR="00981516" w:rsidRDefault="00981516" w:rsidP="004B1F81">
      <w:pPr>
        <w:spacing w:after="0" w:line="360" w:lineRule="auto"/>
      </w:pPr>
    </w:p>
    <w:p w14:paraId="58653DF9" w14:textId="77777777" w:rsidR="00981516" w:rsidRDefault="00981516" w:rsidP="000D2808">
      <w:pPr>
        <w:spacing w:after="0" w:line="360" w:lineRule="auto"/>
        <w:ind w:left="720"/>
      </w:pPr>
    </w:p>
    <w:p w14:paraId="3F074F53" w14:textId="77777777" w:rsidR="00981516" w:rsidRDefault="00981516" w:rsidP="000D2808">
      <w:pPr>
        <w:spacing w:after="0" w:line="360" w:lineRule="auto"/>
        <w:ind w:left="720"/>
      </w:pPr>
    </w:p>
    <w:p w14:paraId="167B0323" w14:textId="77777777" w:rsidR="00981516" w:rsidRDefault="00981516" w:rsidP="000D2808">
      <w:pPr>
        <w:pStyle w:val="Caption"/>
        <w:spacing w:line="360" w:lineRule="auto"/>
      </w:pPr>
      <w:r>
        <w:t>Figure 2. Senzor Temperatura DHT11</w:t>
      </w:r>
    </w:p>
    <w:p w14:paraId="08342358" w14:textId="77777777" w:rsidR="00981516" w:rsidRDefault="00981516" w:rsidP="000D2808">
      <w:pPr>
        <w:spacing w:after="0" w:line="360" w:lineRule="auto"/>
        <w:ind w:left="720"/>
      </w:pPr>
    </w:p>
    <w:p w14:paraId="533CA156" w14:textId="77777777" w:rsidR="00981516" w:rsidRDefault="00981516" w:rsidP="000D2808">
      <w:pPr>
        <w:spacing w:after="0" w:line="360" w:lineRule="auto"/>
        <w:ind w:left="720"/>
      </w:pPr>
    </w:p>
    <w:p w14:paraId="58064D30" w14:textId="77777777" w:rsidR="00981516" w:rsidRDefault="00981516" w:rsidP="000D2808">
      <w:pPr>
        <w:spacing w:after="0" w:line="360" w:lineRule="auto"/>
        <w:ind w:left="720"/>
      </w:pPr>
    </w:p>
    <w:p w14:paraId="04CC0854" w14:textId="77777777" w:rsidR="00981516" w:rsidRDefault="00981516" w:rsidP="000D2808">
      <w:pPr>
        <w:spacing w:after="0" w:line="360" w:lineRule="auto"/>
        <w:ind w:left="720"/>
      </w:pPr>
    </w:p>
    <w:p w14:paraId="2268227C" w14:textId="77777777" w:rsidR="00981516" w:rsidRDefault="00981516" w:rsidP="000D2808">
      <w:pPr>
        <w:spacing w:after="0" w:line="360" w:lineRule="auto"/>
        <w:ind w:left="720"/>
      </w:pPr>
    </w:p>
    <w:p w14:paraId="7AD81DBD" w14:textId="77777777" w:rsidR="004B1F81" w:rsidRDefault="004B1F81" w:rsidP="000D2808">
      <w:pPr>
        <w:spacing w:after="0" w:line="360" w:lineRule="auto"/>
        <w:ind w:left="720"/>
      </w:pPr>
    </w:p>
    <w:p w14:paraId="0FFFA9B8" w14:textId="77777777" w:rsidR="00981516" w:rsidRDefault="00981516" w:rsidP="000D2808">
      <w:pPr>
        <w:spacing w:after="0" w:line="360" w:lineRule="auto"/>
        <w:ind w:left="720"/>
      </w:pPr>
    </w:p>
    <w:p w14:paraId="0949D52A" w14:textId="77777777" w:rsidR="000D2808" w:rsidRDefault="000D2808" w:rsidP="00BE3FAA">
      <w:pPr>
        <w:spacing w:after="0" w:line="360" w:lineRule="auto"/>
      </w:pPr>
    </w:p>
    <w:p w14:paraId="4F3CD629" w14:textId="77777777" w:rsidR="00981516" w:rsidRPr="008B3846" w:rsidRDefault="00981516" w:rsidP="000D2808">
      <w:pPr>
        <w:pStyle w:val="Heading3"/>
        <w:spacing w:line="360" w:lineRule="auto"/>
        <w:rPr>
          <w:sz w:val="32"/>
          <w:szCs w:val="32"/>
        </w:rPr>
      </w:pPr>
      <w:r w:rsidRPr="008B3846">
        <w:rPr>
          <w:sz w:val="32"/>
          <w:szCs w:val="32"/>
        </w:rPr>
        <w:lastRenderedPageBreak/>
        <w:t xml:space="preserve"> </w:t>
      </w:r>
      <w:bookmarkStart w:id="17" w:name="_Toc57993220"/>
      <w:bookmarkStart w:id="18" w:name="_Toc60485264"/>
      <w:r w:rsidRPr="008B3846">
        <w:rPr>
          <w:sz w:val="32"/>
          <w:szCs w:val="32"/>
        </w:rPr>
        <w:t>Detalii tehnice</w:t>
      </w:r>
      <w:bookmarkEnd w:id="17"/>
      <w:bookmarkEnd w:id="18"/>
    </w:p>
    <w:p w14:paraId="6BF0B503" w14:textId="77777777" w:rsidR="00981516" w:rsidRDefault="00981516" w:rsidP="000D2808">
      <w:pPr>
        <w:spacing w:line="360" w:lineRule="auto"/>
      </w:pPr>
    </w:p>
    <w:p w14:paraId="0C5D374B" w14:textId="77777777" w:rsidR="00981516" w:rsidRPr="006809A5" w:rsidRDefault="00981516" w:rsidP="000D2808">
      <w:pPr>
        <w:spacing w:line="360" w:lineRule="auto"/>
        <w:ind w:left="720"/>
      </w:pPr>
    </w:p>
    <w:p w14:paraId="6F1EEDD1" w14:textId="4DE877EF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A1B347F" wp14:editId="77CB50D2">
            <wp:simplePos x="0" y="0"/>
            <wp:positionH relativeFrom="column">
              <wp:posOffset>149225</wp:posOffset>
            </wp:positionH>
            <wp:positionV relativeFrom="paragraph">
              <wp:posOffset>405130</wp:posOffset>
            </wp:positionV>
            <wp:extent cx="5582285" cy="732790"/>
            <wp:effectExtent l="0" t="0" r="0" b="0"/>
            <wp:wrapSquare wrapText="bothSides"/>
            <wp:docPr id="27" name="Picture 27" descr="ta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tab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732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966643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74DDCB37" w14:textId="49C14C6A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0B9E5C0" wp14:editId="5854D6CD">
            <wp:simplePos x="0" y="0"/>
            <wp:positionH relativeFrom="column">
              <wp:posOffset>518160</wp:posOffset>
            </wp:positionH>
            <wp:positionV relativeFrom="paragraph">
              <wp:posOffset>113030</wp:posOffset>
            </wp:positionV>
            <wp:extent cx="4683760" cy="3932555"/>
            <wp:effectExtent l="0" t="0" r="2540" b="0"/>
            <wp:wrapSquare wrapText="bothSides"/>
            <wp:docPr id="26" name="Picture 26" descr="ta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tab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760" cy="3932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C9E3A1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B2E9200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14A3BCE1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6891C406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3B1A148A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7292BD5C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2775A5A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37D1DFC6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98287CD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3732A7FF" w14:textId="77777777" w:rsidR="00981516" w:rsidRDefault="00981516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2D63BF4C" w14:textId="28764457" w:rsidR="00981516" w:rsidRPr="008B3846" w:rsidRDefault="00981516" w:rsidP="000D2808">
      <w:pPr>
        <w:pStyle w:val="Heading3"/>
        <w:spacing w:line="360" w:lineRule="auto"/>
        <w:rPr>
          <w:bCs w:val="0"/>
          <w:smallCaps/>
          <w:sz w:val="32"/>
          <w:szCs w:val="32"/>
        </w:rPr>
      </w:pPr>
      <w:bookmarkStart w:id="19" w:name="_Toc57993221"/>
      <w:bookmarkStart w:id="20" w:name="_Toc60485265"/>
      <w:r w:rsidRPr="008B3846">
        <w:rPr>
          <w:bCs w:val="0"/>
          <w:smallCaps/>
          <w:sz w:val="32"/>
          <w:szCs w:val="32"/>
        </w:rPr>
        <w:lastRenderedPageBreak/>
        <w:t>A</w:t>
      </w:r>
      <w:r w:rsidR="004B1F81">
        <w:rPr>
          <w:sz w:val="32"/>
        </w:rPr>
        <w:t>plicaț</w:t>
      </w:r>
      <w:r w:rsidRPr="008E552A">
        <w:rPr>
          <w:sz w:val="32"/>
        </w:rPr>
        <w:t>ie practic</w:t>
      </w:r>
      <w:bookmarkEnd w:id="19"/>
      <w:r w:rsidR="004B1F81">
        <w:rPr>
          <w:sz w:val="32"/>
        </w:rPr>
        <w:t>ă</w:t>
      </w:r>
      <w:bookmarkEnd w:id="20"/>
    </w:p>
    <w:p w14:paraId="66AEA265" w14:textId="77777777" w:rsidR="00981516" w:rsidRDefault="00981516" w:rsidP="000D2808">
      <w:pPr>
        <w:spacing w:line="360" w:lineRule="auto"/>
      </w:pPr>
    </w:p>
    <w:p w14:paraId="5498EA16" w14:textId="6A738553" w:rsidR="00981516" w:rsidRDefault="00981516" w:rsidP="000D2808">
      <w:pPr>
        <w:spacing w:line="360" w:lineRule="auto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6AFA2BB" wp14:editId="774D4596">
            <wp:simplePos x="0" y="0"/>
            <wp:positionH relativeFrom="column">
              <wp:posOffset>712470</wp:posOffset>
            </wp:positionH>
            <wp:positionV relativeFrom="paragraph">
              <wp:posOffset>286385</wp:posOffset>
            </wp:positionV>
            <wp:extent cx="4192905" cy="2263775"/>
            <wp:effectExtent l="0" t="0" r="0" b="3175"/>
            <wp:wrapSquare wrapText="bothSides"/>
            <wp:docPr id="25" name="Picture 25" descr="s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sch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905" cy="2263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592F54" w14:textId="77777777" w:rsidR="00981516" w:rsidRDefault="00981516" w:rsidP="000D2808">
      <w:pPr>
        <w:spacing w:line="360" w:lineRule="auto"/>
      </w:pPr>
    </w:p>
    <w:p w14:paraId="3D795B1E" w14:textId="77777777" w:rsidR="00981516" w:rsidRDefault="00981516" w:rsidP="000D2808">
      <w:pPr>
        <w:spacing w:line="360" w:lineRule="auto"/>
      </w:pPr>
    </w:p>
    <w:p w14:paraId="73A9712D" w14:textId="77777777" w:rsidR="00981516" w:rsidRDefault="00981516" w:rsidP="000D2808">
      <w:pPr>
        <w:spacing w:line="360" w:lineRule="auto"/>
      </w:pPr>
    </w:p>
    <w:p w14:paraId="4667BF09" w14:textId="77777777" w:rsidR="00981516" w:rsidRDefault="00981516" w:rsidP="000D2808">
      <w:pPr>
        <w:spacing w:line="360" w:lineRule="auto"/>
      </w:pPr>
    </w:p>
    <w:p w14:paraId="1518A77F" w14:textId="77777777" w:rsidR="00981516" w:rsidRDefault="00981516" w:rsidP="000D2808">
      <w:pPr>
        <w:spacing w:line="360" w:lineRule="auto"/>
      </w:pPr>
    </w:p>
    <w:p w14:paraId="7B2AB943" w14:textId="77777777" w:rsidR="00981516" w:rsidRDefault="00981516" w:rsidP="000D2808">
      <w:pPr>
        <w:spacing w:line="360" w:lineRule="auto"/>
      </w:pPr>
    </w:p>
    <w:p w14:paraId="31122D09" w14:textId="77777777" w:rsidR="00981516" w:rsidRDefault="00981516" w:rsidP="000D2808">
      <w:pPr>
        <w:spacing w:line="360" w:lineRule="auto"/>
      </w:pPr>
    </w:p>
    <w:p w14:paraId="430D9291" w14:textId="77777777" w:rsidR="00576AC0" w:rsidRDefault="00576AC0" w:rsidP="000D2808">
      <w:pPr>
        <w:spacing w:line="360" w:lineRule="auto"/>
      </w:pPr>
    </w:p>
    <w:p w14:paraId="2156891D" w14:textId="77777777" w:rsidR="00981516" w:rsidRDefault="00981516" w:rsidP="000D2808">
      <w:pPr>
        <w:pStyle w:val="Caption"/>
        <w:spacing w:line="360" w:lineRule="auto"/>
      </w:pPr>
      <w:r>
        <w:t>Figure 3. Schema electrica DHT11</w:t>
      </w:r>
    </w:p>
    <w:p w14:paraId="0FD6E505" w14:textId="77777777" w:rsidR="00981516" w:rsidRDefault="00981516" w:rsidP="000D2808">
      <w:pPr>
        <w:spacing w:line="360" w:lineRule="auto"/>
        <w:jc w:val="center"/>
      </w:pPr>
    </w:p>
    <w:p w14:paraId="421CAF3B" w14:textId="77777777" w:rsidR="00981516" w:rsidRDefault="00981516" w:rsidP="000D2808">
      <w:pPr>
        <w:spacing w:line="360" w:lineRule="auto"/>
      </w:pPr>
    </w:p>
    <w:p w14:paraId="617B5009" w14:textId="7148D81E" w:rsidR="00981516" w:rsidRPr="001A7782" w:rsidRDefault="004B1F81" w:rsidP="004B1F81">
      <w:pPr>
        <w:spacing w:after="0" w:line="360" w:lineRule="auto"/>
        <w:ind w:left="720" w:firstLine="720"/>
        <w:rPr>
          <w:sz w:val="24"/>
        </w:rPr>
      </w:pPr>
      <w:r>
        <w:rPr>
          <w:sz w:val="24"/>
        </w:rPr>
        <w:t>Dacă</w:t>
      </w:r>
      <w:r w:rsidR="00981516" w:rsidRPr="001A7782">
        <w:rPr>
          <w:sz w:val="24"/>
        </w:rPr>
        <w:t xml:space="preserve"> vom conecta </w:t>
      </w:r>
      <w:proofErr w:type="gramStart"/>
      <w:r w:rsidR="00981516" w:rsidRPr="001A7782">
        <w:rPr>
          <w:sz w:val="24"/>
        </w:rPr>
        <w:t>un</w:t>
      </w:r>
      <w:proofErr w:type="gramEnd"/>
      <w:r w:rsidR="00981516" w:rsidRPr="001A7782">
        <w:rPr>
          <w:sz w:val="24"/>
        </w:rPr>
        <w:t xml:space="preserve"> fir mai mic de 20m</w:t>
      </w:r>
      <w:r>
        <w:rPr>
          <w:sz w:val="24"/>
        </w:rPr>
        <w:t>, vom avea nevoie de o rezistență</w:t>
      </w:r>
      <w:r w:rsidR="00981516" w:rsidRPr="001A7782">
        <w:rPr>
          <w:sz w:val="24"/>
        </w:rPr>
        <w:t xml:space="preserve"> de 5K.</w:t>
      </w:r>
    </w:p>
    <w:p w14:paraId="52BA4ECC" w14:textId="2568508F" w:rsidR="00981516" w:rsidRPr="001A7782" w:rsidRDefault="004B1F81" w:rsidP="004B1F81">
      <w:pPr>
        <w:spacing w:after="0" w:line="360" w:lineRule="auto"/>
        <w:ind w:left="720" w:firstLine="720"/>
        <w:rPr>
          <w:sz w:val="24"/>
        </w:rPr>
      </w:pPr>
      <w:r>
        <w:rPr>
          <w:sz w:val="24"/>
        </w:rPr>
        <w:t>Dacă</w:t>
      </w:r>
      <w:r w:rsidR="00981516" w:rsidRPr="001A7782">
        <w:rPr>
          <w:sz w:val="24"/>
        </w:rPr>
        <w:t xml:space="preserve"> folosim </w:t>
      </w:r>
      <w:proofErr w:type="gramStart"/>
      <w:r w:rsidR="00981516" w:rsidRPr="001A7782">
        <w:rPr>
          <w:sz w:val="24"/>
        </w:rPr>
        <w:t>un</w:t>
      </w:r>
      <w:proofErr w:type="gramEnd"/>
      <w:r w:rsidR="00981516" w:rsidRPr="001A7782">
        <w:rPr>
          <w:sz w:val="24"/>
        </w:rPr>
        <w:t xml:space="preserve"> fir mai mare de 20m, s</w:t>
      </w:r>
      <w:r>
        <w:rPr>
          <w:sz w:val="24"/>
        </w:rPr>
        <w:t>e va alege o valoare a rezistenț</w:t>
      </w:r>
      <w:r w:rsidR="00981516" w:rsidRPr="001A7782">
        <w:rPr>
          <w:sz w:val="24"/>
        </w:rPr>
        <w:t xml:space="preserve">ei </w:t>
      </w:r>
      <w:r>
        <w:rPr>
          <w:sz w:val="24"/>
        </w:rPr>
        <w:t>necesară</w:t>
      </w:r>
      <w:r w:rsidR="00981516" w:rsidRPr="001A7782">
        <w:rPr>
          <w:sz w:val="24"/>
        </w:rPr>
        <w:t>.</w:t>
      </w:r>
    </w:p>
    <w:p w14:paraId="506DC6AB" w14:textId="77777777" w:rsidR="00981516" w:rsidRDefault="00981516" w:rsidP="000D2808">
      <w:pPr>
        <w:spacing w:line="360" w:lineRule="auto"/>
      </w:pPr>
    </w:p>
    <w:p w14:paraId="1E6B70CE" w14:textId="77777777" w:rsidR="00981516" w:rsidRDefault="00981516" w:rsidP="000D2808">
      <w:pPr>
        <w:spacing w:line="360" w:lineRule="auto"/>
      </w:pPr>
    </w:p>
    <w:p w14:paraId="1AD34AC8" w14:textId="77777777" w:rsidR="00981516" w:rsidRPr="008B3846" w:rsidRDefault="00981516" w:rsidP="000D2808">
      <w:pPr>
        <w:pStyle w:val="Heading3"/>
        <w:spacing w:line="360" w:lineRule="auto"/>
        <w:rPr>
          <w:sz w:val="32"/>
          <w:szCs w:val="32"/>
        </w:rPr>
      </w:pPr>
      <w:bookmarkStart w:id="21" w:name="_Toc57993222"/>
      <w:bookmarkStart w:id="22" w:name="_Toc60485266"/>
      <w:r w:rsidRPr="008B3846">
        <w:rPr>
          <w:sz w:val="32"/>
          <w:szCs w:val="32"/>
        </w:rPr>
        <w:t>Alimentare</w:t>
      </w:r>
      <w:bookmarkEnd w:id="21"/>
      <w:bookmarkEnd w:id="22"/>
    </w:p>
    <w:p w14:paraId="36E89A1F" w14:textId="77777777" w:rsidR="00981516" w:rsidRDefault="00981516" w:rsidP="000D2808">
      <w:pPr>
        <w:spacing w:line="360" w:lineRule="auto"/>
      </w:pPr>
    </w:p>
    <w:p w14:paraId="701D5754" w14:textId="2F790DDA" w:rsidR="00981516" w:rsidRDefault="004B1F81" w:rsidP="00BE3FAA">
      <w:pPr>
        <w:spacing w:line="360" w:lineRule="auto"/>
        <w:ind w:left="720" w:firstLine="720"/>
      </w:pPr>
      <w:r>
        <w:rPr>
          <w:sz w:val="24"/>
        </w:rPr>
        <w:t>DHT11 se alimentează de la placuț</w:t>
      </w:r>
      <w:r w:rsidR="00981516" w:rsidRPr="001A7782">
        <w:rPr>
          <w:sz w:val="24"/>
        </w:rPr>
        <w:t>a Arduino UNO prin interm</w:t>
      </w:r>
      <w:r>
        <w:rPr>
          <w:sz w:val="24"/>
        </w:rPr>
        <w:t>ediul pinului 3.3V sau 5V DC. Când alimentăm senzorul, nu trebuie trimisă nicio instrucț</w:t>
      </w:r>
      <w:r w:rsidR="00981516" w:rsidRPr="001A7782">
        <w:rPr>
          <w:sz w:val="24"/>
        </w:rPr>
        <w:t>iune timp de o sec</w:t>
      </w:r>
      <w:r>
        <w:rPr>
          <w:sz w:val="24"/>
        </w:rPr>
        <w:t>undă</w:t>
      </w:r>
      <w:r w:rsidR="00981516" w:rsidRPr="001A7782">
        <w:rPr>
          <w:sz w:val="24"/>
        </w:rPr>
        <w:t xml:space="preserve"> pe</w:t>
      </w:r>
      <w:r>
        <w:rPr>
          <w:sz w:val="24"/>
        </w:rPr>
        <w:t>ntru a trece de starea instabilă</w:t>
      </w:r>
      <w:r w:rsidR="00981516" w:rsidRPr="001A7782">
        <w:rPr>
          <w:sz w:val="24"/>
        </w:rPr>
        <w:t>.</w:t>
      </w:r>
      <w:r w:rsidR="00981516">
        <w:tab/>
      </w:r>
    </w:p>
    <w:p w14:paraId="2306D9EA" w14:textId="77777777" w:rsidR="00A738F9" w:rsidRDefault="00A738F9" w:rsidP="00BE3FAA">
      <w:pPr>
        <w:spacing w:line="360" w:lineRule="auto"/>
        <w:ind w:left="720" w:firstLine="720"/>
      </w:pPr>
    </w:p>
    <w:p w14:paraId="2A417F37" w14:textId="77777777" w:rsidR="00576AC0" w:rsidRPr="00BE3FAA" w:rsidRDefault="00576AC0" w:rsidP="00BE3FAA">
      <w:pPr>
        <w:spacing w:line="360" w:lineRule="auto"/>
        <w:ind w:left="720" w:firstLine="720"/>
      </w:pPr>
    </w:p>
    <w:p w14:paraId="30AC213C" w14:textId="11EE887B" w:rsidR="00981516" w:rsidRPr="008B3846" w:rsidRDefault="00981516" w:rsidP="000D2808">
      <w:pPr>
        <w:pStyle w:val="Heading2"/>
        <w:spacing w:line="360" w:lineRule="auto"/>
      </w:pPr>
      <w:bookmarkStart w:id="23" w:name="_Toc57993223"/>
      <w:bookmarkStart w:id="24" w:name="_Toc60485267"/>
      <w:r w:rsidRPr="008B3846">
        <w:t>S</w:t>
      </w:r>
      <w:r w:rsidR="004B1F81">
        <w:rPr>
          <w:rStyle w:val="Heading1Char"/>
          <w:b/>
          <w:sz w:val="32"/>
        </w:rPr>
        <w:t>enzorul de miș</w:t>
      </w:r>
      <w:r w:rsidRPr="008E552A">
        <w:rPr>
          <w:rStyle w:val="Heading1Char"/>
          <w:b/>
          <w:sz w:val="32"/>
        </w:rPr>
        <w:t>care</w:t>
      </w:r>
      <w:bookmarkEnd w:id="23"/>
      <w:bookmarkEnd w:id="24"/>
    </w:p>
    <w:p w14:paraId="5683CE0B" w14:textId="77777777" w:rsidR="00981516" w:rsidRDefault="00981516" w:rsidP="000D2808">
      <w:pPr>
        <w:spacing w:line="360" w:lineRule="auto"/>
        <w:ind w:left="630"/>
      </w:pPr>
    </w:p>
    <w:p w14:paraId="19844E45" w14:textId="05F5160B" w:rsidR="00981516" w:rsidRPr="001A7782" w:rsidRDefault="00981516" w:rsidP="000D2808">
      <w:pPr>
        <w:spacing w:after="0" w:line="360" w:lineRule="auto"/>
        <w:ind w:left="720" w:firstLine="720"/>
        <w:rPr>
          <w:sz w:val="24"/>
        </w:rPr>
      </w:pPr>
      <w:r w:rsidRPr="001A7782">
        <w:rPr>
          <w:sz w:val="24"/>
        </w:rPr>
        <w:t>C</w:t>
      </w:r>
      <w:r w:rsidR="00F63E37">
        <w:rPr>
          <w:sz w:val="24"/>
        </w:rPr>
        <w:t xml:space="preserve">el de-al doilea senzor folosit în proiect </w:t>
      </w:r>
      <w:proofErr w:type="gramStart"/>
      <w:r w:rsidR="00F63E37">
        <w:rPr>
          <w:sz w:val="24"/>
        </w:rPr>
        <w:t>este</w:t>
      </w:r>
      <w:proofErr w:type="gramEnd"/>
      <w:r w:rsidR="00F63E37">
        <w:rPr>
          <w:sz w:val="24"/>
        </w:rPr>
        <w:t xml:space="preserve"> senzorul de miș</w:t>
      </w:r>
      <w:r w:rsidRPr="001A7782">
        <w:rPr>
          <w:sz w:val="24"/>
        </w:rPr>
        <w:t>care PIR.</w:t>
      </w:r>
      <w:r w:rsidR="00F63E37">
        <w:rPr>
          <w:sz w:val="24"/>
        </w:rPr>
        <w:t xml:space="preserve"> Senzorul permite detectarea mișcării folosit pentru a vedea dacă o persoană</w:t>
      </w:r>
      <w:r w:rsidRPr="001A7782">
        <w:rPr>
          <w:sz w:val="24"/>
        </w:rPr>
        <w:t xml:space="preserve"> trece prin raza acestuia.  </w:t>
      </w:r>
    </w:p>
    <w:p w14:paraId="03BB717B" w14:textId="521FC1D6" w:rsidR="00981516" w:rsidRPr="001A7782" w:rsidRDefault="00981516" w:rsidP="000D2808">
      <w:pPr>
        <w:spacing w:after="0" w:line="360" w:lineRule="auto"/>
        <w:ind w:left="630"/>
        <w:rPr>
          <w:sz w:val="24"/>
        </w:rPr>
      </w:pPr>
      <w:r w:rsidRPr="001A7782">
        <w:rPr>
          <w:sz w:val="24"/>
        </w:rPr>
        <w:tab/>
      </w:r>
      <w:r w:rsidRPr="001A7782">
        <w:rPr>
          <w:sz w:val="24"/>
        </w:rPr>
        <w:tab/>
      </w:r>
      <w:r w:rsidR="00F63E37">
        <w:rPr>
          <w:sz w:val="24"/>
        </w:rPr>
        <w:t>Senzorul PIR conț</w:t>
      </w:r>
      <w:r w:rsidRPr="001A7782">
        <w:rPr>
          <w:sz w:val="24"/>
        </w:rPr>
        <w:t xml:space="preserve">ine </w:t>
      </w:r>
      <w:proofErr w:type="gramStart"/>
      <w:r w:rsidRPr="001A7782">
        <w:rPr>
          <w:sz w:val="24"/>
        </w:rPr>
        <w:t>un</w:t>
      </w:r>
      <w:proofErr w:type="gramEnd"/>
      <w:r w:rsidRPr="001A7782">
        <w:rPr>
          <w:sz w:val="24"/>
        </w:rPr>
        <w:t xml:space="preserve"> s</w:t>
      </w:r>
      <w:r w:rsidR="00F63E37">
        <w:rPr>
          <w:sz w:val="24"/>
        </w:rPr>
        <w:t>enzor piroelectric ce detectează nivele de radiații infraroș</w:t>
      </w:r>
      <w:r w:rsidRPr="001A7782">
        <w:rPr>
          <w:sz w:val="24"/>
        </w:rPr>
        <w:t xml:space="preserve">u. Acest </w:t>
      </w:r>
      <w:r w:rsidR="00F63E37">
        <w:rPr>
          <w:sz w:val="24"/>
        </w:rPr>
        <w:t>senzor piroelectric emite radiații de intensitate mică și în momentul în care o persoana trece în raza lui, el va emite radiații de intensitate mare î</w:t>
      </w:r>
      <w:r w:rsidRPr="001A7782">
        <w:rPr>
          <w:sz w:val="24"/>
        </w:rPr>
        <w:t>n urma c</w:t>
      </w:r>
      <w:r w:rsidR="00F63E37">
        <w:rPr>
          <w:sz w:val="24"/>
        </w:rPr>
        <w:t>ăldurii degajate de persoană</w:t>
      </w:r>
      <w:r w:rsidRPr="001A7782">
        <w:rPr>
          <w:sz w:val="24"/>
        </w:rPr>
        <w:t>.</w:t>
      </w:r>
    </w:p>
    <w:p w14:paraId="48FD28F1" w14:textId="16A40B80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B02D1AD" wp14:editId="060F5E5F">
            <wp:simplePos x="0" y="0"/>
            <wp:positionH relativeFrom="column">
              <wp:posOffset>1431290</wp:posOffset>
            </wp:positionH>
            <wp:positionV relativeFrom="paragraph">
              <wp:posOffset>393065</wp:posOffset>
            </wp:positionV>
            <wp:extent cx="2862580" cy="2862580"/>
            <wp:effectExtent l="0" t="0" r="0" b="0"/>
            <wp:wrapSquare wrapText="bothSides"/>
            <wp:docPr id="23" name="Picture 23" descr="p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pir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580" cy="2862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18744D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4C328424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49042E92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407B7A8B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6B3283FD" w14:textId="77777777" w:rsidR="00981516" w:rsidRDefault="00981516" w:rsidP="00A738F9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7B6AE5B2" w14:textId="77777777" w:rsidR="00A738F9" w:rsidRDefault="00A738F9" w:rsidP="00A738F9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BFE683D" w14:textId="77777777" w:rsidR="00981516" w:rsidRDefault="00981516" w:rsidP="000D2808">
      <w:pPr>
        <w:pStyle w:val="Caption"/>
        <w:spacing w:line="360" w:lineRule="auto"/>
      </w:pPr>
      <w:r>
        <w:t>Figure 4. Senzor de miscare PIR</w:t>
      </w:r>
    </w:p>
    <w:p w14:paraId="39F1B238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84EE1D1" w14:textId="77777777" w:rsidR="00981516" w:rsidRDefault="00981516" w:rsidP="000D2808">
      <w:pPr>
        <w:spacing w:line="360" w:lineRule="auto"/>
        <w:ind w:left="431" w:firstLine="289"/>
        <w:jc w:val="left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56F89D1" w14:textId="77777777" w:rsidR="00A738F9" w:rsidRDefault="00A738F9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145E2FAC" w14:textId="77777777" w:rsidR="00981516" w:rsidRPr="008B3846" w:rsidRDefault="00981516" w:rsidP="000D2808">
      <w:pPr>
        <w:pStyle w:val="Heading3"/>
        <w:spacing w:line="360" w:lineRule="auto"/>
        <w:rPr>
          <w:sz w:val="32"/>
          <w:szCs w:val="32"/>
        </w:rPr>
      </w:pPr>
      <w:bookmarkStart w:id="25" w:name="_Toc57993224"/>
      <w:bookmarkStart w:id="26" w:name="_Toc60485268"/>
      <w:r w:rsidRPr="008B3846">
        <w:rPr>
          <w:sz w:val="32"/>
          <w:szCs w:val="32"/>
        </w:rPr>
        <w:lastRenderedPageBreak/>
        <w:t>Detalii tehnice</w:t>
      </w:r>
      <w:bookmarkEnd w:id="25"/>
      <w:bookmarkEnd w:id="26"/>
    </w:p>
    <w:p w14:paraId="7C578F0E" w14:textId="77777777" w:rsidR="00981516" w:rsidRDefault="00981516" w:rsidP="000D2808">
      <w:pPr>
        <w:spacing w:line="360" w:lineRule="auto"/>
      </w:pPr>
    </w:p>
    <w:p w14:paraId="4618076B" w14:textId="77777777" w:rsidR="00981516" w:rsidRDefault="00981516" w:rsidP="000D2808">
      <w:pPr>
        <w:spacing w:line="360" w:lineRule="auto"/>
      </w:pPr>
    </w:p>
    <w:p w14:paraId="22E16D1D" w14:textId="77777777" w:rsidR="00981516" w:rsidRDefault="00981516" w:rsidP="000D2808">
      <w:pPr>
        <w:spacing w:line="360" w:lineRule="auto"/>
      </w:pPr>
    </w:p>
    <w:p w14:paraId="3D23B1D3" w14:textId="645736D5" w:rsidR="00981516" w:rsidRDefault="00981516" w:rsidP="000D2808">
      <w:pPr>
        <w:spacing w:line="360" w:lineRule="auto"/>
      </w:pPr>
    </w:p>
    <w:p w14:paraId="1D69BFA6" w14:textId="03EF1FC1" w:rsidR="00981516" w:rsidRDefault="00981516" w:rsidP="000D2808">
      <w:pPr>
        <w:spacing w:line="360" w:lineRule="auto"/>
      </w:pPr>
    </w:p>
    <w:p w14:paraId="7CEA0E88" w14:textId="25EA2009" w:rsidR="00981516" w:rsidRDefault="00981516" w:rsidP="000D2808">
      <w:pPr>
        <w:spacing w:line="360" w:lineRule="auto"/>
      </w:pPr>
    </w:p>
    <w:p w14:paraId="3A3C5F55" w14:textId="21DBADDF" w:rsidR="00981516" w:rsidRDefault="00E033E5" w:rsidP="000D2808">
      <w:pPr>
        <w:spacing w:line="360" w:lineRule="auto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632B4E3" wp14:editId="65B01158">
            <wp:simplePos x="0" y="0"/>
            <wp:positionH relativeFrom="margin">
              <wp:align>center</wp:align>
            </wp:positionH>
            <wp:positionV relativeFrom="paragraph">
              <wp:posOffset>336937</wp:posOffset>
            </wp:positionV>
            <wp:extent cx="3876675" cy="3084830"/>
            <wp:effectExtent l="0" t="0" r="9525" b="1270"/>
            <wp:wrapSquare wrapText="bothSides"/>
            <wp:docPr id="22" name="Picture 22" descr="p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pir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3084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221752" w14:textId="77777777" w:rsidR="00981516" w:rsidRDefault="00981516" w:rsidP="000D2808">
      <w:pPr>
        <w:spacing w:line="360" w:lineRule="auto"/>
      </w:pPr>
    </w:p>
    <w:p w14:paraId="6BE57DA7" w14:textId="77777777" w:rsidR="00981516" w:rsidRDefault="00981516" w:rsidP="000D2808">
      <w:pPr>
        <w:spacing w:line="360" w:lineRule="auto"/>
      </w:pPr>
    </w:p>
    <w:p w14:paraId="5E1259D7" w14:textId="77777777" w:rsidR="00981516" w:rsidRDefault="00981516" w:rsidP="000D2808">
      <w:pPr>
        <w:spacing w:line="360" w:lineRule="auto"/>
      </w:pPr>
    </w:p>
    <w:p w14:paraId="010D75C9" w14:textId="77777777" w:rsidR="00981516" w:rsidRDefault="00981516" w:rsidP="000D2808">
      <w:pPr>
        <w:spacing w:line="360" w:lineRule="auto"/>
      </w:pPr>
    </w:p>
    <w:p w14:paraId="7C6C49FA" w14:textId="77777777" w:rsidR="00981516" w:rsidRDefault="00981516" w:rsidP="000D2808">
      <w:pPr>
        <w:spacing w:line="360" w:lineRule="auto"/>
      </w:pPr>
    </w:p>
    <w:p w14:paraId="615EF13B" w14:textId="77777777" w:rsidR="00981516" w:rsidRDefault="00981516" w:rsidP="000D2808">
      <w:pPr>
        <w:spacing w:line="360" w:lineRule="auto"/>
      </w:pPr>
    </w:p>
    <w:p w14:paraId="12596217" w14:textId="77777777" w:rsidR="00981516" w:rsidRDefault="00981516" w:rsidP="000D2808">
      <w:pPr>
        <w:spacing w:line="360" w:lineRule="auto"/>
      </w:pPr>
    </w:p>
    <w:p w14:paraId="0A14D74A" w14:textId="77777777" w:rsidR="00981516" w:rsidRDefault="00981516" w:rsidP="000D2808">
      <w:pPr>
        <w:spacing w:line="360" w:lineRule="auto"/>
      </w:pPr>
    </w:p>
    <w:p w14:paraId="5C93D792" w14:textId="77777777" w:rsidR="00981516" w:rsidRDefault="00981516" w:rsidP="000D2808">
      <w:pPr>
        <w:spacing w:line="360" w:lineRule="auto"/>
      </w:pPr>
    </w:p>
    <w:p w14:paraId="2EC1E3E4" w14:textId="77777777" w:rsidR="00981516" w:rsidRDefault="00981516" w:rsidP="000D2808">
      <w:pPr>
        <w:spacing w:line="360" w:lineRule="auto"/>
      </w:pPr>
    </w:p>
    <w:p w14:paraId="5F507239" w14:textId="77777777" w:rsidR="00981516" w:rsidRDefault="00981516" w:rsidP="000D2808">
      <w:pPr>
        <w:spacing w:line="360" w:lineRule="auto"/>
      </w:pPr>
    </w:p>
    <w:p w14:paraId="2C3AF117" w14:textId="77777777" w:rsidR="00981516" w:rsidRDefault="00981516" w:rsidP="000D2808">
      <w:pPr>
        <w:spacing w:line="360" w:lineRule="auto"/>
      </w:pPr>
    </w:p>
    <w:p w14:paraId="6C3FC6E9" w14:textId="77777777" w:rsidR="00981516" w:rsidRDefault="00981516" w:rsidP="000D2808">
      <w:pPr>
        <w:spacing w:line="360" w:lineRule="auto"/>
      </w:pPr>
    </w:p>
    <w:p w14:paraId="378787F0" w14:textId="77777777" w:rsidR="00981516" w:rsidRDefault="00981516" w:rsidP="000D2808">
      <w:pPr>
        <w:spacing w:line="360" w:lineRule="auto"/>
      </w:pPr>
    </w:p>
    <w:p w14:paraId="390DB524" w14:textId="77777777" w:rsidR="00BE3FAA" w:rsidRDefault="00BE3FAA" w:rsidP="000D2808">
      <w:pPr>
        <w:spacing w:line="360" w:lineRule="auto"/>
      </w:pPr>
    </w:p>
    <w:p w14:paraId="59451AE3" w14:textId="77777777" w:rsidR="00BE3FAA" w:rsidRPr="00B23459" w:rsidRDefault="00BE3FAA" w:rsidP="000D2808">
      <w:pPr>
        <w:spacing w:line="360" w:lineRule="auto"/>
      </w:pPr>
    </w:p>
    <w:p w14:paraId="6576CC71" w14:textId="362FE939" w:rsidR="00981516" w:rsidRPr="008B3846" w:rsidRDefault="00F63E37" w:rsidP="000D2808">
      <w:pPr>
        <w:pStyle w:val="Heading3"/>
        <w:spacing w:line="360" w:lineRule="auto"/>
        <w:rPr>
          <w:sz w:val="32"/>
          <w:szCs w:val="32"/>
        </w:rPr>
      </w:pPr>
      <w:bookmarkStart w:id="27" w:name="_Toc57993225"/>
      <w:bookmarkStart w:id="28" w:name="_Toc60485269"/>
      <w:r>
        <w:rPr>
          <w:sz w:val="32"/>
          <w:szCs w:val="32"/>
        </w:rPr>
        <w:lastRenderedPageBreak/>
        <w:t>Aplicaț</w:t>
      </w:r>
      <w:r w:rsidR="00981516" w:rsidRPr="008B3846">
        <w:rPr>
          <w:sz w:val="32"/>
          <w:szCs w:val="32"/>
        </w:rPr>
        <w:t>ie practic</w:t>
      </w:r>
      <w:bookmarkEnd w:id="27"/>
      <w:r>
        <w:rPr>
          <w:sz w:val="32"/>
          <w:szCs w:val="32"/>
        </w:rPr>
        <w:t>ă</w:t>
      </w:r>
      <w:bookmarkEnd w:id="28"/>
    </w:p>
    <w:p w14:paraId="198DE51E" w14:textId="77777777" w:rsidR="00981516" w:rsidRDefault="00981516" w:rsidP="000D2808">
      <w:pPr>
        <w:spacing w:line="360" w:lineRule="auto"/>
      </w:pPr>
    </w:p>
    <w:p w14:paraId="739B701C" w14:textId="77777777" w:rsidR="00981516" w:rsidRDefault="00981516" w:rsidP="000D2808">
      <w:pPr>
        <w:spacing w:line="360" w:lineRule="auto"/>
      </w:pPr>
    </w:p>
    <w:p w14:paraId="09FB14CE" w14:textId="637204B5" w:rsidR="00981516" w:rsidRDefault="000D2808" w:rsidP="000D2808">
      <w:pPr>
        <w:spacing w:line="360" w:lineRule="auto"/>
      </w:pPr>
      <w:r>
        <w:rPr>
          <w:noProof/>
        </w:rPr>
        <w:drawing>
          <wp:inline distT="0" distB="0" distL="0" distR="0" wp14:anchorId="74808267" wp14:editId="343C7B99">
            <wp:extent cx="5732145" cy="4722830"/>
            <wp:effectExtent l="0" t="0" r="1905" b="1905"/>
            <wp:docPr id="13" name="Picture 13" descr="pir ap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pir apk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72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9E2FB" w14:textId="77777777" w:rsidR="00981516" w:rsidRDefault="00981516" w:rsidP="000D2808">
      <w:pPr>
        <w:pStyle w:val="Caption"/>
        <w:spacing w:line="360" w:lineRule="auto"/>
      </w:pPr>
      <w:r>
        <w:t>Figure 5. Exemplu practic Senzor de miscare PIR</w:t>
      </w:r>
    </w:p>
    <w:p w14:paraId="136556E2" w14:textId="77777777" w:rsidR="00981516" w:rsidRDefault="00981516" w:rsidP="000D2808">
      <w:pPr>
        <w:spacing w:line="360" w:lineRule="auto"/>
        <w:jc w:val="left"/>
      </w:pPr>
    </w:p>
    <w:p w14:paraId="090AD0C3" w14:textId="2E41C5DA" w:rsidR="00981516" w:rsidRDefault="00F75CAB" w:rsidP="001E6B4F">
      <w:pPr>
        <w:spacing w:line="240" w:lineRule="auto"/>
        <w:ind w:left="720" w:firstLine="720"/>
        <w:jc w:val="left"/>
        <w:rPr>
          <w:sz w:val="24"/>
        </w:rPr>
      </w:pPr>
      <w:r>
        <w:rPr>
          <w:sz w:val="24"/>
        </w:rPr>
        <w:t>Î</w:t>
      </w:r>
      <w:r w:rsidR="00AB4631">
        <w:rPr>
          <w:sz w:val="24"/>
        </w:rPr>
        <w:t>n fig 5.</w:t>
      </w:r>
      <w:r w:rsidR="00981516" w:rsidRPr="001A7782">
        <w:rPr>
          <w:sz w:val="24"/>
        </w:rPr>
        <w:t xml:space="preserve"> </w:t>
      </w:r>
      <w:proofErr w:type="gramStart"/>
      <w:r w:rsidR="00981516" w:rsidRPr="001A7782">
        <w:rPr>
          <w:sz w:val="24"/>
        </w:rPr>
        <w:t>este</w:t>
      </w:r>
      <w:proofErr w:type="gramEnd"/>
      <w:r w:rsidR="00F63E37">
        <w:rPr>
          <w:sz w:val="24"/>
        </w:rPr>
        <w:t xml:space="preserve"> reprezentat un circuit simplu î</w:t>
      </w:r>
      <w:r w:rsidR="00981516" w:rsidRPr="001A7782">
        <w:rPr>
          <w:sz w:val="24"/>
        </w:rPr>
        <w:t>n care vom aprinde un led RGB pr</w:t>
      </w:r>
      <w:r w:rsidR="00F63E37">
        <w:rPr>
          <w:sz w:val="24"/>
        </w:rPr>
        <w:t>in intermediul senzorului de mișcare PIR ș</w:t>
      </w:r>
      <w:r w:rsidR="00257734">
        <w:rPr>
          <w:sz w:val="24"/>
        </w:rPr>
        <w:t>i al plă</w:t>
      </w:r>
      <w:r>
        <w:rPr>
          <w:sz w:val="24"/>
        </w:rPr>
        <w:t>cuț</w:t>
      </w:r>
      <w:r w:rsidR="00981516" w:rsidRPr="001A7782">
        <w:rPr>
          <w:sz w:val="24"/>
        </w:rPr>
        <w:t>ei Arduino.</w:t>
      </w:r>
    </w:p>
    <w:p w14:paraId="613B9956" w14:textId="77777777" w:rsidR="00942E02" w:rsidRDefault="00942E02" w:rsidP="000D2808">
      <w:pPr>
        <w:spacing w:line="360" w:lineRule="auto"/>
        <w:ind w:left="720" w:firstLine="1440"/>
        <w:jc w:val="left"/>
        <w:rPr>
          <w:sz w:val="24"/>
        </w:rPr>
      </w:pPr>
    </w:p>
    <w:p w14:paraId="25B543CF" w14:textId="77777777" w:rsidR="00942E02" w:rsidRDefault="00942E02" w:rsidP="000D2808">
      <w:pPr>
        <w:spacing w:line="360" w:lineRule="auto"/>
        <w:ind w:left="720" w:firstLine="1440"/>
        <w:jc w:val="left"/>
        <w:rPr>
          <w:sz w:val="24"/>
        </w:rPr>
      </w:pPr>
    </w:p>
    <w:p w14:paraId="35F72422" w14:textId="77777777" w:rsidR="00942E02" w:rsidRDefault="00942E02" w:rsidP="000D2808">
      <w:pPr>
        <w:spacing w:line="360" w:lineRule="auto"/>
        <w:ind w:left="720" w:firstLine="1440"/>
        <w:jc w:val="left"/>
        <w:rPr>
          <w:rFonts w:eastAsiaTheme="majorEastAsia" w:cstheme="majorBidi"/>
          <w:b/>
          <w:bCs/>
          <w:smallCaps/>
          <w:color w:val="000000" w:themeColor="text1"/>
          <w:sz w:val="24"/>
        </w:rPr>
      </w:pPr>
    </w:p>
    <w:p w14:paraId="3E3C3F99" w14:textId="77777777" w:rsidR="001E6B4F" w:rsidRPr="001A7782" w:rsidRDefault="001E6B4F" w:rsidP="000D2808">
      <w:pPr>
        <w:spacing w:line="360" w:lineRule="auto"/>
        <w:ind w:left="720" w:firstLine="1440"/>
        <w:jc w:val="left"/>
        <w:rPr>
          <w:rFonts w:eastAsiaTheme="majorEastAsia" w:cstheme="majorBidi"/>
          <w:b/>
          <w:bCs/>
          <w:smallCaps/>
          <w:color w:val="000000" w:themeColor="text1"/>
          <w:sz w:val="24"/>
        </w:rPr>
      </w:pPr>
    </w:p>
    <w:p w14:paraId="21AFB43F" w14:textId="495D12A2" w:rsidR="00981516" w:rsidRPr="008E552A" w:rsidRDefault="006B1091" w:rsidP="008E552A">
      <w:pPr>
        <w:pStyle w:val="Heading2"/>
      </w:pPr>
      <w:bookmarkStart w:id="29" w:name="_Toc60485270"/>
      <w:r w:rsidRPr="008E552A">
        <w:lastRenderedPageBreak/>
        <w:t>S</w:t>
      </w:r>
      <w:r w:rsidRPr="008E552A">
        <w:rPr>
          <w:rStyle w:val="Heading1Char"/>
          <w:b/>
          <w:sz w:val="32"/>
        </w:rPr>
        <w:t>enzorul de lumin</w:t>
      </w:r>
      <w:r w:rsidR="00F75CAB">
        <w:rPr>
          <w:rStyle w:val="Heading1Char"/>
          <w:b/>
          <w:sz w:val="32"/>
        </w:rPr>
        <w:t>ă</w:t>
      </w:r>
      <w:bookmarkEnd w:id="29"/>
    </w:p>
    <w:p w14:paraId="6CA28D75" w14:textId="5CDA9C40" w:rsidR="00981516" w:rsidRDefault="00981516" w:rsidP="000D2808">
      <w:pPr>
        <w:spacing w:line="360" w:lineRule="auto"/>
      </w:pPr>
    </w:p>
    <w:p w14:paraId="5BA50E9C" w14:textId="3BCDB6D8" w:rsidR="000D2808" w:rsidRPr="001A7782" w:rsidRDefault="006B1091" w:rsidP="001E6B4F">
      <w:pPr>
        <w:spacing w:line="240" w:lineRule="auto"/>
        <w:ind w:left="720" w:firstLine="720"/>
        <w:rPr>
          <w:sz w:val="24"/>
          <w:szCs w:val="24"/>
        </w:rPr>
      </w:pPr>
      <w:r w:rsidRPr="001A7782">
        <w:rPr>
          <w:sz w:val="24"/>
          <w:szCs w:val="24"/>
        </w:rPr>
        <w:t>Senzorul TSL</w:t>
      </w:r>
      <w:r w:rsidR="00F75CAB">
        <w:rPr>
          <w:sz w:val="24"/>
          <w:szCs w:val="24"/>
        </w:rPr>
        <w:t xml:space="preserve">2561 </w:t>
      </w:r>
      <w:proofErr w:type="gramStart"/>
      <w:r w:rsidR="00F75CAB">
        <w:rPr>
          <w:sz w:val="24"/>
          <w:szCs w:val="24"/>
        </w:rPr>
        <w:t>este</w:t>
      </w:r>
      <w:proofErr w:type="gramEnd"/>
      <w:r w:rsidR="00F75CAB">
        <w:rPr>
          <w:sz w:val="24"/>
          <w:szCs w:val="24"/>
        </w:rPr>
        <w:t xml:space="preserve"> un convertor de lumină către digital ce transformă </w:t>
      </w:r>
      <w:r w:rsidR="003009B9">
        <w:rPr>
          <w:sz w:val="24"/>
          <w:szCs w:val="24"/>
        </w:rPr>
        <w:t>i</w:t>
      </w:r>
      <w:r w:rsidR="00F75CAB">
        <w:rPr>
          <w:sz w:val="24"/>
          <w:szCs w:val="24"/>
        </w:rPr>
        <w:t>ntensitatea luminii î</w:t>
      </w:r>
      <w:r w:rsidRPr="001A7782">
        <w:rPr>
          <w:sz w:val="24"/>
          <w:szCs w:val="24"/>
        </w:rPr>
        <w:t>ntr-un semnal digital</w:t>
      </w:r>
      <w:r w:rsidR="00F75CAB">
        <w:rPr>
          <w:sz w:val="24"/>
          <w:szCs w:val="24"/>
        </w:rPr>
        <w:t xml:space="preserve"> capabil de a fi afiș</w:t>
      </w:r>
      <w:r w:rsidR="000D2808" w:rsidRPr="001A7782">
        <w:rPr>
          <w:sz w:val="24"/>
          <w:szCs w:val="24"/>
        </w:rPr>
        <w:t>at pe un I2C sau o</w:t>
      </w:r>
    </w:p>
    <w:p w14:paraId="1BCB3D1D" w14:textId="1FECF993" w:rsidR="000D2808" w:rsidRDefault="000D2808" w:rsidP="001E6B4F">
      <w:pPr>
        <w:spacing w:line="240" w:lineRule="auto"/>
        <w:ind w:firstLine="720"/>
        <w:rPr>
          <w:sz w:val="24"/>
          <w:szCs w:val="24"/>
        </w:rPr>
      </w:pPr>
      <w:r w:rsidRPr="001A7782">
        <w:rPr>
          <w:sz w:val="24"/>
          <w:szCs w:val="24"/>
        </w:rPr>
        <w:t xml:space="preserve"> </w:t>
      </w:r>
      <w:proofErr w:type="gramStart"/>
      <w:r w:rsidRPr="001A7782">
        <w:rPr>
          <w:sz w:val="24"/>
          <w:szCs w:val="24"/>
        </w:rPr>
        <w:t>inter</w:t>
      </w:r>
      <w:r w:rsidR="00F75CAB">
        <w:rPr>
          <w:sz w:val="24"/>
          <w:szCs w:val="24"/>
        </w:rPr>
        <w:t>față</w:t>
      </w:r>
      <w:proofErr w:type="gramEnd"/>
      <w:r w:rsidRPr="001A7782">
        <w:rPr>
          <w:sz w:val="24"/>
          <w:szCs w:val="24"/>
        </w:rPr>
        <w:t xml:space="preserve"> SMBus.</w:t>
      </w:r>
    </w:p>
    <w:p w14:paraId="7F75C703" w14:textId="612F4CA6" w:rsidR="007A2997" w:rsidRDefault="007A2997" w:rsidP="001E6B4F">
      <w:pPr>
        <w:spacing w:line="240" w:lineRule="auto"/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01248" behindDoc="0" locked="0" layoutInCell="1" allowOverlap="1" wp14:anchorId="60842AA8" wp14:editId="1AFED9B1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2343150" cy="928370"/>
            <wp:effectExtent l="0" t="0" r="0" b="508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SL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3D0621" w14:textId="77777777" w:rsidR="007A2997" w:rsidRDefault="007A2997" w:rsidP="001E6B4F">
      <w:pPr>
        <w:spacing w:line="240" w:lineRule="auto"/>
        <w:ind w:firstLine="720"/>
        <w:rPr>
          <w:sz w:val="24"/>
          <w:szCs w:val="24"/>
        </w:rPr>
      </w:pPr>
    </w:p>
    <w:p w14:paraId="55158146" w14:textId="77777777" w:rsidR="007A2997" w:rsidRDefault="007A2997" w:rsidP="001E6B4F">
      <w:pPr>
        <w:spacing w:line="240" w:lineRule="auto"/>
        <w:ind w:firstLine="720"/>
        <w:rPr>
          <w:sz w:val="24"/>
          <w:szCs w:val="24"/>
        </w:rPr>
      </w:pPr>
    </w:p>
    <w:p w14:paraId="3DF20D81" w14:textId="77777777" w:rsidR="007A2997" w:rsidRDefault="007A2997" w:rsidP="001E6B4F">
      <w:pPr>
        <w:spacing w:line="240" w:lineRule="auto"/>
        <w:ind w:firstLine="720"/>
        <w:rPr>
          <w:sz w:val="24"/>
          <w:szCs w:val="24"/>
        </w:rPr>
      </w:pPr>
    </w:p>
    <w:p w14:paraId="57AFBECA" w14:textId="75E62ABD" w:rsidR="007A2997" w:rsidRPr="007A2997" w:rsidRDefault="007A2997" w:rsidP="007A2997">
      <w:pPr>
        <w:pStyle w:val="Caption"/>
        <w:spacing w:line="360" w:lineRule="auto"/>
      </w:pPr>
      <w:r>
        <w:t>Figure 6. Senzor de lumina TSL265</w:t>
      </w:r>
    </w:p>
    <w:p w14:paraId="474916A5" w14:textId="0AE1EB3A" w:rsidR="00981516" w:rsidRDefault="00413A44" w:rsidP="00413A44">
      <w:pPr>
        <w:pStyle w:val="Heading3"/>
      </w:pPr>
      <w:bookmarkStart w:id="30" w:name="_Toc60485271"/>
      <w:r>
        <w:rPr>
          <w:noProof/>
        </w:rPr>
        <w:drawing>
          <wp:anchor distT="0" distB="0" distL="114300" distR="114300" simplePos="0" relativeHeight="251675648" behindDoc="0" locked="0" layoutInCell="1" allowOverlap="1" wp14:anchorId="465061B0" wp14:editId="490FE9FF">
            <wp:simplePos x="0" y="0"/>
            <wp:positionH relativeFrom="margin">
              <wp:align>right</wp:align>
            </wp:positionH>
            <wp:positionV relativeFrom="paragraph">
              <wp:posOffset>365760</wp:posOffset>
            </wp:positionV>
            <wp:extent cx="5732145" cy="2781935"/>
            <wp:effectExtent l="0" t="0" r="190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igh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552A" w:rsidRPr="00413A44">
        <w:rPr>
          <w:sz w:val="32"/>
          <w:szCs w:val="32"/>
        </w:rPr>
        <w:t>Detalii tehnice</w:t>
      </w:r>
      <w:bookmarkEnd w:id="30"/>
    </w:p>
    <w:p w14:paraId="796DB2DF" w14:textId="3E1C886E" w:rsidR="006D58A4" w:rsidRPr="008B3846" w:rsidRDefault="00257734" w:rsidP="006D58A4">
      <w:pPr>
        <w:pStyle w:val="Heading3"/>
        <w:spacing w:line="360" w:lineRule="auto"/>
        <w:rPr>
          <w:sz w:val="32"/>
          <w:szCs w:val="32"/>
        </w:rPr>
      </w:pPr>
      <w:bookmarkStart w:id="31" w:name="_Toc60485272"/>
      <w:r>
        <w:rPr>
          <w:sz w:val="32"/>
          <w:szCs w:val="32"/>
        </w:rPr>
        <w:t>Aplicaț</w:t>
      </w:r>
      <w:r w:rsidR="006D58A4" w:rsidRPr="008B3846">
        <w:rPr>
          <w:sz w:val="32"/>
          <w:szCs w:val="32"/>
        </w:rPr>
        <w:t>ie practic</w:t>
      </w:r>
      <w:r>
        <w:rPr>
          <w:sz w:val="32"/>
          <w:szCs w:val="32"/>
        </w:rPr>
        <w:t>ă</w:t>
      </w:r>
      <w:bookmarkEnd w:id="31"/>
    </w:p>
    <w:p w14:paraId="59F6A4E3" w14:textId="5AE2F1AE" w:rsidR="00981516" w:rsidRDefault="00576AC0" w:rsidP="006D58A4">
      <w:r>
        <w:rPr>
          <w:noProof/>
        </w:rPr>
        <w:drawing>
          <wp:anchor distT="0" distB="0" distL="114300" distR="114300" simplePos="0" relativeHeight="251683840" behindDoc="0" locked="0" layoutInCell="1" allowOverlap="1" wp14:anchorId="71F58FAB" wp14:editId="019E38F9">
            <wp:simplePos x="0" y="0"/>
            <wp:positionH relativeFrom="margin">
              <wp:posOffset>1552575</wp:posOffset>
            </wp:positionH>
            <wp:positionV relativeFrom="paragraph">
              <wp:posOffset>11430</wp:posOffset>
            </wp:positionV>
            <wp:extent cx="2476500" cy="204025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sl_apk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207659" w14:textId="593F288F" w:rsidR="00981516" w:rsidRDefault="00981516" w:rsidP="000D2808">
      <w:pPr>
        <w:spacing w:line="360" w:lineRule="auto"/>
      </w:pPr>
    </w:p>
    <w:p w14:paraId="06692507" w14:textId="1B03760F" w:rsidR="00981516" w:rsidRDefault="00981516" w:rsidP="000D2808">
      <w:pPr>
        <w:spacing w:line="360" w:lineRule="auto"/>
      </w:pPr>
    </w:p>
    <w:p w14:paraId="0ABE3837" w14:textId="1809CEA4" w:rsidR="00981516" w:rsidRPr="00E318C7" w:rsidRDefault="00981516" w:rsidP="00576AC0">
      <w:pPr>
        <w:spacing w:line="360" w:lineRule="auto"/>
        <w:jc w:val="center"/>
      </w:pPr>
    </w:p>
    <w:p w14:paraId="3E7F5213" w14:textId="148E7631" w:rsidR="00981516" w:rsidRDefault="00981516" w:rsidP="000D2808">
      <w:pPr>
        <w:spacing w:line="360" w:lineRule="auto"/>
      </w:pPr>
    </w:p>
    <w:p w14:paraId="357C704E" w14:textId="77777777" w:rsidR="00981516" w:rsidRDefault="00981516" w:rsidP="000D2808">
      <w:pPr>
        <w:spacing w:line="360" w:lineRule="auto"/>
      </w:pPr>
    </w:p>
    <w:p w14:paraId="723D637D" w14:textId="70CDABC1" w:rsidR="001E6B4F" w:rsidRPr="00942E02" w:rsidRDefault="007A2997" w:rsidP="007A2997">
      <w:pPr>
        <w:pStyle w:val="Caption"/>
        <w:spacing w:line="360" w:lineRule="auto"/>
      </w:pPr>
      <w:r>
        <w:t>Figure 7. Senzor de lumina TSL265</w:t>
      </w:r>
    </w:p>
    <w:p w14:paraId="1CCDC970" w14:textId="7A0C37F0" w:rsidR="00413A44" w:rsidRPr="00A738F9" w:rsidRDefault="00A738F9" w:rsidP="00A738F9">
      <w:pPr>
        <w:pStyle w:val="Heading2"/>
        <w:rPr>
          <w:rStyle w:val="Heading1Char"/>
          <w:b/>
          <w:sz w:val="32"/>
          <w:szCs w:val="32"/>
        </w:rPr>
      </w:pPr>
      <w:bookmarkStart w:id="32" w:name="_Toc60485273"/>
      <w:r w:rsidRPr="00A738F9">
        <w:rPr>
          <w:szCs w:val="32"/>
        </w:rPr>
        <w:lastRenderedPageBreak/>
        <w:t>M</w:t>
      </w:r>
      <w:r w:rsidRPr="00A738F9">
        <w:rPr>
          <w:rStyle w:val="Heading1Char"/>
          <w:b/>
          <w:sz w:val="32"/>
          <w:szCs w:val="32"/>
        </w:rPr>
        <w:t>odulul Bluetooth HC-05</w:t>
      </w:r>
      <w:bookmarkEnd w:id="32"/>
    </w:p>
    <w:p w14:paraId="1DB591E0" w14:textId="0A6FEABF" w:rsidR="00413A44" w:rsidRDefault="00413A44" w:rsidP="00413A44">
      <w:pPr>
        <w:spacing w:line="360" w:lineRule="auto"/>
        <w:ind w:left="720"/>
        <w:rPr>
          <w:sz w:val="24"/>
          <w:szCs w:val="24"/>
        </w:rPr>
      </w:pPr>
    </w:p>
    <w:p w14:paraId="59A9FD17" w14:textId="77777777" w:rsidR="00413A44" w:rsidRDefault="00413A44" w:rsidP="00413A44">
      <w:pPr>
        <w:spacing w:line="360" w:lineRule="auto"/>
        <w:ind w:left="720"/>
        <w:rPr>
          <w:sz w:val="24"/>
          <w:szCs w:val="24"/>
        </w:rPr>
      </w:pPr>
    </w:p>
    <w:p w14:paraId="695F3677" w14:textId="2017BB8D" w:rsidR="00413A44" w:rsidRDefault="00447B3B" w:rsidP="001E6B4F">
      <w:pPr>
        <w:spacing w:line="240" w:lineRule="auto"/>
        <w:ind w:left="720" w:firstLine="720"/>
        <w:rPr>
          <w:sz w:val="24"/>
          <w:szCs w:val="24"/>
        </w:rPr>
      </w:pPr>
      <w:r>
        <w:rPr>
          <w:sz w:val="24"/>
          <w:szCs w:val="24"/>
        </w:rPr>
        <w:t>HC-0</w:t>
      </w:r>
      <w:r w:rsidR="00257734">
        <w:rPr>
          <w:sz w:val="24"/>
          <w:szCs w:val="24"/>
        </w:rPr>
        <w:t xml:space="preserve">5 </w:t>
      </w:r>
      <w:proofErr w:type="gramStart"/>
      <w:r w:rsidR="00257734">
        <w:rPr>
          <w:sz w:val="24"/>
          <w:szCs w:val="24"/>
        </w:rPr>
        <w:t>este</w:t>
      </w:r>
      <w:proofErr w:type="gramEnd"/>
      <w:r w:rsidR="00257734">
        <w:rPr>
          <w:sz w:val="24"/>
          <w:szCs w:val="24"/>
        </w:rPr>
        <w:t xml:space="preserve"> un modul ce se conectează</w:t>
      </w:r>
      <w:r>
        <w:rPr>
          <w:sz w:val="24"/>
          <w:szCs w:val="24"/>
        </w:rPr>
        <w:t xml:space="preserve"> la un port</w:t>
      </w:r>
      <w:r w:rsidR="003009B9">
        <w:rPr>
          <w:sz w:val="24"/>
          <w:szCs w:val="24"/>
        </w:rPr>
        <w:t xml:space="preserve"> serial (Rx -&gt; Tx, Tx -&gt; Rx) de </w:t>
      </w:r>
      <w:r>
        <w:rPr>
          <w:sz w:val="24"/>
          <w:szCs w:val="24"/>
        </w:rPr>
        <w:t xml:space="preserve">la </w:t>
      </w:r>
      <w:r>
        <w:t>Atmega328P, c</w:t>
      </w:r>
      <w:r w:rsidR="00257734">
        <w:t>e permite microcontrollerului să</w:t>
      </w:r>
      <w:r>
        <w:t xml:space="preserve"> comunice cu alte deviceuri prin intermediul Bluetooth</w:t>
      </w:r>
      <w:r w:rsidR="00257734">
        <w:t>-</w:t>
      </w:r>
      <w:r>
        <w:t>ului.</w:t>
      </w:r>
    </w:p>
    <w:p w14:paraId="7E575DB3" w14:textId="51D0F82A" w:rsidR="00413A44" w:rsidRDefault="00EA3F9B" w:rsidP="00447B3B">
      <w:pPr>
        <w:spacing w:line="360" w:lineRule="auto"/>
        <w:rPr>
          <w:sz w:val="24"/>
          <w:szCs w:val="24"/>
        </w:rPr>
      </w:pPr>
      <w:r>
        <w:rPr>
          <w:noProof/>
        </w:rPr>
        <w:pict w14:anchorId="35A3A4B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130.5pt;margin-top:22.3pt;width:219pt;height:145.5pt;z-index:251678720;mso-position-horizontal-relative:text;mso-position-vertical-relative:text;mso-width-relative:page;mso-height-relative:page">
            <v:imagedata r:id="rId25" o:title="bluetooth"/>
            <w10:wrap type="square"/>
          </v:shape>
        </w:pict>
      </w:r>
    </w:p>
    <w:p w14:paraId="78B29CC0" w14:textId="77777777" w:rsidR="00413A44" w:rsidRDefault="00413A44" w:rsidP="00413A44">
      <w:pPr>
        <w:spacing w:line="360" w:lineRule="auto"/>
        <w:ind w:left="720"/>
        <w:rPr>
          <w:sz w:val="24"/>
          <w:szCs w:val="24"/>
        </w:rPr>
      </w:pPr>
    </w:p>
    <w:p w14:paraId="77347459" w14:textId="2F14AFCF" w:rsidR="00413A44" w:rsidRDefault="00413A44" w:rsidP="00413A44">
      <w:pPr>
        <w:spacing w:line="360" w:lineRule="auto"/>
        <w:ind w:left="720"/>
        <w:rPr>
          <w:sz w:val="24"/>
          <w:szCs w:val="24"/>
        </w:rPr>
      </w:pPr>
    </w:p>
    <w:p w14:paraId="32606B40" w14:textId="68C51DE9" w:rsidR="00413A44" w:rsidRDefault="00413A44" w:rsidP="00413A44">
      <w:pPr>
        <w:spacing w:line="360" w:lineRule="auto"/>
        <w:ind w:left="720"/>
        <w:rPr>
          <w:sz w:val="24"/>
          <w:szCs w:val="24"/>
        </w:rPr>
      </w:pPr>
    </w:p>
    <w:p w14:paraId="37FF45E6" w14:textId="3DC90FAE" w:rsidR="00413A44" w:rsidRDefault="00413A44" w:rsidP="00413A44">
      <w:pPr>
        <w:spacing w:line="360" w:lineRule="auto"/>
        <w:ind w:left="720"/>
        <w:rPr>
          <w:sz w:val="24"/>
          <w:szCs w:val="24"/>
        </w:rPr>
      </w:pPr>
    </w:p>
    <w:p w14:paraId="3B262879" w14:textId="20219BEC" w:rsidR="00413A44" w:rsidRDefault="00413A44" w:rsidP="00413A44">
      <w:pPr>
        <w:spacing w:line="360" w:lineRule="auto"/>
        <w:ind w:left="720"/>
        <w:rPr>
          <w:sz w:val="24"/>
          <w:szCs w:val="24"/>
        </w:rPr>
      </w:pPr>
    </w:p>
    <w:p w14:paraId="2DE6EE1F" w14:textId="2C0842F0" w:rsidR="00A738F9" w:rsidRDefault="007A2997" w:rsidP="00A738F9">
      <w:pPr>
        <w:pStyle w:val="Caption"/>
        <w:spacing w:line="360" w:lineRule="auto"/>
      </w:pPr>
      <w:r>
        <w:t>Figure 8</w:t>
      </w:r>
      <w:r w:rsidR="00A738F9">
        <w:t>. Modul Bluetooth HC-05</w:t>
      </w:r>
    </w:p>
    <w:p w14:paraId="41EB884B" w14:textId="18ED9DB2" w:rsidR="00413A44" w:rsidRPr="00447B3B" w:rsidRDefault="00447B3B" w:rsidP="00447B3B">
      <w:pPr>
        <w:pStyle w:val="Heading3"/>
        <w:rPr>
          <w:sz w:val="32"/>
          <w:szCs w:val="32"/>
        </w:rPr>
      </w:pPr>
      <w:bookmarkStart w:id="33" w:name="_Toc60485274"/>
      <w:r w:rsidRPr="00447B3B">
        <w:rPr>
          <w:sz w:val="32"/>
          <w:szCs w:val="32"/>
        </w:rPr>
        <w:t>Detalii tehnice</w:t>
      </w:r>
      <w:bookmarkEnd w:id="33"/>
    </w:p>
    <w:p w14:paraId="03D87307" w14:textId="1D8CAEB9" w:rsidR="00413A44" w:rsidRDefault="00EA3F9B" w:rsidP="00413A44">
      <w:pPr>
        <w:spacing w:line="360" w:lineRule="auto"/>
        <w:ind w:left="720"/>
        <w:rPr>
          <w:sz w:val="24"/>
          <w:szCs w:val="24"/>
        </w:rPr>
      </w:pPr>
      <w:r>
        <w:rPr>
          <w:noProof/>
        </w:rPr>
        <w:pict w14:anchorId="4B566BF9">
          <v:shape id="_x0000_s1027" type="#_x0000_t75" style="position:absolute;left:0;text-align:left;margin-left:51.75pt;margin-top:24.55pt;width:348.3pt;height:176.75pt;z-index:251680768;mso-position-horizontal-relative:text;mso-position-vertical-relative:text;mso-width-relative:page;mso-height-relative:page">
            <v:imagedata r:id="rId26" o:title="bluetooth_specs"/>
            <w10:wrap type="square"/>
          </v:shape>
        </w:pict>
      </w:r>
    </w:p>
    <w:p w14:paraId="21C1757D" w14:textId="702354A5" w:rsidR="00413A44" w:rsidRDefault="00413A44" w:rsidP="00413A44">
      <w:pPr>
        <w:spacing w:line="360" w:lineRule="auto"/>
        <w:ind w:left="720"/>
        <w:rPr>
          <w:sz w:val="24"/>
          <w:szCs w:val="24"/>
        </w:rPr>
      </w:pPr>
    </w:p>
    <w:p w14:paraId="15C4FAC1" w14:textId="74B1ED72" w:rsidR="00413A44" w:rsidRDefault="00413A44" w:rsidP="00413A44">
      <w:pPr>
        <w:spacing w:line="360" w:lineRule="auto"/>
        <w:ind w:left="720"/>
        <w:rPr>
          <w:sz w:val="24"/>
        </w:rPr>
      </w:pPr>
    </w:p>
    <w:p w14:paraId="1ABDC122" w14:textId="77777777" w:rsidR="00413A44" w:rsidRDefault="00413A44" w:rsidP="00413A44">
      <w:pPr>
        <w:spacing w:line="360" w:lineRule="auto"/>
        <w:ind w:left="720"/>
        <w:rPr>
          <w:sz w:val="24"/>
        </w:rPr>
      </w:pPr>
    </w:p>
    <w:p w14:paraId="29CAE0CD" w14:textId="77777777" w:rsidR="00447B3B" w:rsidRDefault="00447B3B" w:rsidP="00413A44">
      <w:pPr>
        <w:spacing w:line="360" w:lineRule="auto"/>
        <w:ind w:left="720"/>
        <w:rPr>
          <w:sz w:val="24"/>
        </w:rPr>
      </w:pPr>
    </w:p>
    <w:p w14:paraId="7CA6F9D5" w14:textId="23C3913E" w:rsidR="00447B3B" w:rsidRDefault="00447B3B" w:rsidP="00413A44">
      <w:pPr>
        <w:spacing w:line="360" w:lineRule="auto"/>
        <w:ind w:left="720"/>
        <w:rPr>
          <w:sz w:val="24"/>
        </w:rPr>
      </w:pPr>
    </w:p>
    <w:p w14:paraId="753915AF" w14:textId="77777777" w:rsidR="00447B3B" w:rsidRPr="00447B3B" w:rsidRDefault="00447B3B" w:rsidP="00447B3B">
      <w:pPr>
        <w:rPr>
          <w:sz w:val="24"/>
        </w:rPr>
      </w:pPr>
    </w:p>
    <w:p w14:paraId="20A7AC80" w14:textId="2A01D6A8" w:rsidR="00447B3B" w:rsidRDefault="00447B3B" w:rsidP="00447B3B">
      <w:pPr>
        <w:rPr>
          <w:sz w:val="24"/>
        </w:rPr>
      </w:pPr>
    </w:p>
    <w:p w14:paraId="2394BD14" w14:textId="65AA5046" w:rsidR="00413A44" w:rsidRDefault="00257734" w:rsidP="003009B9">
      <w:pPr>
        <w:ind w:left="720" w:firstLine="720"/>
        <w:rPr>
          <w:sz w:val="24"/>
        </w:rPr>
      </w:pPr>
      <w:r>
        <w:rPr>
          <w:sz w:val="24"/>
        </w:rPr>
        <w:t>Modulul poate rula în ambele moduri, atât ca master cât și slave, și poate fi folosit î</w:t>
      </w:r>
      <w:r w:rsidR="00447B3B">
        <w:rPr>
          <w:sz w:val="24"/>
        </w:rPr>
        <w:t xml:space="preserve">n </w:t>
      </w:r>
      <w:r w:rsidR="00576AC0">
        <w:rPr>
          <w:sz w:val="24"/>
        </w:rPr>
        <w:t>diferite</w:t>
      </w:r>
      <w:r>
        <w:rPr>
          <w:sz w:val="24"/>
        </w:rPr>
        <w:t xml:space="preserve"> aplicaț</w:t>
      </w:r>
      <w:r w:rsidR="00447B3B">
        <w:rPr>
          <w:sz w:val="24"/>
        </w:rPr>
        <w:t>ii</w:t>
      </w:r>
      <w:r>
        <w:rPr>
          <w:sz w:val="24"/>
        </w:rPr>
        <w:t xml:space="preserve"> cum ar fi: casa înteligentă</w:t>
      </w:r>
      <w:r w:rsidR="00576AC0">
        <w:rPr>
          <w:sz w:val="24"/>
        </w:rPr>
        <w:t>, roboti</w:t>
      </w:r>
      <w:r>
        <w:rPr>
          <w:sz w:val="24"/>
        </w:rPr>
        <w:t>că, control la distanță</w:t>
      </w:r>
      <w:r w:rsidR="00576AC0">
        <w:rPr>
          <w:sz w:val="24"/>
        </w:rPr>
        <w:t>, etc.</w:t>
      </w:r>
      <w:r w:rsidR="00447B3B">
        <w:rPr>
          <w:sz w:val="24"/>
        </w:rPr>
        <w:t xml:space="preserve"> </w:t>
      </w:r>
    </w:p>
    <w:p w14:paraId="6C1A4F4E" w14:textId="77777777" w:rsidR="00576AC0" w:rsidRDefault="00576AC0" w:rsidP="00576AC0">
      <w:pPr>
        <w:ind w:left="431" w:firstLine="1009"/>
        <w:rPr>
          <w:sz w:val="24"/>
        </w:rPr>
      </w:pPr>
    </w:p>
    <w:p w14:paraId="7F47E2D1" w14:textId="77777777" w:rsidR="00576AC0" w:rsidRDefault="00576AC0" w:rsidP="00576AC0">
      <w:pPr>
        <w:ind w:left="431" w:firstLine="1009"/>
        <w:rPr>
          <w:sz w:val="24"/>
        </w:rPr>
      </w:pPr>
    </w:p>
    <w:p w14:paraId="03D556B4" w14:textId="5378A73B" w:rsidR="00576AC0" w:rsidRDefault="00257734" w:rsidP="00576AC0">
      <w:pPr>
        <w:pStyle w:val="Heading3"/>
        <w:rPr>
          <w:sz w:val="32"/>
          <w:szCs w:val="32"/>
        </w:rPr>
      </w:pPr>
      <w:bookmarkStart w:id="34" w:name="_Toc60485275"/>
      <w:r>
        <w:rPr>
          <w:sz w:val="32"/>
          <w:szCs w:val="32"/>
        </w:rPr>
        <w:lastRenderedPageBreak/>
        <w:t>Aplicaț</w:t>
      </w:r>
      <w:r w:rsidR="00576AC0" w:rsidRPr="00576AC0">
        <w:rPr>
          <w:sz w:val="32"/>
          <w:szCs w:val="32"/>
        </w:rPr>
        <w:t>ie practic</w:t>
      </w:r>
      <w:r>
        <w:rPr>
          <w:sz w:val="32"/>
          <w:szCs w:val="32"/>
        </w:rPr>
        <w:t>ă</w:t>
      </w:r>
      <w:bookmarkEnd w:id="34"/>
    </w:p>
    <w:p w14:paraId="143F8FED" w14:textId="77777777" w:rsidR="00576AC0" w:rsidRDefault="00576AC0" w:rsidP="00576AC0"/>
    <w:p w14:paraId="65812EC4" w14:textId="77777777" w:rsidR="00576AC0" w:rsidRDefault="00576AC0" w:rsidP="00576AC0"/>
    <w:p w14:paraId="27EC13D5" w14:textId="488A0927" w:rsidR="00576AC0" w:rsidRDefault="00EA3F9B" w:rsidP="00576AC0">
      <w:r>
        <w:rPr>
          <w:noProof/>
        </w:rPr>
        <w:pict w14:anchorId="4C48412D">
          <v:shape id="_x0000_s1028" type="#_x0000_t75" style="position:absolute;left:0;text-align:left;margin-left:60.75pt;margin-top:14.5pt;width:329.25pt;height:225.35pt;z-index:251682816;mso-position-horizontal-relative:text;mso-position-vertical-relative:text;mso-width-relative:page;mso-height-relative:page">
            <v:imagedata r:id="rId27" o:title="bluetooth_apk"/>
            <w10:wrap type="square"/>
          </v:shape>
        </w:pict>
      </w:r>
    </w:p>
    <w:p w14:paraId="26C1AB2C" w14:textId="77777777" w:rsidR="00576AC0" w:rsidRDefault="00576AC0" w:rsidP="00576AC0"/>
    <w:p w14:paraId="6ED073D3" w14:textId="77777777" w:rsidR="00576AC0" w:rsidRDefault="00576AC0" w:rsidP="00576AC0"/>
    <w:p w14:paraId="36F3891F" w14:textId="77777777" w:rsidR="00576AC0" w:rsidRDefault="00576AC0" w:rsidP="00576AC0"/>
    <w:p w14:paraId="37E0460D" w14:textId="77777777" w:rsidR="00576AC0" w:rsidRDefault="00576AC0" w:rsidP="00576AC0"/>
    <w:p w14:paraId="31EC27C2" w14:textId="1CE2EC25" w:rsidR="00576AC0" w:rsidRDefault="00576AC0" w:rsidP="00576AC0"/>
    <w:p w14:paraId="26683D85" w14:textId="77777777" w:rsidR="00576AC0" w:rsidRDefault="00576AC0" w:rsidP="00576AC0"/>
    <w:p w14:paraId="080CE4A5" w14:textId="77777777" w:rsidR="00576AC0" w:rsidRDefault="00576AC0" w:rsidP="00576AC0"/>
    <w:p w14:paraId="1804DFAC" w14:textId="77777777" w:rsidR="00576AC0" w:rsidRDefault="00576AC0" w:rsidP="00576AC0"/>
    <w:p w14:paraId="0E05898D" w14:textId="77777777" w:rsidR="00576AC0" w:rsidRDefault="00576AC0" w:rsidP="00576AC0"/>
    <w:p w14:paraId="057AA551" w14:textId="77777777" w:rsidR="00576AC0" w:rsidRDefault="00576AC0" w:rsidP="00576AC0"/>
    <w:p w14:paraId="4D24C5A7" w14:textId="77777777" w:rsidR="00576AC0" w:rsidRDefault="00576AC0" w:rsidP="00576AC0"/>
    <w:p w14:paraId="16BF7E79" w14:textId="77777777" w:rsidR="00576AC0" w:rsidRDefault="00576AC0" w:rsidP="00576AC0"/>
    <w:p w14:paraId="00695E73" w14:textId="1F0676C4" w:rsidR="00576AC0" w:rsidRDefault="007A2997" w:rsidP="00576AC0">
      <w:pPr>
        <w:pStyle w:val="Caption"/>
        <w:spacing w:line="360" w:lineRule="auto"/>
        <w:ind w:firstLine="720"/>
      </w:pPr>
      <w:r>
        <w:t>Figure 9</w:t>
      </w:r>
      <w:r w:rsidR="00576AC0">
        <w:t>. Modul Bluetooth HC-05</w:t>
      </w:r>
    </w:p>
    <w:p w14:paraId="4B63A386" w14:textId="77777777" w:rsidR="00576AC0" w:rsidRDefault="00576AC0" w:rsidP="00576AC0"/>
    <w:p w14:paraId="48853507" w14:textId="77777777" w:rsidR="00576AC0" w:rsidRDefault="00576AC0" w:rsidP="00576AC0"/>
    <w:p w14:paraId="6C2829C4" w14:textId="77777777" w:rsidR="00334578" w:rsidRDefault="00334578" w:rsidP="00576AC0"/>
    <w:p w14:paraId="5BD744B4" w14:textId="77777777" w:rsidR="00334578" w:rsidRDefault="00334578" w:rsidP="00576AC0"/>
    <w:p w14:paraId="6C739B02" w14:textId="77777777" w:rsidR="00334578" w:rsidRDefault="00334578" w:rsidP="00576AC0"/>
    <w:p w14:paraId="2A0E91F7" w14:textId="77777777" w:rsidR="00334578" w:rsidRDefault="00334578" w:rsidP="00576AC0"/>
    <w:p w14:paraId="0C027C7D" w14:textId="77777777" w:rsidR="00334578" w:rsidRDefault="00334578" w:rsidP="00576AC0"/>
    <w:p w14:paraId="566E6D06" w14:textId="77777777" w:rsidR="00334578" w:rsidRDefault="00334578" w:rsidP="00576AC0"/>
    <w:p w14:paraId="6559600F" w14:textId="77777777" w:rsidR="00334578" w:rsidRDefault="00334578" w:rsidP="00576AC0"/>
    <w:p w14:paraId="30C71A55" w14:textId="77777777" w:rsidR="00334578" w:rsidRDefault="00334578" w:rsidP="00576AC0"/>
    <w:p w14:paraId="614A0485" w14:textId="77777777" w:rsidR="00334578" w:rsidRDefault="00334578" w:rsidP="00576AC0"/>
    <w:p w14:paraId="6F9C53C1" w14:textId="77777777" w:rsidR="00334578" w:rsidRDefault="00334578" w:rsidP="00576AC0"/>
    <w:p w14:paraId="5B461377" w14:textId="77777777" w:rsidR="00334578" w:rsidRDefault="00334578" w:rsidP="00576AC0"/>
    <w:p w14:paraId="39503638" w14:textId="7ADB908E" w:rsidR="00576AC0" w:rsidRPr="00334578" w:rsidRDefault="00334578" w:rsidP="00334578">
      <w:pPr>
        <w:pStyle w:val="Heading2"/>
        <w:rPr>
          <w:szCs w:val="32"/>
        </w:rPr>
      </w:pPr>
      <w:bookmarkStart w:id="35" w:name="_Toc60485276"/>
      <w:r w:rsidRPr="00334578">
        <w:rPr>
          <w:szCs w:val="32"/>
        </w:rPr>
        <w:lastRenderedPageBreak/>
        <w:t>L</w:t>
      </w:r>
      <w:r w:rsidRPr="00334578">
        <w:rPr>
          <w:rStyle w:val="Heading1Char"/>
          <w:b/>
          <w:sz w:val="32"/>
          <w:szCs w:val="32"/>
        </w:rPr>
        <w:t>ed</w:t>
      </w:r>
      <w:r w:rsidRPr="00334578">
        <w:rPr>
          <w:szCs w:val="32"/>
        </w:rPr>
        <w:t xml:space="preserve"> RGB</w:t>
      </w:r>
      <w:bookmarkEnd w:id="35"/>
    </w:p>
    <w:p w14:paraId="553CD2AA" w14:textId="77777777" w:rsidR="00576AC0" w:rsidRDefault="00576AC0" w:rsidP="00576AC0"/>
    <w:p w14:paraId="6E9D5706" w14:textId="5940C68F" w:rsidR="00334578" w:rsidRPr="00D67084" w:rsidRDefault="00257734" w:rsidP="001E6B4F">
      <w:pPr>
        <w:spacing w:line="240" w:lineRule="auto"/>
        <w:ind w:left="720" w:firstLine="720"/>
        <w:rPr>
          <w:sz w:val="24"/>
          <w:szCs w:val="24"/>
        </w:rPr>
      </w:pPr>
      <w:r>
        <w:rPr>
          <w:sz w:val="24"/>
          <w:szCs w:val="24"/>
        </w:rPr>
        <w:t xml:space="preserve">Ledul RGB </w:t>
      </w:r>
      <w:proofErr w:type="gramStart"/>
      <w:r>
        <w:rPr>
          <w:sz w:val="24"/>
          <w:szCs w:val="24"/>
        </w:rPr>
        <w:t>este</w:t>
      </w:r>
      <w:proofErr w:type="gramEnd"/>
      <w:r>
        <w:rPr>
          <w:sz w:val="24"/>
          <w:szCs w:val="24"/>
        </w:rPr>
        <w:t xml:space="preserve"> o componentă electronică des folosită</w:t>
      </w:r>
      <w:r w:rsidR="00334578" w:rsidRPr="00334578">
        <w:rPr>
          <w:sz w:val="24"/>
          <w:szCs w:val="24"/>
        </w:rPr>
        <w:t xml:space="preserve"> pentru verificarea </w:t>
      </w:r>
      <w:r>
        <w:rPr>
          <w:sz w:val="24"/>
          <w:szCs w:val="24"/>
        </w:rPr>
        <w:t>funcționalităț</w:t>
      </w:r>
      <w:r w:rsidR="00334578" w:rsidRPr="00D67084">
        <w:rPr>
          <w:sz w:val="24"/>
          <w:szCs w:val="24"/>
        </w:rPr>
        <w:t>ii unui modul/c</w:t>
      </w:r>
      <w:r>
        <w:rPr>
          <w:sz w:val="24"/>
          <w:szCs w:val="24"/>
        </w:rPr>
        <w:t>ircuit sau iluminarea ambientală</w:t>
      </w:r>
      <w:r w:rsidR="00334578" w:rsidRPr="00D67084">
        <w:rPr>
          <w:sz w:val="24"/>
          <w:szCs w:val="24"/>
        </w:rPr>
        <w:t xml:space="preserve">. </w:t>
      </w:r>
    </w:p>
    <w:p w14:paraId="68CE986A" w14:textId="77777777" w:rsidR="00334578" w:rsidRDefault="00334578" w:rsidP="00334578">
      <w:pPr>
        <w:ind w:left="1440"/>
        <w:rPr>
          <w:sz w:val="24"/>
          <w:szCs w:val="24"/>
        </w:rPr>
      </w:pPr>
    </w:p>
    <w:p w14:paraId="691C0B4C" w14:textId="021D78F9" w:rsidR="00334578" w:rsidRDefault="00257734" w:rsidP="00334578">
      <w:pPr>
        <w:ind w:left="1440"/>
        <w:rPr>
          <w:sz w:val="24"/>
          <w:szCs w:val="24"/>
        </w:rPr>
      </w:pPr>
      <w:r>
        <w:rPr>
          <w:sz w:val="24"/>
          <w:szCs w:val="24"/>
        </w:rPr>
        <w:t>Î</w:t>
      </w:r>
      <w:r w:rsidR="00334578">
        <w:rPr>
          <w:sz w:val="24"/>
          <w:szCs w:val="24"/>
        </w:rPr>
        <w:t>n cazul ledu</w:t>
      </w:r>
      <w:r>
        <w:rPr>
          <w:sz w:val="24"/>
          <w:szCs w:val="24"/>
        </w:rPr>
        <w:t>rilor RGB acestea pot fi de două</w:t>
      </w:r>
      <w:r w:rsidR="00334578">
        <w:rPr>
          <w:sz w:val="24"/>
          <w:szCs w:val="24"/>
        </w:rPr>
        <w:t xml:space="preserve"> feluri: </w:t>
      </w:r>
    </w:p>
    <w:p w14:paraId="7CEFB001" w14:textId="5CAB446F" w:rsidR="00334578" w:rsidRPr="00334578" w:rsidRDefault="00334578" w:rsidP="00334578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334578">
        <w:rPr>
          <w:sz w:val="24"/>
          <w:szCs w:val="24"/>
        </w:rPr>
        <w:t xml:space="preserve">cu anod comun </w:t>
      </w:r>
      <w:r w:rsidR="00257734">
        <w:rPr>
          <w:sz w:val="24"/>
          <w:szCs w:val="24"/>
        </w:rPr>
        <w:t>– se conectează</w:t>
      </w:r>
      <w:r>
        <w:rPr>
          <w:sz w:val="24"/>
          <w:szCs w:val="24"/>
        </w:rPr>
        <w:t xml:space="preserve"> la Vcc;</w:t>
      </w:r>
    </w:p>
    <w:p w14:paraId="6967C775" w14:textId="491C1C0B" w:rsidR="00334578" w:rsidRPr="00334578" w:rsidRDefault="00334578" w:rsidP="00334578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334578">
        <w:rPr>
          <w:sz w:val="24"/>
          <w:szCs w:val="24"/>
        </w:rPr>
        <w:t>sau catod comun</w:t>
      </w:r>
      <w:r w:rsidR="00257734">
        <w:rPr>
          <w:sz w:val="24"/>
          <w:szCs w:val="24"/>
        </w:rPr>
        <w:t xml:space="preserve"> – se conectează</w:t>
      </w:r>
      <w:r>
        <w:rPr>
          <w:sz w:val="24"/>
          <w:szCs w:val="24"/>
        </w:rPr>
        <w:t xml:space="preserve"> la Gnd;</w:t>
      </w:r>
    </w:p>
    <w:p w14:paraId="3C91118A" w14:textId="77777777" w:rsidR="00334578" w:rsidRPr="00334578" w:rsidRDefault="00334578" w:rsidP="00334578">
      <w:pPr>
        <w:ind w:left="1440"/>
        <w:rPr>
          <w:sz w:val="24"/>
          <w:szCs w:val="24"/>
        </w:rPr>
      </w:pPr>
    </w:p>
    <w:p w14:paraId="2E4E98AA" w14:textId="77777777" w:rsidR="00576AC0" w:rsidRDefault="00576AC0" w:rsidP="00576AC0"/>
    <w:p w14:paraId="184376C5" w14:textId="47552058" w:rsidR="00576AC0" w:rsidRDefault="00334578" w:rsidP="00576AC0">
      <w:r>
        <w:rPr>
          <w:noProof/>
        </w:rPr>
        <w:drawing>
          <wp:anchor distT="0" distB="0" distL="114300" distR="114300" simplePos="0" relativeHeight="251684864" behindDoc="0" locked="0" layoutInCell="1" allowOverlap="1" wp14:anchorId="61AE9475" wp14:editId="6314C907">
            <wp:simplePos x="0" y="0"/>
            <wp:positionH relativeFrom="column">
              <wp:posOffset>1457864</wp:posOffset>
            </wp:positionH>
            <wp:positionV relativeFrom="paragraph">
              <wp:posOffset>8698</wp:posOffset>
            </wp:positionV>
            <wp:extent cx="2834005" cy="2251710"/>
            <wp:effectExtent l="0" t="0" r="4445" b="0"/>
            <wp:wrapSquare wrapText="bothSides"/>
            <wp:docPr id="5" name="Picture 5" descr="C:\Users\SabinSJ\AppData\Local\Microsoft\Windows\INetCache\Content.Word\rg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binSJ\AppData\Local\Microsoft\Windows\INetCache\Content.Word\rgb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005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302234" w14:textId="3A5AC570" w:rsidR="00576AC0" w:rsidRDefault="00576AC0" w:rsidP="00576AC0"/>
    <w:p w14:paraId="249D1F66" w14:textId="5FD610D4" w:rsidR="00576AC0" w:rsidRDefault="00576AC0" w:rsidP="00576AC0"/>
    <w:p w14:paraId="3ACA654C" w14:textId="77777777" w:rsidR="00576AC0" w:rsidRDefault="00576AC0" w:rsidP="00576AC0"/>
    <w:p w14:paraId="019CD4E7" w14:textId="0FD7C457" w:rsidR="00576AC0" w:rsidRDefault="00576AC0" w:rsidP="00576AC0"/>
    <w:p w14:paraId="78A04F8C" w14:textId="77777777" w:rsidR="00576AC0" w:rsidRDefault="00576AC0" w:rsidP="00576AC0"/>
    <w:p w14:paraId="2A659BEA" w14:textId="77777777" w:rsidR="00334578" w:rsidRDefault="00334578" w:rsidP="00576AC0"/>
    <w:p w14:paraId="171B3820" w14:textId="77777777" w:rsidR="00334578" w:rsidRDefault="00334578" w:rsidP="00576AC0"/>
    <w:p w14:paraId="34209A75" w14:textId="77777777" w:rsidR="00184780" w:rsidRDefault="00184780" w:rsidP="00576AC0"/>
    <w:p w14:paraId="0A44EE7B" w14:textId="67D84081" w:rsidR="00334578" w:rsidRDefault="00184780" w:rsidP="007A2997">
      <w:pPr>
        <w:pStyle w:val="Caption"/>
        <w:spacing w:line="360" w:lineRule="auto"/>
        <w:ind w:left="3600"/>
        <w:jc w:val="both"/>
      </w:pPr>
      <w:r>
        <w:t xml:space="preserve">       </w:t>
      </w:r>
      <w:r w:rsidR="007A2997">
        <w:t>Figure 10. Led RGB</w:t>
      </w:r>
    </w:p>
    <w:p w14:paraId="117DA9C5" w14:textId="4502E375" w:rsidR="00334578" w:rsidRPr="00184780" w:rsidRDefault="00184780" w:rsidP="00184780">
      <w:pPr>
        <w:pStyle w:val="Heading3"/>
        <w:rPr>
          <w:sz w:val="32"/>
          <w:szCs w:val="32"/>
        </w:rPr>
      </w:pPr>
      <w:bookmarkStart w:id="36" w:name="_Toc60485277"/>
      <w:r w:rsidRPr="00184780">
        <w:rPr>
          <w:sz w:val="32"/>
          <w:szCs w:val="32"/>
        </w:rPr>
        <w:t>Detalii tehnice</w:t>
      </w:r>
      <w:bookmarkEnd w:id="36"/>
    </w:p>
    <w:p w14:paraId="2959DC0E" w14:textId="5334CFEF" w:rsidR="00334578" w:rsidRDefault="00F75CAB" w:rsidP="00576AC0">
      <w:r>
        <w:rPr>
          <w:noProof/>
        </w:rPr>
        <w:drawing>
          <wp:anchor distT="0" distB="0" distL="114300" distR="114300" simplePos="0" relativeHeight="251685888" behindDoc="0" locked="0" layoutInCell="1" allowOverlap="1" wp14:anchorId="0FC4E183" wp14:editId="375CD575">
            <wp:simplePos x="0" y="0"/>
            <wp:positionH relativeFrom="margin">
              <wp:posOffset>609600</wp:posOffset>
            </wp:positionH>
            <wp:positionV relativeFrom="paragraph">
              <wp:posOffset>99695</wp:posOffset>
            </wp:positionV>
            <wp:extent cx="3200400" cy="2781300"/>
            <wp:effectExtent l="0" t="0" r="0" b="0"/>
            <wp:wrapSquare wrapText="bothSides"/>
            <wp:docPr id="8" name="Picture 8" descr="C:\Users\SabinSJ\AppData\Local\Microsoft\Windows\INetCache\Content.Word\rgb_spe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binSJ\AppData\Local\Microsoft\Windows\INetCache\Content.Word\rgb_specs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5BBAE2" w14:textId="509A86DE" w:rsidR="00334578" w:rsidRDefault="00334578" w:rsidP="00576AC0"/>
    <w:p w14:paraId="151D59FA" w14:textId="24E8B252" w:rsidR="00334578" w:rsidRDefault="00334578" w:rsidP="00576AC0"/>
    <w:p w14:paraId="221198A0" w14:textId="7507807F" w:rsidR="00334578" w:rsidRDefault="00334578" w:rsidP="00576AC0"/>
    <w:p w14:paraId="025DFCA0" w14:textId="000983F4" w:rsidR="00334578" w:rsidRDefault="00334578" w:rsidP="00576AC0"/>
    <w:p w14:paraId="33F372A8" w14:textId="77777777" w:rsidR="00184780" w:rsidRDefault="00184780" w:rsidP="00576AC0"/>
    <w:p w14:paraId="383557AE" w14:textId="77777777" w:rsidR="00184780" w:rsidRDefault="00184780" w:rsidP="00576AC0"/>
    <w:p w14:paraId="71717DC8" w14:textId="77777777" w:rsidR="00184780" w:rsidRDefault="00184780" w:rsidP="00576AC0"/>
    <w:p w14:paraId="29F35E1D" w14:textId="77777777" w:rsidR="00184780" w:rsidRDefault="00184780" w:rsidP="00576AC0"/>
    <w:p w14:paraId="786E4D22" w14:textId="3E68CDC6" w:rsidR="00184780" w:rsidRDefault="00184780" w:rsidP="00576AC0"/>
    <w:p w14:paraId="5FA00690" w14:textId="1C5B2E86" w:rsidR="00184780" w:rsidRDefault="00257734" w:rsidP="00184780">
      <w:pPr>
        <w:pStyle w:val="Heading3"/>
        <w:rPr>
          <w:sz w:val="32"/>
          <w:szCs w:val="32"/>
        </w:rPr>
      </w:pPr>
      <w:bookmarkStart w:id="37" w:name="_Toc60485278"/>
      <w:r>
        <w:rPr>
          <w:sz w:val="32"/>
          <w:szCs w:val="32"/>
        </w:rPr>
        <w:lastRenderedPageBreak/>
        <w:t>Aplicaț</w:t>
      </w:r>
      <w:r w:rsidR="00184780" w:rsidRPr="00184780">
        <w:rPr>
          <w:sz w:val="32"/>
          <w:szCs w:val="32"/>
        </w:rPr>
        <w:t>ie practic</w:t>
      </w:r>
      <w:r>
        <w:rPr>
          <w:sz w:val="32"/>
          <w:szCs w:val="32"/>
        </w:rPr>
        <w:t>ă</w:t>
      </w:r>
      <w:bookmarkEnd w:id="37"/>
    </w:p>
    <w:p w14:paraId="77FC7FA4" w14:textId="4E57FE3A" w:rsidR="00184780" w:rsidRDefault="00F15617" w:rsidP="00184780">
      <w:r>
        <w:rPr>
          <w:noProof/>
        </w:rPr>
        <w:drawing>
          <wp:anchor distT="0" distB="0" distL="114300" distR="114300" simplePos="0" relativeHeight="251686912" behindDoc="0" locked="0" layoutInCell="1" allowOverlap="1" wp14:anchorId="5B702897" wp14:editId="055718D0">
            <wp:simplePos x="0" y="0"/>
            <wp:positionH relativeFrom="margin">
              <wp:align>center</wp:align>
            </wp:positionH>
            <wp:positionV relativeFrom="paragraph">
              <wp:posOffset>179705</wp:posOffset>
            </wp:positionV>
            <wp:extent cx="3850005" cy="2886075"/>
            <wp:effectExtent l="0" t="0" r="0" b="9525"/>
            <wp:wrapSquare wrapText="bothSides"/>
            <wp:docPr id="10" name="Picture 10" descr="C:\Users\SabinSJ\AppData\Local\Microsoft\Windows\INetCache\Content.Word\rgb_ap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binSJ\AppData\Local\Microsoft\Windows\INetCache\Content.Word\rgb_apk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00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B99E35" w14:textId="02493A8E" w:rsidR="00184780" w:rsidRDefault="00184780" w:rsidP="00184780"/>
    <w:p w14:paraId="67F712D2" w14:textId="7571B9B2" w:rsidR="00184780" w:rsidRDefault="00184780" w:rsidP="00184780"/>
    <w:p w14:paraId="0C99EBA4" w14:textId="3B76D5A6" w:rsidR="00184780" w:rsidRDefault="00184780" w:rsidP="00184780"/>
    <w:p w14:paraId="07F1B4E5" w14:textId="19849F7F" w:rsidR="00184780" w:rsidRDefault="00184780" w:rsidP="00184780"/>
    <w:p w14:paraId="5EB55F26" w14:textId="41B0800C" w:rsidR="00184780" w:rsidRDefault="00184780" w:rsidP="00184780"/>
    <w:p w14:paraId="6F102A37" w14:textId="77777777" w:rsidR="00184780" w:rsidRDefault="00184780" w:rsidP="00184780"/>
    <w:p w14:paraId="5A307205" w14:textId="44F9006B" w:rsidR="00184780" w:rsidRDefault="00184780" w:rsidP="00184780"/>
    <w:p w14:paraId="0F931557" w14:textId="1CFD97EF" w:rsidR="00184780" w:rsidRDefault="00184780" w:rsidP="00184780"/>
    <w:p w14:paraId="18A6772F" w14:textId="5D4963FE" w:rsidR="00184780" w:rsidRDefault="00184780" w:rsidP="00184780"/>
    <w:p w14:paraId="6192E7F9" w14:textId="3792B179" w:rsidR="00184780" w:rsidRDefault="00184780" w:rsidP="00184780"/>
    <w:p w14:paraId="60220DAF" w14:textId="2F7CC11F" w:rsidR="00184780" w:rsidRDefault="007A2997" w:rsidP="00184780">
      <w:pPr>
        <w:pStyle w:val="Caption"/>
        <w:spacing w:line="360" w:lineRule="auto"/>
        <w:ind w:firstLine="720"/>
      </w:pPr>
      <w:r>
        <w:t>Figure 11</w:t>
      </w:r>
      <w:r w:rsidR="00184780">
        <w:t>. Led RGB conectat la Arduino Uno</w:t>
      </w:r>
    </w:p>
    <w:p w14:paraId="5BDA25EE" w14:textId="2E8E5761" w:rsidR="00184780" w:rsidRDefault="00D67084" w:rsidP="00D67084">
      <w:pPr>
        <w:pStyle w:val="Heading2"/>
      </w:pPr>
      <w:bookmarkStart w:id="38" w:name="_Toc60485279"/>
      <w:r w:rsidRPr="00D67084">
        <w:rPr>
          <w:szCs w:val="32"/>
        </w:rPr>
        <w:t>S</w:t>
      </w:r>
      <w:r w:rsidRPr="00D67084">
        <w:rPr>
          <w:rStyle w:val="Heading1Char"/>
          <w:b/>
          <w:sz w:val="32"/>
          <w:szCs w:val="32"/>
        </w:rPr>
        <w:t xml:space="preserve">enzor </w:t>
      </w:r>
      <w:r w:rsidRPr="00D67084">
        <w:rPr>
          <w:szCs w:val="32"/>
        </w:rPr>
        <w:t>G</w:t>
      </w:r>
      <w:r w:rsidRPr="00D67084">
        <w:rPr>
          <w:rStyle w:val="Heading1Char"/>
          <w:b/>
          <w:sz w:val="32"/>
          <w:szCs w:val="32"/>
        </w:rPr>
        <w:t>az</w:t>
      </w:r>
      <w:r w:rsidR="00C230DC">
        <w:t xml:space="preserve"> </w:t>
      </w:r>
      <w:r>
        <w:t>MQ2</w:t>
      </w:r>
      <w:bookmarkEnd w:id="38"/>
    </w:p>
    <w:p w14:paraId="7BE49318" w14:textId="62C3FE83" w:rsidR="00184780" w:rsidRDefault="00184780" w:rsidP="00184780"/>
    <w:p w14:paraId="0AEC09D1" w14:textId="4292577B" w:rsidR="00184780" w:rsidRDefault="00257734" w:rsidP="001E6B4F">
      <w:pPr>
        <w:spacing w:line="240" w:lineRule="auto"/>
        <w:ind w:left="1206" w:firstLine="234"/>
        <w:rPr>
          <w:sz w:val="24"/>
          <w:szCs w:val="24"/>
        </w:rPr>
      </w:pPr>
      <w:r>
        <w:rPr>
          <w:sz w:val="24"/>
          <w:szCs w:val="24"/>
        </w:rPr>
        <w:t xml:space="preserve">MQ2 </w:t>
      </w:r>
      <w:proofErr w:type="gramStart"/>
      <w:r>
        <w:rPr>
          <w:sz w:val="24"/>
          <w:szCs w:val="24"/>
        </w:rPr>
        <w:t>este</w:t>
      </w:r>
      <w:proofErr w:type="gramEnd"/>
      <w:r>
        <w:rPr>
          <w:sz w:val="24"/>
          <w:szCs w:val="24"/>
        </w:rPr>
        <w:t xml:space="preserve"> un senzor ce detectează gazul și</w:t>
      </w:r>
      <w:r w:rsidR="003009B9">
        <w:rPr>
          <w:sz w:val="24"/>
          <w:szCs w:val="24"/>
        </w:rPr>
        <w:t xml:space="preserve"> fumul dintr-un spațiu î</w:t>
      </w:r>
      <w:r w:rsidR="00D67084">
        <w:rPr>
          <w:sz w:val="24"/>
          <w:szCs w:val="24"/>
        </w:rPr>
        <w:t>nchis.</w:t>
      </w:r>
    </w:p>
    <w:p w14:paraId="4528334D" w14:textId="655AC283" w:rsidR="00D67084" w:rsidRPr="009F7B18" w:rsidRDefault="00D67084" w:rsidP="001E6B4F">
      <w:pPr>
        <w:spacing w:line="240" w:lineRule="auto"/>
        <w:ind w:left="720" w:firstLine="720"/>
        <w:rPr>
          <w:sz w:val="24"/>
        </w:rPr>
      </w:pPr>
      <w:r w:rsidRPr="009F7B18">
        <w:rPr>
          <w:sz w:val="24"/>
        </w:rPr>
        <w:t xml:space="preserve">Acest modul vine cu </w:t>
      </w:r>
      <w:proofErr w:type="gramStart"/>
      <w:r w:rsidR="003009B9">
        <w:rPr>
          <w:sz w:val="24"/>
        </w:rPr>
        <w:t>un</w:t>
      </w:r>
      <w:proofErr w:type="gramEnd"/>
      <w:r w:rsidR="003009B9">
        <w:rPr>
          <w:sz w:val="24"/>
        </w:rPr>
        <w:t xml:space="preserve"> pin digital ce poate opera fără</w:t>
      </w:r>
      <w:r w:rsidRPr="009F7B18">
        <w:rPr>
          <w:sz w:val="24"/>
        </w:rPr>
        <w:t xml:space="preserve"> un microcontroller </w:t>
      </w:r>
      <w:r w:rsidR="003009B9">
        <w:rPr>
          <w:sz w:val="24"/>
        </w:rPr>
        <w:t>și este ușor de folosit în cazul în care vrem doar să</w:t>
      </w:r>
      <w:r w:rsidR="009F7B18" w:rsidRPr="009F7B18">
        <w:rPr>
          <w:sz w:val="24"/>
        </w:rPr>
        <w:t xml:space="preserve"> </w:t>
      </w:r>
      <w:r w:rsidR="003009B9">
        <w:rPr>
          <w:sz w:val="24"/>
        </w:rPr>
        <w:t>detectă</w:t>
      </w:r>
      <w:r w:rsidR="009F7B18" w:rsidRPr="009F7B18">
        <w:rPr>
          <w:sz w:val="24"/>
        </w:rPr>
        <w:t>m.</w:t>
      </w:r>
    </w:p>
    <w:p w14:paraId="20518E03" w14:textId="4A3A8E38" w:rsidR="00D67084" w:rsidRPr="00D67084" w:rsidRDefault="00D67084" w:rsidP="001E6B4F">
      <w:pPr>
        <w:spacing w:line="240" w:lineRule="auto"/>
        <w:ind w:left="1206"/>
        <w:rPr>
          <w:sz w:val="24"/>
          <w:szCs w:val="24"/>
        </w:rPr>
      </w:pPr>
    </w:p>
    <w:p w14:paraId="1C41416A" w14:textId="082D9439" w:rsidR="00184780" w:rsidRPr="00D93086" w:rsidRDefault="009D477A" w:rsidP="001E6B4F">
      <w:pPr>
        <w:spacing w:line="240" w:lineRule="auto"/>
        <w:ind w:left="720" w:firstLine="720"/>
        <w:rPr>
          <w:sz w:val="24"/>
        </w:rPr>
      </w:pPr>
      <w:r>
        <w:rPr>
          <w:sz w:val="24"/>
        </w:rPr>
        <w:t>Câ</w:t>
      </w:r>
      <w:r w:rsidR="009F7B18" w:rsidRPr="00D93086">
        <w:rPr>
          <w:sz w:val="24"/>
        </w:rPr>
        <w:t xml:space="preserve">nd vine </w:t>
      </w:r>
      <w:r>
        <w:rPr>
          <w:sz w:val="24"/>
        </w:rPr>
        <w:t>vorba de măsurarea gazului intră în acț</w:t>
      </w:r>
      <w:r w:rsidR="009F7B18" w:rsidRPr="00D93086">
        <w:rPr>
          <w:sz w:val="24"/>
        </w:rPr>
        <w:t xml:space="preserve">iune </w:t>
      </w:r>
      <w:r>
        <w:rPr>
          <w:sz w:val="24"/>
        </w:rPr>
        <w:t>pinul analogic alimentat la 5V ș</w:t>
      </w:r>
      <w:r w:rsidR="009F7B18" w:rsidRPr="00D93086">
        <w:rPr>
          <w:sz w:val="24"/>
        </w:rPr>
        <w:t>i poate fi folosit cu microcontroller.</w:t>
      </w:r>
    </w:p>
    <w:p w14:paraId="0E77329D" w14:textId="47C47266" w:rsidR="00184780" w:rsidRDefault="00F15617" w:rsidP="00184780">
      <w:r>
        <w:rPr>
          <w:noProof/>
        </w:rPr>
        <w:drawing>
          <wp:anchor distT="0" distB="0" distL="114300" distR="114300" simplePos="0" relativeHeight="251687936" behindDoc="0" locked="0" layoutInCell="1" allowOverlap="1" wp14:anchorId="15150871" wp14:editId="19FC4C68">
            <wp:simplePos x="0" y="0"/>
            <wp:positionH relativeFrom="margin">
              <wp:posOffset>1285875</wp:posOffset>
            </wp:positionH>
            <wp:positionV relativeFrom="paragraph">
              <wp:posOffset>126365</wp:posOffset>
            </wp:positionV>
            <wp:extent cx="3061335" cy="1628775"/>
            <wp:effectExtent l="0" t="0" r="5715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Q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33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DD5FDE" w14:textId="2226DBA1" w:rsidR="00184780" w:rsidRDefault="00184780" w:rsidP="00184780"/>
    <w:p w14:paraId="00B38F49" w14:textId="2A261180" w:rsidR="00184780" w:rsidRDefault="00184780" w:rsidP="00184780"/>
    <w:p w14:paraId="038C8983" w14:textId="21457727" w:rsidR="00F15617" w:rsidRDefault="00F15617" w:rsidP="00184780"/>
    <w:p w14:paraId="004E2104" w14:textId="77777777" w:rsidR="00F15617" w:rsidRPr="00F15617" w:rsidRDefault="00F15617" w:rsidP="00F15617"/>
    <w:p w14:paraId="72FF2143" w14:textId="77777777" w:rsidR="00F15617" w:rsidRPr="00F15617" w:rsidRDefault="00F15617" w:rsidP="00F15617"/>
    <w:p w14:paraId="00F8D602" w14:textId="40ABF33D" w:rsidR="00F15617" w:rsidRDefault="00F15617" w:rsidP="00F15617"/>
    <w:p w14:paraId="39A2FFA4" w14:textId="68974711" w:rsidR="00F15617" w:rsidRDefault="007A2997" w:rsidP="00F15617">
      <w:pPr>
        <w:pStyle w:val="Caption"/>
        <w:spacing w:line="360" w:lineRule="auto"/>
        <w:ind w:left="2880" w:firstLine="720"/>
        <w:jc w:val="both"/>
      </w:pPr>
      <w:r>
        <w:t>Figure 12</w:t>
      </w:r>
      <w:r w:rsidR="00F15617">
        <w:t>. MQ2 Sensor</w:t>
      </w:r>
    </w:p>
    <w:p w14:paraId="1F9F3438" w14:textId="77777777" w:rsidR="00184780" w:rsidRPr="00F15617" w:rsidRDefault="00184780" w:rsidP="00F15617"/>
    <w:p w14:paraId="6F2FE5BE" w14:textId="28D2419D" w:rsidR="009C26B6" w:rsidRPr="0006216E" w:rsidRDefault="0006216E" w:rsidP="009C26B6">
      <w:pPr>
        <w:pStyle w:val="Heading3"/>
        <w:rPr>
          <w:sz w:val="32"/>
        </w:rPr>
      </w:pPr>
      <w:bookmarkStart w:id="39" w:name="_Toc60485280"/>
      <w:r w:rsidRPr="0006216E">
        <w:rPr>
          <w:sz w:val="32"/>
        </w:rPr>
        <w:lastRenderedPageBreak/>
        <w:t>Detalii tehnice</w:t>
      </w:r>
      <w:bookmarkEnd w:id="39"/>
    </w:p>
    <w:p w14:paraId="1B8D903A" w14:textId="6CB7C9D2" w:rsidR="009C26B6" w:rsidRDefault="0006216E" w:rsidP="009C26B6">
      <w:r>
        <w:rPr>
          <w:noProof/>
        </w:rPr>
        <w:drawing>
          <wp:anchor distT="0" distB="0" distL="114300" distR="114300" simplePos="0" relativeHeight="251688960" behindDoc="0" locked="0" layoutInCell="1" allowOverlap="1" wp14:anchorId="757C3940" wp14:editId="706B28DB">
            <wp:simplePos x="0" y="0"/>
            <wp:positionH relativeFrom="margin">
              <wp:align>right</wp:align>
            </wp:positionH>
            <wp:positionV relativeFrom="paragraph">
              <wp:posOffset>242570</wp:posOffset>
            </wp:positionV>
            <wp:extent cx="5732145" cy="1605280"/>
            <wp:effectExtent l="0" t="0" r="190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Q2Conf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E2D19F" w14:textId="565DEF72" w:rsidR="009C26B6" w:rsidRDefault="009C26B6" w:rsidP="009C26B6"/>
    <w:p w14:paraId="755E0869" w14:textId="295B5AF2" w:rsidR="0006216E" w:rsidRDefault="00B83D2D" w:rsidP="0006216E">
      <w:pPr>
        <w:pStyle w:val="Heading3"/>
        <w:rPr>
          <w:sz w:val="32"/>
          <w:szCs w:val="32"/>
        </w:rPr>
      </w:pPr>
      <w:bookmarkStart w:id="40" w:name="_Toc60485281"/>
      <w:r>
        <w:rPr>
          <w:sz w:val="32"/>
          <w:szCs w:val="32"/>
        </w:rPr>
        <w:t>Aplicaț</w:t>
      </w:r>
      <w:r w:rsidR="0006216E" w:rsidRPr="00184780">
        <w:rPr>
          <w:sz w:val="32"/>
          <w:szCs w:val="32"/>
        </w:rPr>
        <w:t>ie practic</w:t>
      </w:r>
      <w:r>
        <w:rPr>
          <w:sz w:val="32"/>
          <w:szCs w:val="32"/>
        </w:rPr>
        <w:t>ă</w:t>
      </w:r>
      <w:bookmarkEnd w:id="40"/>
    </w:p>
    <w:p w14:paraId="7DC4DEEF" w14:textId="1A92856C" w:rsidR="0006216E" w:rsidRDefault="0006216E" w:rsidP="009C26B6"/>
    <w:p w14:paraId="3375980F" w14:textId="66800F2A" w:rsidR="0006216E" w:rsidRDefault="0006216E" w:rsidP="009C26B6"/>
    <w:p w14:paraId="38907E5B" w14:textId="47C7A376" w:rsidR="009C26B6" w:rsidRDefault="0006216E" w:rsidP="009C26B6">
      <w:r>
        <w:rPr>
          <w:noProof/>
        </w:rPr>
        <w:drawing>
          <wp:anchor distT="0" distB="0" distL="114300" distR="114300" simplePos="0" relativeHeight="251689984" behindDoc="0" locked="0" layoutInCell="1" allowOverlap="1" wp14:anchorId="788730C9" wp14:editId="2A319B1B">
            <wp:simplePos x="0" y="0"/>
            <wp:positionH relativeFrom="margin">
              <wp:align>center</wp:align>
            </wp:positionH>
            <wp:positionV relativeFrom="paragraph">
              <wp:posOffset>378460</wp:posOffset>
            </wp:positionV>
            <wp:extent cx="5210902" cy="3810532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Q2 apk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4C2860" w14:textId="19C8CF5B" w:rsidR="009C26B6" w:rsidRDefault="009C26B6" w:rsidP="009C26B6"/>
    <w:p w14:paraId="53D46213" w14:textId="04E07FBE" w:rsidR="0006216E" w:rsidRDefault="007A2997" w:rsidP="0006216E">
      <w:pPr>
        <w:pStyle w:val="Caption"/>
        <w:spacing w:line="360" w:lineRule="auto"/>
        <w:ind w:left="2880" w:firstLine="720"/>
        <w:jc w:val="both"/>
      </w:pPr>
      <w:r>
        <w:t>Figure 13</w:t>
      </w:r>
      <w:r w:rsidR="0006216E">
        <w:t>. MQ2 Ap</w:t>
      </w:r>
      <w:r w:rsidR="00F15617">
        <w:t>p</w:t>
      </w:r>
      <w:r w:rsidR="0006216E">
        <w:t>lication</w:t>
      </w:r>
    </w:p>
    <w:p w14:paraId="76B5B101" w14:textId="77777777" w:rsidR="009C26B6" w:rsidRDefault="009C26B6" w:rsidP="009C26B6"/>
    <w:p w14:paraId="49F95263" w14:textId="77777777" w:rsidR="009C26B6" w:rsidRDefault="009C26B6" w:rsidP="009C26B6"/>
    <w:p w14:paraId="2FFE2F97" w14:textId="0F0BB576" w:rsidR="0006216E" w:rsidRDefault="0006216E" w:rsidP="0006216E">
      <w:pPr>
        <w:pStyle w:val="Heading2"/>
      </w:pPr>
      <w:bookmarkStart w:id="41" w:name="_Toc60485282"/>
      <w:r w:rsidRPr="00D67084">
        <w:rPr>
          <w:szCs w:val="32"/>
        </w:rPr>
        <w:lastRenderedPageBreak/>
        <w:t>S</w:t>
      </w:r>
      <w:r w:rsidRPr="00D67084">
        <w:rPr>
          <w:rStyle w:val="Heading1Char"/>
          <w:b/>
          <w:sz w:val="32"/>
          <w:szCs w:val="32"/>
        </w:rPr>
        <w:t xml:space="preserve">enzor </w:t>
      </w:r>
      <w:r w:rsidR="00E6168D">
        <w:rPr>
          <w:szCs w:val="32"/>
        </w:rPr>
        <w:t>CO</w:t>
      </w:r>
      <w:r w:rsidR="00C230DC">
        <w:t xml:space="preserve"> </w:t>
      </w:r>
      <w:r>
        <w:t>MQ7</w:t>
      </w:r>
      <w:bookmarkEnd w:id="41"/>
    </w:p>
    <w:p w14:paraId="7CDA85B7" w14:textId="7D429A9D" w:rsidR="009C26B6" w:rsidRDefault="009C26B6" w:rsidP="009C26B6"/>
    <w:p w14:paraId="6648B0F1" w14:textId="3EACC34A" w:rsidR="009C26B6" w:rsidRDefault="00E6168D" w:rsidP="001E6B4F">
      <w:pPr>
        <w:spacing w:line="240" w:lineRule="auto"/>
        <w:ind w:left="720" w:firstLine="720"/>
        <w:rPr>
          <w:sz w:val="24"/>
        </w:rPr>
      </w:pPr>
      <w:r w:rsidRPr="00E6168D">
        <w:rPr>
          <w:sz w:val="24"/>
        </w:rPr>
        <w:t>Senzo</w:t>
      </w:r>
      <w:r>
        <w:rPr>
          <w:sz w:val="24"/>
        </w:rPr>
        <w:t xml:space="preserve">rul MQ7 </w:t>
      </w:r>
      <w:proofErr w:type="gramStart"/>
      <w:r>
        <w:rPr>
          <w:sz w:val="24"/>
        </w:rPr>
        <w:t>este</w:t>
      </w:r>
      <w:proofErr w:type="gramEnd"/>
      <w:r>
        <w:rPr>
          <w:sz w:val="24"/>
        </w:rPr>
        <w:t xml:space="preserve"> utilizat </w:t>
      </w:r>
      <w:r w:rsidR="00420BDA">
        <w:rPr>
          <w:sz w:val="24"/>
        </w:rPr>
        <w:t>î</w:t>
      </w:r>
      <w:r>
        <w:rPr>
          <w:sz w:val="24"/>
        </w:rPr>
        <w:t xml:space="preserve">n detectarea monoxidului </w:t>
      </w:r>
      <w:r w:rsidR="00420BDA">
        <w:rPr>
          <w:sz w:val="24"/>
        </w:rPr>
        <w:t>de carbon din interiorul locuinț</w:t>
      </w:r>
      <w:r>
        <w:rPr>
          <w:sz w:val="24"/>
        </w:rPr>
        <w:t>elor.</w:t>
      </w:r>
    </w:p>
    <w:p w14:paraId="2E8E54D9" w14:textId="708B6901" w:rsidR="00E6168D" w:rsidRDefault="00E6168D" w:rsidP="00E6168D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27B19E3A" wp14:editId="7E5C1CAD">
            <wp:simplePos x="0" y="0"/>
            <wp:positionH relativeFrom="margin">
              <wp:posOffset>1828800</wp:posOffset>
            </wp:positionH>
            <wp:positionV relativeFrom="paragraph">
              <wp:posOffset>234950</wp:posOffset>
            </wp:positionV>
            <wp:extent cx="1733550" cy="1130300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MQ7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59DE54" w14:textId="59C8344E" w:rsidR="00E6168D" w:rsidRPr="00E6168D" w:rsidRDefault="00E6168D" w:rsidP="00E6168D">
      <w:pPr>
        <w:rPr>
          <w:sz w:val="24"/>
        </w:rPr>
      </w:pPr>
    </w:p>
    <w:p w14:paraId="0DB90A4F" w14:textId="2893750D" w:rsidR="009C26B6" w:rsidRDefault="009C26B6" w:rsidP="009C26B6"/>
    <w:p w14:paraId="0ECD3CBD" w14:textId="77777777" w:rsidR="009C26B6" w:rsidRDefault="009C26B6" w:rsidP="009C26B6"/>
    <w:p w14:paraId="77E5DF0A" w14:textId="77777777" w:rsidR="009C26B6" w:rsidRDefault="009C26B6" w:rsidP="009C26B6"/>
    <w:p w14:paraId="4F9B26CD" w14:textId="6983E915" w:rsidR="009C26B6" w:rsidRDefault="007A2997" w:rsidP="00F15617">
      <w:pPr>
        <w:pStyle w:val="Caption"/>
        <w:spacing w:line="360" w:lineRule="auto"/>
        <w:ind w:left="2880" w:firstLine="720"/>
        <w:jc w:val="both"/>
      </w:pPr>
      <w:r>
        <w:t>Figure 14</w:t>
      </w:r>
      <w:r w:rsidR="00F15617">
        <w:t xml:space="preserve">. MQ7 </w:t>
      </w:r>
    </w:p>
    <w:p w14:paraId="7C6A4D41" w14:textId="39479ABA" w:rsidR="00F15617" w:rsidRPr="0006216E" w:rsidRDefault="00F15617" w:rsidP="00F15617">
      <w:pPr>
        <w:pStyle w:val="Heading3"/>
        <w:rPr>
          <w:sz w:val="32"/>
        </w:rPr>
      </w:pPr>
      <w:bookmarkStart w:id="42" w:name="_Toc60485283"/>
      <w:r w:rsidRPr="0006216E">
        <w:rPr>
          <w:sz w:val="32"/>
        </w:rPr>
        <w:t>Detalii tehnice</w:t>
      </w:r>
      <w:bookmarkEnd w:id="42"/>
    </w:p>
    <w:p w14:paraId="0E2C5CA5" w14:textId="73479063" w:rsidR="009C26B6" w:rsidRDefault="00F15617" w:rsidP="009C26B6">
      <w:r>
        <w:rPr>
          <w:noProof/>
        </w:rPr>
        <w:drawing>
          <wp:anchor distT="0" distB="0" distL="114300" distR="114300" simplePos="0" relativeHeight="251692032" behindDoc="0" locked="0" layoutInCell="1" allowOverlap="1" wp14:anchorId="10EF866E" wp14:editId="5E5FF232">
            <wp:simplePos x="0" y="0"/>
            <wp:positionH relativeFrom="column">
              <wp:posOffset>161925</wp:posOffset>
            </wp:positionH>
            <wp:positionV relativeFrom="paragraph">
              <wp:posOffset>163830</wp:posOffset>
            </wp:positionV>
            <wp:extent cx="5732145" cy="1530985"/>
            <wp:effectExtent l="0" t="0" r="1905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MQ7 conf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57CA03" w14:textId="0D83A0B4" w:rsidR="00F15617" w:rsidRDefault="00231CD5" w:rsidP="00F15617">
      <w:pPr>
        <w:pStyle w:val="Heading3"/>
        <w:rPr>
          <w:sz w:val="32"/>
          <w:szCs w:val="32"/>
        </w:rPr>
      </w:pPr>
      <w:bookmarkStart w:id="43" w:name="_Toc60485284"/>
      <w:r>
        <w:rPr>
          <w:sz w:val="32"/>
          <w:szCs w:val="32"/>
        </w:rPr>
        <w:t>Aplicaț</w:t>
      </w:r>
      <w:r w:rsidR="00F15617" w:rsidRPr="00184780">
        <w:rPr>
          <w:sz w:val="32"/>
          <w:szCs w:val="32"/>
        </w:rPr>
        <w:t>ie practic</w:t>
      </w:r>
      <w:r>
        <w:rPr>
          <w:sz w:val="32"/>
          <w:szCs w:val="32"/>
        </w:rPr>
        <w:t>ă</w:t>
      </w:r>
      <w:bookmarkEnd w:id="43"/>
    </w:p>
    <w:p w14:paraId="56EAD512" w14:textId="15D186FD" w:rsidR="009C26B6" w:rsidRDefault="00F15617" w:rsidP="009C26B6">
      <w:r>
        <w:rPr>
          <w:noProof/>
        </w:rPr>
        <w:drawing>
          <wp:anchor distT="0" distB="0" distL="114300" distR="114300" simplePos="0" relativeHeight="251693056" behindDoc="0" locked="0" layoutInCell="1" allowOverlap="1" wp14:anchorId="6E5F7D0E" wp14:editId="6EAEB9F8">
            <wp:simplePos x="0" y="0"/>
            <wp:positionH relativeFrom="column">
              <wp:posOffset>1495425</wp:posOffset>
            </wp:positionH>
            <wp:positionV relativeFrom="paragraph">
              <wp:posOffset>-10795</wp:posOffset>
            </wp:positionV>
            <wp:extent cx="2670341" cy="2962275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MQ7 apk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256" cy="2963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FCF70C" w14:textId="7690386C" w:rsidR="009C26B6" w:rsidRDefault="009C26B6" w:rsidP="009C26B6"/>
    <w:p w14:paraId="7DF910A6" w14:textId="77777777" w:rsidR="009C26B6" w:rsidRDefault="009C26B6" w:rsidP="009C26B6"/>
    <w:p w14:paraId="5700A890" w14:textId="77777777" w:rsidR="009C26B6" w:rsidRDefault="009C26B6" w:rsidP="009C26B6"/>
    <w:p w14:paraId="4F4F8AAE" w14:textId="77777777" w:rsidR="009C26B6" w:rsidRDefault="009C26B6" w:rsidP="009C26B6"/>
    <w:p w14:paraId="39882468" w14:textId="77777777" w:rsidR="009C26B6" w:rsidRDefault="009C26B6" w:rsidP="009C26B6"/>
    <w:p w14:paraId="36E9728A" w14:textId="77777777" w:rsidR="009C26B6" w:rsidRDefault="009C26B6" w:rsidP="009C26B6"/>
    <w:p w14:paraId="34DBD9EC" w14:textId="77777777" w:rsidR="009C26B6" w:rsidRDefault="009C26B6" w:rsidP="009C26B6"/>
    <w:p w14:paraId="7143F8A4" w14:textId="77777777" w:rsidR="009C26B6" w:rsidRDefault="009C26B6" w:rsidP="009C26B6"/>
    <w:p w14:paraId="66383376" w14:textId="77777777" w:rsidR="00E6168D" w:rsidRDefault="00E6168D" w:rsidP="009C26B6"/>
    <w:p w14:paraId="151B1195" w14:textId="77777777" w:rsidR="00E6168D" w:rsidRDefault="00E6168D" w:rsidP="009C26B6"/>
    <w:p w14:paraId="2D92FCB2" w14:textId="65E038EA" w:rsidR="00E6168D" w:rsidRDefault="007A2997" w:rsidP="00F15617">
      <w:pPr>
        <w:pStyle w:val="Caption"/>
        <w:spacing w:line="360" w:lineRule="auto"/>
        <w:ind w:left="2880" w:firstLine="720"/>
        <w:jc w:val="both"/>
      </w:pPr>
      <w:r>
        <w:t>Figure 15</w:t>
      </w:r>
      <w:r w:rsidR="00F15617">
        <w:t>. MQ7 Application</w:t>
      </w:r>
    </w:p>
    <w:p w14:paraId="55EC364C" w14:textId="0C47C05F" w:rsidR="00F15617" w:rsidRDefault="00F15617" w:rsidP="00F15617">
      <w:pPr>
        <w:pStyle w:val="Heading2"/>
      </w:pPr>
      <w:bookmarkStart w:id="44" w:name="_Toc60485285"/>
      <w:r>
        <w:rPr>
          <w:szCs w:val="32"/>
        </w:rPr>
        <w:lastRenderedPageBreak/>
        <w:t>M</w:t>
      </w:r>
      <w:r w:rsidRPr="00AB52B8">
        <w:rPr>
          <w:rStyle w:val="Heading1Char"/>
          <w:b/>
          <w:sz w:val="32"/>
        </w:rPr>
        <w:t>odul</w:t>
      </w:r>
      <w:r>
        <w:rPr>
          <w:szCs w:val="32"/>
        </w:rPr>
        <w:t xml:space="preserve"> LCD I2C</w:t>
      </w:r>
      <w:bookmarkEnd w:id="44"/>
    </w:p>
    <w:p w14:paraId="22D7A7FF" w14:textId="77777777" w:rsidR="00F15617" w:rsidRPr="00AB52B8" w:rsidRDefault="00F15617" w:rsidP="00F15617">
      <w:pPr>
        <w:rPr>
          <w:sz w:val="24"/>
        </w:rPr>
      </w:pPr>
    </w:p>
    <w:p w14:paraId="62A9D469" w14:textId="74892F9D" w:rsidR="00AB52B8" w:rsidRPr="00AB52B8" w:rsidRDefault="00AB52B8" w:rsidP="001E6B4F">
      <w:pPr>
        <w:spacing w:line="240" w:lineRule="auto"/>
        <w:ind w:left="720" w:firstLine="720"/>
        <w:rPr>
          <w:sz w:val="24"/>
        </w:rPr>
      </w:pPr>
      <w:r w:rsidRPr="00AB52B8">
        <w:rPr>
          <w:sz w:val="24"/>
        </w:rPr>
        <w:t>Modulul LCD</w:t>
      </w:r>
      <w:r w:rsidR="007B1DEF">
        <w:rPr>
          <w:sz w:val="24"/>
        </w:rPr>
        <w:t xml:space="preserve"> 1602 I2C conține 2 linii a câ</w:t>
      </w:r>
      <w:r>
        <w:rPr>
          <w:sz w:val="24"/>
        </w:rPr>
        <w:t xml:space="preserve">te 16 caractere fiecare </w:t>
      </w:r>
      <w:r w:rsidR="007B1DEF">
        <w:rPr>
          <w:sz w:val="24"/>
        </w:rPr>
        <w:t>afișate pe interfața display-ului. Interfața I2C necesită</w:t>
      </w:r>
      <w:r>
        <w:rPr>
          <w:sz w:val="24"/>
        </w:rPr>
        <w:t xml:space="preserve"> doar 2 c</w:t>
      </w:r>
      <w:r w:rsidR="007B1DEF">
        <w:rPr>
          <w:sz w:val="24"/>
        </w:rPr>
        <w:t>onexiuni pentru operare, +5Vdc ș</w:t>
      </w:r>
      <w:r>
        <w:rPr>
          <w:sz w:val="24"/>
        </w:rPr>
        <w:t>i GND.</w:t>
      </w:r>
    </w:p>
    <w:p w14:paraId="37A9B708" w14:textId="03AB5D59" w:rsidR="00F15617" w:rsidRDefault="00AB52B8" w:rsidP="00F15617">
      <w:r>
        <w:rPr>
          <w:noProof/>
        </w:rPr>
        <w:drawing>
          <wp:anchor distT="0" distB="0" distL="114300" distR="114300" simplePos="0" relativeHeight="251694080" behindDoc="0" locked="0" layoutInCell="1" allowOverlap="1" wp14:anchorId="32ECF627" wp14:editId="3DF61D0E">
            <wp:simplePos x="0" y="0"/>
            <wp:positionH relativeFrom="column">
              <wp:posOffset>1657350</wp:posOffset>
            </wp:positionH>
            <wp:positionV relativeFrom="paragraph">
              <wp:posOffset>160655</wp:posOffset>
            </wp:positionV>
            <wp:extent cx="2562583" cy="1209844"/>
            <wp:effectExtent l="0" t="0" r="9525" b="9525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LCD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35E7AB" w14:textId="5C5305E5" w:rsidR="00AB52B8" w:rsidRDefault="00AB52B8" w:rsidP="00F15617"/>
    <w:p w14:paraId="0E057AB1" w14:textId="1C0D4A69" w:rsidR="00AB52B8" w:rsidRDefault="00AB52B8" w:rsidP="00F15617"/>
    <w:p w14:paraId="03409D9D" w14:textId="77777777" w:rsidR="00AB52B8" w:rsidRDefault="00AB52B8" w:rsidP="00F15617"/>
    <w:p w14:paraId="60EB442F" w14:textId="77777777" w:rsidR="00AB52B8" w:rsidRDefault="00AB52B8" w:rsidP="00F15617"/>
    <w:p w14:paraId="501A37D4" w14:textId="696CF134" w:rsidR="00AB52B8" w:rsidRDefault="007A2997" w:rsidP="00AB52B8">
      <w:pPr>
        <w:pStyle w:val="Caption"/>
        <w:spacing w:line="360" w:lineRule="auto"/>
        <w:ind w:left="2880" w:firstLine="720"/>
        <w:jc w:val="both"/>
      </w:pPr>
      <w:r>
        <w:t>Figure 16</w:t>
      </w:r>
      <w:r w:rsidR="00AB52B8">
        <w:t>. Module LCD 1602 I2C</w:t>
      </w:r>
    </w:p>
    <w:p w14:paraId="55440F87" w14:textId="77777777" w:rsidR="00AB52B8" w:rsidRDefault="00AB52B8" w:rsidP="00F15617"/>
    <w:p w14:paraId="59ECC45C" w14:textId="0F19959A" w:rsidR="00AB52B8" w:rsidRPr="0006216E" w:rsidRDefault="00AB52B8" w:rsidP="00AB52B8">
      <w:pPr>
        <w:pStyle w:val="Heading3"/>
        <w:rPr>
          <w:sz w:val="32"/>
        </w:rPr>
      </w:pPr>
      <w:bookmarkStart w:id="45" w:name="_Toc60485286"/>
      <w:r w:rsidRPr="0006216E">
        <w:rPr>
          <w:sz w:val="32"/>
        </w:rPr>
        <w:t>Detalii tehnice</w:t>
      </w:r>
      <w:bookmarkEnd w:id="45"/>
    </w:p>
    <w:p w14:paraId="04DF9097" w14:textId="194B0EC5" w:rsidR="00F15617" w:rsidRDefault="00F15617" w:rsidP="00F15617"/>
    <w:p w14:paraId="0FBAACCD" w14:textId="6F82654B" w:rsidR="00F15617" w:rsidRDefault="00AB52B8" w:rsidP="00F15617">
      <w:r>
        <w:rPr>
          <w:noProof/>
        </w:rPr>
        <w:drawing>
          <wp:anchor distT="0" distB="0" distL="114300" distR="114300" simplePos="0" relativeHeight="251695104" behindDoc="0" locked="0" layoutInCell="1" allowOverlap="1" wp14:anchorId="0630465B" wp14:editId="09B9F91B">
            <wp:simplePos x="0" y="0"/>
            <wp:positionH relativeFrom="margin">
              <wp:align>center</wp:align>
            </wp:positionH>
            <wp:positionV relativeFrom="paragraph">
              <wp:posOffset>265430</wp:posOffset>
            </wp:positionV>
            <wp:extent cx="5277587" cy="1590897"/>
            <wp:effectExtent l="0" t="0" r="0" b="9525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LCD conf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83F3F1" w14:textId="2612D37F" w:rsidR="00F15617" w:rsidRDefault="00F15617" w:rsidP="00F15617"/>
    <w:p w14:paraId="6C321241" w14:textId="3B487F89" w:rsidR="00F15617" w:rsidRDefault="00AB52B8" w:rsidP="00F15617">
      <w:r>
        <w:rPr>
          <w:noProof/>
        </w:rPr>
        <w:drawing>
          <wp:anchor distT="0" distB="0" distL="114300" distR="114300" simplePos="0" relativeHeight="251696128" behindDoc="0" locked="0" layoutInCell="1" allowOverlap="1" wp14:anchorId="3ADEC741" wp14:editId="302FE38F">
            <wp:simplePos x="0" y="0"/>
            <wp:positionH relativeFrom="margin">
              <wp:align>right</wp:align>
            </wp:positionH>
            <wp:positionV relativeFrom="paragraph">
              <wp:posOffset>238125</wp:posOffset>
            </wp:positionV>
            <wp:extent cx="5732145" cy="1400175"/>
            <wp:effectExtent l="0" t="0" r="1905" b="9525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LCD conf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F3402C" w14:textId="77777777" w:rsidR="00F15617" w:rsidRDefault="00F15617" w:rsidP="00F15617"/>
    <w:p w14:paraId="29AD87E5" w14:textId="77777777" w:rsidR="00F15617" w:rsidRDefault="00F15617" w:rsidP="00F15617"/>
    <w:p w14:paraId="01431C69" w14:textId="77777777" w:rsidR="00F15617" w:rsidRDefault="00F15617" w:rsidP="00F15617"/>
    <w:p w14:paraId="06A58ED0" w14:textId="77777777" w:rsidR="00F15617" w:rsidRDefault="00F15617" w:rsidP="00F15617"/>
    <w:p w14:paraId="7778CC06" w14:textId="345200C0" w:rsidR="00AB52B8" w:rsidRDefault="00DC318A" w:rsidP="00AB52B8">
      <w:pPr>
        <w:pStyle w:val="Heading3"/>
        <w:rPr>
          <w:sz w:val="32"/>
          <w:szCs w:val="32"/>
        </w:rPr>
      </w:pPr>
      <w:bookmarkStart w:id="46" w:name="_Toc60485287"/>
      <w:r>
        <w:rPr>
          <w:sz w:val="32"/>
          <w:szCs w:val="32"/>
        </w:rPr>
        <w:lastRenderedPageBreak/>
        <w:t>Aplicaț</w:t>
      </w:r>
      <w:r w:rsidR="00AB52B8" w:rsidRPr="00184780">
        <w:rPr>
          <w:sz w:val="32"/>
          <w:szCs w:val="32"/>
        </w:rPr>
        <w:t>ie practic</w:t>
      </w:r>
      <w:r>
        <w:rPr>
          <w:sz w:val="32"/>
          <w:szCs w:val="32"/>
        </w:rPr>
        <w:t>ă</w:t>
      </w:r>
      <w:bookmarkEnd w:id="46"/>
    </w:p>
    <w:p w14:paraId="18646A8D" w14:textId="77777777" w:rsidR="00F15617" w:rsidRDefault="00F15617" w:rsidP="00F15617"/>
    <w:p w14:paraId="5F586FE8" w14:textId="6E7A64B8" w:rsidR="00F15617" w:rsidRDefault="00AB52B8" w:rsidP="00F15617">
      <w:r>
        <w:rPr>
          <w:noProof/>
        </w:rPr>
        <w:drawing>
          <wp:anchor distT="0" distB="0" distL="114300" distR="114300" simplePos="0" relativeHeight="251697152" behindDoc="0" locked="0" layoutInCell="1" allowOverlap="1" wp14:anchorId="4294CB93" wp14:editId="66B79123">
            <wp:simplePos x="0" y="0"/>
            <wp:positionH relativeFrom="margin">
              <wp:posOffset>-202565</wp:posOffset>
            </wp:positionH>
            <wp:positionV relativeFrom="paragraph">
              <wp:posOffset>357505</wp:posOffset>
            </wp:positionV>
            <wp:extent cx="5979795" cy="2847975"/>
            <wp:effectExtent l="0" t="0" r="1905" b="9525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LCD apk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79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C9F931" w14:textId="17F35E6E" w:rsidR="00F15617" w:rsidRDefault="00F15617" w:rsidP="00F15617"/>
    <w:p w14:paraId="424D9492" w14:textId="074FC829" w:rsidR="00FD0D7B" w:rsidRDefault="007A2997" w:rsidP="00D241C5">
      <w:pPr>
        <w:pStyle w:val="Caption"/>
        <w:spacing w:line="360" w:lineRule="auto"/>
        <w:ind w:left="2160" w:firstLine="720"/>
        <w:jc w:val="both"/>
      </w:pPr>
      <w:r>
        <w:t>Figure 17</w:t>
      </w:r>
      <w:r w:rsidR="00FD0D7B">
        <w:t>. Module LCD 1602 I2C Application</w:t>
      </w:r>
    </w:p>
    <w:p w14:paraId="0569BE05" w14:textId="77777777" w:rsidR="00F15617" w:rsidRDefault="00F15617" w:rsidP="00F15617"/>
    <w:p w14:paraId="44AB8AE6" w14:textId="77777777" w:rsidR="00F15617" w:rsidRDefault="00F15617" w:rsidP="00F15617"/>
    <w:p w14:paraId="03FC8588" w14:textId="77777777" w:rsidR="00F15617" w:rsidRDefault="00F15617" w:rsidP="00F15617"/>
    <w:p w14:paraId="099B5C12" w14:textId="77777777" w:rsidR="00F15617" w:rsidRDefault="00F15617" w:rsidP="00F15617"/>
    <w:p w14:paraId="2827D1B8" w14:textId="77777777" w:rsidR="00F15617" w:rsidRDefault="00F15617" w:rsidP="00F15617"/>
    <w:p w14:paraId="1AA535A5" w14:textId="77777777" w:rsidR="00F15617" w:rsidRDefault="00F15617" w:rsidP="00F15617"/>
    <w:p w14:paraId="4F07BE74" w14:textId="77777777" w:rsidR="00F15617" w:rsidRDefault="00F15617" w:rsidP="00F15617"/>
    <w:p w14:paraId="772234DD" w14:textId="77777777" w:rsidR="00F15617" w:rsidRDefault="00F15617" w:rsidP="00F15617"/>
    <w:p w14:paraId="7653027C" w14:textId="77777777" w:rsidR="00F15617" w:rsidRDefault="00F15617" w:rsidP="00F15617"/>
    <w:p w14:paraId="69934728" w14:textId="77777777" w:rsidR="00F15617" w:rsidRDefault="00F15617" w:rsidP="00F15617"/>
    <w:p w14:paraId="521DA9F7" w14:textId="77777777" w:rsidR="00F15617" w:rsidRDefault="00F15617" w:rsidP="00F15617"/>
    <w:p w14:paraId="570E39CD" w14:textId="77777777" w:rsidR="00F15617" w:rsidRDefault="00F15617" w:rsidP="00F15617"/>
    <w:p w14:paraId="24770DE2" w14:textId="77777777" w:rsidR="00A56FD5" w:rsidRDefault="00A56FD5" w:rsidP="00F15617"/>
    <w:p w14:paraId="57CC5BD7" w14:textId="77777777" w:rsidR="00F15617" w:rsidRPr="00F15617" w:rsidRDefault="00F15617" w:rsidP="00F15617"/>
    <w:p w14:paraId="7F004EA4" w14:textId="77777777" w:rsidR="00A56FD5" w:rsidRPr="0014711A" w:rsidRDefault="00A56FD5" w:rsidP="00A56FD5">
      <w:pPr>
        <w:pStyle w:val="Heading1"/>
        <w:rPr>
          <w:sz w:val="32"/>
          <w:szCs w:val="32"/>
        </w:rPr>
      </w:pPr>
      <w:bookmarkStart w:id="47" w:name="_Toc57993237"/>
      <w:bookmarkStart w:id="48" w:name="_Toc57993226"/>
      <w:bookmarkStart w:id="49" w:name="_Toc60485288"/>
      <w:r w:rsidRPr="0014711A">
        <w:rPr>
          <w:sz w:val="32"/>
          <w:szCs w:val="32"/>
        </w:rPr>
        <w:lastRenderedPageBreak/>
        <w:t>B</w:t>
      </w:r>
      <w:r w:rsidRPr="0014711A">
        <w:rPr>
          <w:rStyle w:val="Heading2Char"/>
          <w:b/>
          <w:szCs w:val="32"/>
        </w:rPr>
        <w:t>ill</w:t>
      </w:r>
      <w:r w:rsidRPr="0014711A">
        <w:rPr>
          <w:sz w:val="32"/>
          <w:szCs w:val="32"/>
        </w:rPr>
        <w:t xml:space="preserve"> </w:t>
      </w:r>
      <w:r w:rsidRPr="0014711A">
        <w:rPr>
          <w:rStyle w:val="Heading2Char"/>
          <w:b/>
          <w:szCs w:val="32"/>
        </w:rPr>
        <w:t>of</w:t>
      </w:r>
      <w:r w:rsidRPr="0014711A">
        <w:rPr>
          <w:sz w:val="32"/>
          <w:szCs w:val="32"/>
        </w:rPr>
        <w:t xml:space="preserve"> </w:t>
      </w:r>
      <w:r w:rsidRPr="0014711A">
        <w:rPr>
          <w:rStyle w:val="Heading2Char"/>
          <w:b/>
          <w:szCs w:val="32"/>
        </w:rPr>
        <w:t>Materials</w:t>
      </w:r>
      <w:bookmarkEnd w:id="47"/>
      <w:bookmarkEnd w:id="49"/>
    </w:p>
    <w:p w14:paraId="49D5F41F" w14:textId="77777777" w:rsidR="00A56FD5" w:rsidRPr="00A46F1D" w:rsidRDefault="00A56FD5" w:rsidP="00A56FD5">
      <w:pPr>
        <w:spacing w:line="360" w:lineRule="auto"/>
        <w:rPr>
          <w:sz w:val="18"/>
          <w:szCs w:val="18"/>
        </w:rPr>
      </w:pPr>
    </w:p>
    <w:p w14:paraId="30031D8F" w14:textId="77777777" w:rsidR="00A56FD5" w:rsidRDefault="00A56FD5" w:rsidP="00A56FD5">
      <w:pPr>
        <w:spacing w:line="360" w:lineRule="auto"/>
      </w:pPr>
    </w:p>
    <w:tbl>
      <w:tblPr>
        <w:tblStyle w:val="TableGrid"/>
        <w:tblpPr w:leftFromText="180" w:rightFromText="180" w:horzAnchor="margin" w:tblpXSpec="center" w:tblpY="1891"/>
        <w:tblW w:w="0" w:type="auto"/>
        <w:tblLook w:val="04A0" w:firstRow="1" w:lastRow="0" w:firstColumn="1" w:lastColumn="0" w:noHBand="0" w:noVBand="1"/>
      </w:tblPr>
      <w:tblGrid>
        <w:gridCol w:w="611"/>
        <w:gridCol w:w="2899"/>
        <w:gridCol w:w="1260"/>
        <w:gridCol w:w="2070"/>
      </w:tblGrid>
      <w:tr w:rsidR="00A56FD5" w14:paraId="2999AD4C" w14:textId="77777777" w:rsidTr="00876C42">
        <w:trPr>
          <w:trHeight w:val="515"/>
        </w:trPr>
        <w:tc>
          <w:tcPr>
            <w:tcW w:w="611" w:type="dxa"/>
          </w:tcPr>
          <w:p w14:paraId="0291B7B1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Nr. crt.</w:t>
            </w:r>
          </w:p>
        </w:tc>
        <w:tc>
          <w:tcPr>
            <w:tcW w:w="2899" w:type="dxa"/>
          </w:tcPr>
          <w:p w14:paraId="2B40B261" w14:textId="77777777" w:rsidR="00A56FD5" w:rsidRPr="00D95186" w:rsidRDefault="00A56FD5" w:rsidP="00876C42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Denumire</w:t>
            </w:r>
          </w:p>
        </w:tc>
        <w:tc>
          <w:tcPr>
            <w:tcW w:w="1260" w:type="dxa"/>
          </w:tcPr>
          <w:p w14:paraId="6C080C1A" w14:textId="77777777" w:rsidR="00A56FD5" w:rsidRPr="00D95186" w:rsidRDefault="00A56FD5" w:rsidP="00876C42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Preț</w:t>
            </w:r>
          </w:p>
        </w:tc>
        <w:tc>
          <w:tcPr>
            <w:tcW w:w="2070" w:type="dxa"/>
          </w:tcPr>
          <w:p w14:paraId="0BC542A0" w14:textId="77777777" w:rsidR="00A56FD5" w:rsidRPr="00D95186" w:rsidRDefault="00A56FD5" w:rsidP="00876C42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Sursa</w:t>
            </w:r>
          </w:p>
        </w:tc>
      </w:tr>
      <w:tr w:rsidR="00A56FD5" w14:paraId="3AB91377" w14:textId="77777777" w:rsidTr="00876C42">
        <w:tc>
          <w:tcPr>
            <w:tcW w:w="611" w:type="dxa"/>
          </w:tcPr>
          <w:p w14:paraId="079A06CB" w14:textId="77777777" w:rsidR="00A56FD5" w:rsidRPr="00D95186" w:rsidRDefault="00A56FD5" w:rsidP="00876C42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899" w:type="dxa"/>
          </w:tcPr>
          <w:p w14:paraId="3B03467B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Arduino UNO R3</w:t>
            </w:r>
          </w:p>
        </w:tc>
        <w:tc>
          <w:tcPr>
            <w:tcW w:w="1260" w:type="dxa"/>
          </w:tcPr>
          <w:p w14:paraId="07B3A106" w14:textId="77777777" w:rsidR="00A56FD5" w:rsidRPr="00D95186" w:rsidRDefault="00A56FD5" w:rsidP="00876C42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35 lei</w:t>
            </w:r>
          </w:p>
        </w:tc>
        <w:tc>
          <w:tcPr>
            <w:tcW w:w="2070" w:type="dxa"/>
          </w:tcPr>
          <w:p w14:paraId="11350979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robofun.ro</w:t>
            </w:r>
          </w:p>
        </w:tc>
      </w:tr>
      <w:tr w:rsidR="00A56FD5" w14:paraId="03718358" w14:textId="77777777" w:rsidTr="00876C42">
        <w:tc>
          <w:tcPr>
            <w:tcW w:w="611" w:type="dxa"/>
          </w:tcPr>
          <w:p w14:paraId="692C9205" w14:textId="77777777" w:rsidR="00A56FD5" w:rsidRPr="00D95186" w:rsidRDefault="00A56FD5" w:rsidP="00876C42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2899" w:type="dxa"/>
          </w:tcPr>
          <w:p w14:paraId="6DEAC931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Senzor temperatură</w:t>
            </w:r>
            <w:r w:rsidRPr="00D95186">
              <w:rPr>
                <w:rFonts w:cs="Times New Roman"/>
                <w:sz w:val="24"/>
                <w:szCs w:val="24"/>
              </w:rPr>
              <w:t xml:space="preserve"> DHT11</w:t>
            </w:r>
          </w:p>
        </w:tc>
        <w:tc>
          <w:tcPr>
            <w:tcW w:w="1260" w:type="dxa"/>
          </w:tcPr>
          <w:p w14:paraId="633554E9" w14:textId="77777777" w:rsidR="00A56FD5" w:rsidRPr="00D95186" w:rsidRDefault="00A56FD5" w:rsidP="00876C42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10 lei</w:t>
            </w:r>
          </w:p>
        </w:tc>
        <w:tc>
          <w:tcPr>
            <w:tcW w:w="2070" w:type="dxa"/>
          </w:tcPr>
          <w:p w14:paraId="10074F15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A56FD5" w14:paraId="6EFBE9F2" w14:textId="77777777" w:rsidTr="00876C42">
        <w:tc>
          <w:tcPr>
            <w:tcW w:w="611" w:type="dxa"/>
          </w:tcPr>
          <w:p w14:paraId="34C8689D" w14:textId="77777777" w:rsidR="00A56FD5" w:rsidRPr="00D95186" w:rsidRDefault="00A56FD5" w:rsidP="00876C42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2899" w:type="dxa"/>
          </w:tcPr>
          <w:p w14:paraId="076217DF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Senzor lumină</w:t>
            </w:r>
            <w:r w:rsidRPr="00D95186">
              <w:rPr>
                <w:rFonts w:cs="Times New Roman"/>
                <w:sz w:val="24"/>
                <w:szCs w:val="24"/>
              </w:rPr>
              <w:t xml:space="preserve"> TSL2561</w:t>
            </w:r>
          </w:p>
        </w:tc>
        <w:tc>
          <w:tcPr>
            <w:tcW w:w="1260" w:type="dxa"/>
          </w:tcPr>
          <w:p w14:paraId="593A6867" w14:textId="77777777" w:rsidR="00A56FD5" w:rsidRPr="00D95186" w:rsidRDefault="00A56FD5" w:rsidP="00876C42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16 lei</w:t>
            </w:r>
          </w:p>
        </w:tc>
        <w:tc>
          <w:tcPr>
            <w:tcW w:w="2070" w:type="dxa"/>
          </w:tcPr>
          <w:p w14:paraId="30C41F92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A56FD5" w14:paraId="20C3B532" w14:textId="77777777" w:rsidTr="00876C42">
        <w:tc>
          <w:tcPr>
            <w:tcW w:w="611" w:type="dxa"/>
          </w:tcPr>
          <w:p w14:paraId="514AD4CF" w14:textId="77777777" w:rsidR="00A56FD5" w:rsidRPr="00D95186" w:rsidRDefault="00A56FD5" w:rsidP="00876C42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2899" w:type="dxa"/>
          </w:tcPr>
          <w:p w14:paraId="3ED2F89E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Senzor de miș</w:t>
            </w:r>
            <w:r w:rsidRPr="00D95186">
              <w:rPr>
                <w:rFonts w:cs="Times New Roman"/>
                <w:sz w:val="24"/>
                <w:szCs w:val="24"/>
              </w:rPr>
              <w:t>care PIR</w:t>
            </w:r>
          </w:p>
        </w:tc>
        <w:tc>
          <w:tcPr>
            <w:tcW w:w="1260" w:type="dxa"/>
          </w:tcPr>
          <w:p w14:paraId="3E98A30F" w14:textId="77777777" w:rsidR="00A56FD5" w:rsidRPr="00D95186" w:rsidRDefault="00A56FD5" w:rsidP="00876C42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10 lei</w:t>
            </w:r>
          </w:p>
        </w:tc>
        <w:tc>
          <w:tcPr>
            <w:tcW w:w="2070" w:type="dxa"/>
          </w:tcPr>
          <w:p w14:paraId="00B4523E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A56FD5" w14:paraId="277A9A9D" w14:textId="77777777" w:rsidTr="00876C42">
        <w:tc>
          <w:tcPr>
            <w:tcW w:w="611" w:type="dxa"/>
          </w:tcPr>
          <w:p w14:paraId="0F0AFA23" w14:textId="77777777" w:rsidR="00A56FD5" w:rsidRPr="00D95186" w:rsidRDefault="00A56FD5" w:rsidP="00876C42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2899" w:type="dxa"/>
          </w:tcPr>
          <w:p w14:paraId="332ACDD2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Modul senzor gaz MQ-2</w:t>
            </w:r>
          </w:p>
        </w:tc>
        <w:tc>
          <w:tcPr>
            <w:tcW w:w="1260" w:type="dxa"/>
          </w:tcPr>
          <w:p w14:paraId="0C26BCDC" w14:textId="77777777" w:rsidR="00A56FD5" w:rsidRPr="00D95186" w:rsidRDefault="00A56FD5" w:rsidP="00876C42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12.5 lei</w:t>
            </w:r>
          </w:p>
        </w:tc>
        <w:tc>
          <w:tcPr>
            <w:tcW w:w="2070" w:type="dxa"/>
          </w:tcPr>
          <w:p w14:paraId="4527EB4C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A56FD5" w14:paraId="137443F3" w14:textId="77777777" w:rsidTr="00876C42">
        <w:tc>
          <w:tcPr>
            <w:tcW w:w="611" w:type="dxa"/>
          </w:tcPr>
          <w:p w14:paraId="258A4CA8" w14:textId="77777777" w:rsidR="00A56FD5" w:rsidRPr="00D95186" w:rsidRDefault="00A56FD5" w:rsidP="00876C42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2899" w:type="dxa"/>
          </w:tcPr>
          <w:p w14:paraId="45AB97C8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Modul senzor CO MQ-7</w:t>
            </w:r>
          </w:p>
        </w:tc>
        <w:tc>
          <w:tcPr>
            <w:tcW w:w="1260" w:type="dxa"/>
          </w:tcPr>
          <w:p w14:paraId="62EAA9D2" w14:textId="77777777" w:rsidR="00A56FD5" w:rsidRPr="00D95186" w:rsidRDefault="00A56FD5" w:rsidP="00876C42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15 lei</w:t>
            </w:r>
          </w:p>
        </w:tc>
        <w:tc>
          <w:tcPr>
            <w:tcW w:w="2070" w:type="dxa"/>
          </w:tcPr>
          <w:p w14:paraId="5F81D925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A56FD5" w14:paraId="77C7545F" w14:textId="77777777" w:rsidTr="00876C42">
        <w:tc>
          <w:tcPr>
            <w:tcW w:w="611" w:type="dxa"/>
          </w:tcPr>
          <w:p w14:paraId="6E5F7D24" w14:textId="77777777" w:rsidR="00A56FD5" w:rsidRPr="00D95186" w:rsidRDefault="00A56FD5" w:rsidP="00876C42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2899" w:type="dxa"/>
          </w:tcPr>
          <w:p w14:paraId="6050D34D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Modul afiș</w:t>
            </w:r>
            <w:r w:rsidRPr="00D95186">
              <w:rPr>
                <w:rFonts w:cs="Times New Roman"/>
                <w:sz w:val="24"/>
                <w:szCs w:val="24"/>
              </w:rPr>
              <w:t>aj LCD l2C</w:t>
            </w:r>
          </w:p>
        </w:tc>
        <w:tc>
          <w:tcPr>
            <w:tcW w:w="1260" w:type="dxa"/>
          </w:tcPr>
          <w:p w14:paraId="17C70951" w14:textId="77777777" w:rsidR="00A56FD5" w:rsidRPr="00D95186" w:rsidRDefault="00A56FD5" w:rsidP="00876C42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18 lei</w:t>
            </w:r>
          </w:p>
        </w:tc>
        <w:tc>
          <w:tcPr>
            <w:tcW w:w="2070" w:type="dxa"/>
          </w:tcPr>
          <w:p w14:paraId="49BD21D2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A56FD5" w14:paraId="1460BE02" w14:textId="77777777" w:rsidTr="00876C42">
        <w:tc>
          <w:tcPr>
            <w:tcW w:w="611" w:type="dxa"/>
          </w:tcPr>
          <w:p w14:paraId="34FCAD9C" w14:textId="77777777" w:rsidR="00A56FD5" w:rsidRPr="00D95186" w:rsidRDefault="00A56FD5" w:rsidP="00876C42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8</w:t>
            </w:r>
          </w:p>
        </w:tc>
        <w:tc>
          <w:tcPr>
            <w:tcW w:w="2899" w:type="dxa"/>
          </w:tcPr>
          <w:p w14:paraId="5C9CFF21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LED-uri RGB</w:t>
            </w:r>
          </w:p>
        </w:tc>
        <w:tc>
          <w:tcPr>
            <w:tcW w:w="1260" w:type="dxa"/>
          </w:tcPr>
          <w:p w14:paraId="0DF47D71" w14:textId="77777777" w:rsidR="00A56FD5" w:rsidRPr="00D95186" w:rsidRDefault="00A56FD5" w:rsidP="00876C42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3 lei</w:t>
            </w:r>
          </w:p>
        </w:tc>
        <w:tc>
          <w:tcPr>
            <w:tcW w:w="2070" w:type="dxa"/>
          </w:tcPr>
          <w:p w14:paraId="777D1377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A56FD5" w14:paraId="782168CC" w14:textId="77777777" w:rsidTr="00876C42">
        <w:tc>
          <w:tcPr>
            <w:tcW w:w="611" w:type="dxa"/>
          </w:tcPr>
          <w:p w14:paraId="5E661D47" w14:textId="77777777" w:rsidR="00A56FD5" w:rsidRPr="00D95186" w:rsidRDefault="00A56FD5" w:rsidP="00876C42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9</w:t>
            </w:r>
          </w:p>
        </w:tc>
        <w:tc>
          <w:tcPr>
            <w:tcW w:w="2899" w:type="dxa"/>
          </w:tcPr>
          <w:p w14:paraId="0E7E22BC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Modul Bluetooth</w:t>
            </w:r>
          </w:p>
        </w:tc>
        <w:tc>
          <w:tcPr>
            <w:tcW w:w="1260" w:type="dxa"/>
          </w:tcPr>
          <w:p w14:paraId="18073607" w14:textId="77777777" w:rsidR="00A56FD5" w:rsidRPr="00D95186" w:rsidRDefault="00A56FD5" w:rsidP="00876C42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22 lei</w:t>
            </w:r>
          </w:p>
        </w:tc>
        <w:tc>
          <w:tcPr>
            <w:tcW w:w="2070" w:type="dxa"/>
          </w:tcPr>
          <w:p w14:paraId="67B07911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A56FD5" w14:paraId="03E4DEE7" w14:textId="77777777" w:rsidTr="00876C42">
        <w:tc>
          <w:tcPr>
            <w:tcW w:w="611" w:type="dxa"/>
          </w:tcPr>
          <w:p w14:paraId="34BE6254" w14:textId="77777777" w:rsidR="00A56FD5" w:rsidRPr="00D95186" w:rsidRDefault="00A56FD5" w:rsidP="00876C42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10</w:t>
            </w:r>
          </w:p>
        </w:tc>
        <w:tc>
          <w:tcPr>
            <w:tcW w:w="2899" w:type="dxa"/>
          </w:tcPr>
          <w:p w14:paraId="06CF130D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Ventilator</w:t>
            </w:r>
          </w:p>
        </w:tc>
        <w:tc>
          <w:tcPr>
            <w:tcW w:w="1260" w:type="dxa"/>
          </w:tcPr>
          <w:p w14:paraId="511A87BA" w14:textId="77777777" w:rsidR="00A56FD5" w:rsidRPr="00D95186" w:rsidRDefault="00A56FD5" w:rsidP="00876C42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5 lei</w:t>
            </w:r>
          </w:p>
        </w:tc>
        <w:tc>
          <w:tcPr>
            <w:tcW w:w="2070" w:type="dxa"/>
          </w:tcPr>
          <w:p w14:paraId="01D5D8A5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A56FD5" w14:paraId="78BED69B" w14:textId="77777777" w:rsidTr="00876C42">
        <w:tc>
          <w:tcPr>
            <w:tcW w:w="611" w:type="dxa"/>
          </w:tcPr>
          <w:p w14:paraId="7E47F6CB" w14:textId="77777777" w:rsidR="00A56FD5" w:rsidRPr="00D95186" w:rsidRDefault="00A56FD5" w:rsidP="00876C42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11</w:t>
            </w:r>
          </w:p>
        </w:tc>
        <w:tc>
          <w:tcPr>
            <w:tcW w:w="2899" w:type="dxa"/>
          </w:tcPr>
          <w:p w14:paraId="29D3C765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Placuță</w:t>
            </w:r>
            <w:r w:rsidRPr="00D95186">
              <w:rPr>
                <w:rFonts w:cs="Times New Roman"/>
                <w:sz w:val="24"/>
                <w:szCs w:val="24"/>
              </w:rPr>
              <w:t xml:space="preserve"> Breadboard</w:t>
            </w:r>
          </w:p>
        </w:tc>
        <w:tc>
          <w:tcPr>
            <w:tcW w:w="1260" w:type="dxa"/>
          </w:tcPr>
          <w:p w14:paraId="3C952969" w14:textId="77777777" w:rsidR="00A56FD5" w:rsidRPr="00D95186" w:rsidRDefault="00A56FD5" w:rsidP="00876C42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10 lei</w:t>
            </w:r>
          </w:p>
        </w:tc>
        <w:tc>
          <w:tcPr>
            <w:tcW w:w="2070" w:type="dxa"/>
          </w:tcPr>
          <w:p w14:paraId="41627211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A56FD5" w14:paraId="173D18E2" w14:textId="77777777" w:rsidTr="00876C42">
        <w:tc>
          <w:tcPr>
            <w:tcW w:w="611" w:type="dxa"/>
          </w:tcPr>
          <w:p w14:paraId="4C3BEFBE" w14:textId="77777777" w:rsidR="00A56FD5" w:rsidRPr="00D95186" w:rsidRDefault="00A56FD5" w:rsidP="00876C42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12</w:t>
            </w:r>
          </w:p>
        </w:tc>
        <w:tc>
          <w:tcPr>
            <w:tcW w:w="2899" w:type="dxa"/>
          </w:tcPr>
          <w:p w14:paraId="32693A8B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Breadboard Power Supply</w:t>
            </w:r>
          </w:p>
        </w:tc>
        <w:tc>
          <w:tcPr>
            <w:tcW w:w="1260" w:type="dxa"/>
          </w:tcPr>
          <w:p w14:paraId="09F7BD44" w14:textId="77777777" w:rsidR="00A56FD5" w:rsidRPr="00D95186" w:rsidRDefault="00A56FD5" w:rsidP="00876C42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5 lei</w:t>
            </w:r>
          </w:p>
        </w:tc>
        <w:tc>
          <w:tcPr>
            <w:tcW w:w="2070" w:type="dxa"/>
          </w:tcPr>
          <w:p w14:paraId="00249A38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A56FD5" w14:paraId="7F1579F7" w14:textId="77777777" w:rsidTr="00876C42">
        <w:tc>
          <w:tcPr>
            <w:tcW w:w="611" w:type="dxa"/>
          </w:tcPr>
          <w:p w14:paraId="1DF054F8" w14:textId="77777777" w:rsidR="00A56FD5" w:rsidRPr="00D95186" w:rsidRDefault="00A56FD5" w:rsidP="00876C42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13</w:t>
            </w:r>
          </w:p>
        </w:tc>
        <w:tc>
          <w:tcPr>
            <w:tcW w:w="2899" w:type="dxa"/>
          </w:tcPr>
          <w:p w14:paraId="27F87F26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Fire</w:t>
            </w:r>
          </w:p>
        </w:tc>
        <w:tc>
          <w:tcPr>
            <w:tcW w:w="1260" w:type="dxa"/>
          </w:tcPr>
          <w:p w14:paraId="0332A4AF" w14:textId="77777777" w:rsidR="00A56FD5" w:rsidRPr="00D95186" w:rsidRDefault="00A56FD5" w:rsidP="00876C42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16 lei</w:t>
            </w:r>
          </w:p>
        </w:tc>
        <w:tc>
          <w:tcPr>
            <w:tcW w:w="2070" w:type="dxa"/>
          </w:tcPr>
          <w:p w14:paraId="48E472D0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A56FD5" w14:paraId="6919E5BE" w14:textId="77777777" w:rsidTr="00876C42">
        <w:tc>
          <w:tcPr>
            <w:tcW w:w="611" w:type="dxa"/>
          </w:tcPr>
          <w:p w14:paraId="75F4F8DB" w14:textId="77777777" w:rsidR="00A56FD5" w:rsidRPr="00D95186" w:rsidRDefault="00A56FD5" w:rsidP="00876C42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899" w:type="dxa"/>
          </w:tcPr>
          <w:p w14:paraId="51FBDAC6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Total</w:t>
            </w:r>
          </w:p>
        </w:tc>
        <w:tc>
          <w:tcPr>
            <w:tcW w:w="1260" w:type="dxa"/>
          </w:tcPr>
          <w:p w14:paraId="4604C974" w14:textId="77777777" w:rsidR="00A56FD5" w:rsidRPr="00D95186" w:rsidRDefault="00A56FD5" w:rsidP="00876C42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fldChar w:fldCharType="begin"/>
            </w:r>
            <w:r>
              <w:rPr>
                <w:rFonts w:cs="Times New Roman"/>
                <w:sz w:val="24"/>
                <w:szCs w:val="24"/>
              </w:rPr>
              <w:instrText xml:space="preserve"> =SUM(ABOVE) </w:instrText>
            </w:r>
            <w:r>
              <w:rPr>
                <w:rFonts w:cs="Times New Roman"/>
                <w:sz w:val="24"/>
                <w:szCs w:val="24"/>
              </w:rPr>
              <w:fldChar w:fldCharType="separate"/>
            </w:r>
            <w:r>
              <w:rPr>
                <w:rFonts w:cs="Times New Roman"/>
                <w:noProof/>
                <w:sz w:val="24"/>
                <w:szCs w:val="24"/>
              </w:rPr>
              <w:t>177.5</w:t>
            </w:r>
            <w:r>
              <w:rPr>
                <w:rFonts w:cs="Times New Roman"/>
                <w:sz w:val="24"/>
                <w:szCs w:val="24"/>
              </w:rPr>
              <w:fldChar w:fldCharType="end"/>
            </w:r>
            <w:r>
              <w:rPr>
                <w:rFonts w:cs="Times New Roman"/>
                <w:sz w:val="24"/>
                <w:szCs w:val="24"/>
              </w:rPr>
              <w:t xml:space="preserve"> lei</w:t>
            </w:r>
          </w:p>
        </w:tc>
        <w:tc>
          <w:tcPr>
            <w:tcW w:w="2070" w:type="dxa"/>
          </w:tcPr>
          <w:p w14:paraId="40B133B8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</w:p>
        </w:tc>
      </w:tr>
    </w:tbl>
    <w:p w14:paraId="218FAA4E" w14:textId="77777777" w:rsidR="00A56FD5" w:rsidRDefault="00A56FD5" w:rsidP="00A56FD5">
      <w:pPr>
        <w:spacing w:line="360" w:lineRule="auto"/>
      </w:pPr>
    </w:p>
    <w:p w14:paraId="1F85249D" w14:textId="77777777" w:rsidR="00A56FD5" w:rsidRDefault="00A56FD5" w:rsidP="00A56FD5">
      <w:pPr>
        <w:spacing w:line="360" w:lineRule="auto"/>
      </w:pPr>
    </w:p>
    <w:p w14:paraId="51DA704E" w14:textId="77777777" w:rsidR="00A56FD5" w:rsidRDefault="00A56FD5" w:rsidP="00A56FD5">
      <w:pPr>
        <w:spacing w:line="360" w:lineRule="auto"/>
      </w:pPr>
    </w:p>
    <w:p w14:paraId="44132EF0" w14:textId="77777777" w:rsidR="00A56FD5" w:rsidRDefault="00A56FD5" w:rsidP="00A56FD5">
      <w:pPr>
        <w:spacing w:line="360" w:lineRule="auto"/>
      </w:pPr>
    </w:p>
    <w:p w14:paraId="2EFC756B" w14:textId="77777777" w:rsidR="00A56FD5" w:rsidRDefault="00A56FD5" w:rsidP="00A56FD5">
      <w:pPr>
        <w:spacing w:line="360" w:lineRule="auto"/>
      </w:pPr>
    </w:p>
    <w:p w14:paraId="2631679C" w14:textId="77777777" w:rsidR="00A56FD5" w:rsidRDefault="00A56FD5" w:rsidP="00A56FD5">
      <w:pPr>
        <w:spacing w:line="360" w:lineRule="auto"/>
      </w:pPr>
    </w:p>
    <w:p w14:paraId="50608810" w14:textId="77777777" w:rsidR="00A56FD5" w:rsidRDefault="00A56FD5" w:rsidP="00A56FD5">
      <w:pPr>
        <w:spacing w:line="360" w:lineRule="auto"/>
      </w:pPr>
    </w:p>
    <w:p w14:paraId="2250B717" w14:textId="77777777" w:rsidR="00A56FD5" w:rsidRDefault="00A56FD5" w:rsidP="00A56FD5">
      <w:pPr>
        <w:spacing w:line="360" w:lineRule="auto"/>
      </w:pPr>
    </w:p>
    <w:p w14:paraId="0D8CA8B4" w14:textId="77777777" w:rsidR="00A56FD5" w:rsidRDefault="00A56FD5" w:rsidP="00A56FD5">
      <w:pPr>
        <w:spacing w:line="360" w:lineRule="auto"/>
      </w:pPr>
    </w:p>
    <w:p w14:paraId="6830AF78" w14:textId="77777777" w:rsidR="00A56FD5" w:rsidRDefault="00A56FD5" w:rsidP="00A56FD5">
      <w:pPr>
        <w:spacing w:line="360" w:lineRule="auto"/>
      </w:pPr>
    </w:p>
    <w:p w14:paraId="2EC883A2" w14:textId="77777777" w:rsidR="00A56FD5" w:rsidRPr="000532A0" w:rsidRDefault="00A56FD5" w:rsidP="00A56FD5">
      <w:pPr>
        <w:spacing w:line="360" w:lineRule="auto"/>
      </w:pPr>
    </w:p>
    <w:p w14:paraId="5D6EAD0D" w14:textId="77777777" w:rsidR="00A56FD5" w:rsidRPr="000532A0" w:rsidRDefault="00A56FD5" w:rsidP="00A56FD5">
      <w:pPr>
        <w:spacing w:line="360" w:lineRule="auto"/>
      </w:pPr>
    </w:p>
    <w:p w14:paraId="79F1A555" w14:textId="77777777" w:rsidR="00A56FD5" w:rsidRPr="000532A0" w:rsidRDefault="00A56FD5" w:rsidP="00A56FD5">
      <w:pPr>
        <w:spacing w:line="360" w:lineRule="auto"/>
      </w:pPr>
    </w:p>
    <w:p w14:paraId="4660B75F" w14:textId="77777777" w:rsidR="00A56FD5" w:rsidRPr="000532A0" w:rsidRDefault="00A56FD5" w:rsidP="00A56FD5">
      <w:pPr>
        <w:spacing w:line="360" w:lineRule="auto"/>
      </w:pPr>
    </w:p>
    <w:p w14:paraId="07679D58" w14:textId="77777777" w:rsidR="00A56FD5" w:rsidRPr="000532A0" w:rsidRDefault="00A56FD5" w:rsidP="00A56FD5">
      <w:pPr>
        <w:spacing w:line="360" w:lineRule="auto"/>
      </w:pPr>
    </w:p>
    <w:p w14:paraId="2D0BE6AD" w14:textId="77777777" w:rsidR="00A56FD5" w:rsidRPr="000532A0" w:rsidRDefault="00A56FD5" w:rsidP="00A56FD5">
      <w:pPr>
        <w:spacing w:line="360" w:lineRule="auto"/>
      </w:pPr>
    </w:p>
    <w:p w14:paraId="3C9D4D0B" w14:textId="77777777" w:rsidR="00A56FD5" w:rsidRPr="000532A0" w:rsidRDefault="00A56FD5" w:rsidP="00A56FD5">
      <w:pPr>
        <w:spacing w:line="360" w:lineRule="auto"/>
      </w:pPr>
    </w:p>
    <w:p w14:paraId="79A182CC" w14:textId="77777777" w:rsidR="00A56FD5" w:rsidRDefault="00A56FD5" w:rsidP="00A56FD5">
      <w:pPr>
        <w:spacing w:line="360" w:lineRule="auto"/>
      </w:pPr>
    </w:p>
    <w:p w14:paraId="4423CA37" w14:textId="77777777" w:rsidR="00A56FD5" w:rsidRDefault="00A56FD5" w:rsidP="00A56FD5">
      <w:pPr>
        <w:spacing w:line="360" w:lineRule="auto"/>
      </w:pPr>
    </w:p>
    <w:p w14:paraId="2C116E6F" w14:textId="77777777" w:rsidR="00A56FD5" w:rsidRDefault="00A56FD5" w:rsidP="00A56FD5">
      <w:pPr>
        <w:spacing w:line="360" w:lineRule="auto"/>
      </w:pPr>
    </w:p>
    <w:p w14:paraId="33C6529F" w14:textId="77777777" w:rsidR="00A56FD5" w:rsidRDefault="00A56FD5" w:rsidP="00A56FD5">
      <w:pPr>
        <w:spacing w:line="360" w:lineRule="auto"/>
      </w:pPr>
    </w:p>
    <w:p w14:paraId="5A5C5D60" w14:textId="77777777" w:rsidR="00A56FD5" w:rsidRPr="000532A0" w:rsidRDefault="00A56FD5" w:rsidP="00A56FD5">
      <w:pPr>
        <w:spacing w:line="360" w:lineRule="auto"/>
      </w:pPr>
    </w:p>
    <w:p w14:paraId="29923D8F" w14:textId="0A3A7FDB" w:rsidR="00981516" w:rsidRPr="0014711A" w:rsidRDefault="00981516" w:rsidP="0014711A">
      <w:pPr>
        <w:pStyle w:val="Heading1"/>
        <w:rPr>
          <w:sz w:val="32"/>
          <w:szCs w:val="32"/>
        </w:rPr>
      </w:pPr>
      <w:bookmarkStart w:id="50" w:name="_Toc60485289"/>
      <w:r w:rsidRPr="0014711A">
        <w:rPr>
          <w:sz w:val="32"/>
          <w:szCs w:val="32"/>
        </w:rPr>
        <w:lastRenderedPageBreak/>
        <w:t>A</w:t>
      </w:r>
      <w:r w:rsidRPr="0053159E">
        <w:rPr>
          <w:rStyle w:val="Heading2Char"/>
          <w:b/>
        </w:rPr>
        <w:t>rhitectura</w:t>
      </w:r>
      <w:r w:rsidRPr="0014711A">
        <w:rPr>
          <w:sz w:val="32"/>
          <w:szCs w:val="32"/>
        </w:rPr>
        <w:t xml:space="preserve"> S</w:t>
      </w:r>
      <w:r w:rsidRPr="0053159E">
        <w:rPr>
          <w:rStyle w:val="Heading2Char"/>
          <w:b/>
        </w:rPr>
        <w:t>oftware</w:t>
      </w:r>
      <w:bookmarkEnd w:id="48"/>
      <w:r w:rsidR="00867EEB">
        <w:rPr>
          <w:rStyle w:val="Heading2Char"/>
          <w:b/>
        </w:rPr>
        <w:t xml:space="preserve"> / F</w:t>
      </w:r>
      <w:r w:rsidR="006951F1">
        <w:rPr>
          <w:rStyle w:val="Heading2Char"/>
          <w:b/>
        </w:rPr>
        <w:t>irmware</w:t>
      </w:r>
      <w:bookmarkEnd w:id="50"/>
    </w:p>
    <w:p w14:paraId="4D9A59E5" w14:textId="1186419D" w:rsidR="0045254C" w:rsidRPr="0045254C" w:rsidRDefault="00A56FD5" w:rsidP="0045254C">
      <w:pPr>
        <w:pStyle w:val="Heading2"/>
        <w:spacing w:line="360" w:lineRule="auto"/>
        <w:rPr>
          <w:bCs w:val="0"/>
          <w:smallCaps w:val="0"/>
          <w:szCs w:val="36"/>
        </w:rPr>
      </w:pPr>
      <w:bookmarkStart w:id="51" w:name="_Toc57993227"/>
      <w:bookmarkStart w:id="52" w:name="_Toc60485290"/>
      <w:r>
        <w:rPr>
          <w:szCs w:val="32"/>
        </w:rPr>
        <w:t>S</w:t>
      </w:r>
      <w:r w:rsidRPr="00A56FD5">
        <w:rPr>
          <w:rStyle w:val="Heading1Char"/>
          <w:b/>
          <w:sz w:val="32"/>
        </w:rPr>
        <w:t>istem</w:t>
      </w:r>
      <w:r>
        <w:rPr>
          <w:szCs w:val="32"/>
        </w:rPr>
        <w:t xml:space="preserve"> </w:t>
      </w:r>
      <w:r w:rsidRPr="00A56FD5">
        <w:rPr>
          <w:rStyle w:val="Heading1Char"/>
          <w:b/>
          <w:sz w:val="32"/>
        </w:rPr>
        <w:t>de</w:t>
      </w:r>
      <w:r>
        <w:rPr>
          <w:szCs w:val="32"/>
        </w:rPr>
        <w:t xml:space="preserve"> O</w:t>
      </w:r>
      <w:r w:rsidRPr="00A56FD5">
        <w:rPr>
          <w:rStyle w:val="Heading1Char"/>
          <w:b/>
          <w:sz w:val="32"/>
        </w:rPr>
        <w:t>perare</w:t>
      </w:r>
      <w:bookmarkEnd w:id="52"/>
    </w:p>
    <w:p w14:paraId="1118D7BF" w14:textId="525B190E" w:rsidR="00A56FD5" w:rsidRDefault="00A30783" w:rsidP="00A56FD5">
      <w:pPr>
        <w:ind w:left="1206"/>
        <w:rPr>
          <w:lang w:val="ro-RO"/>
        </w:rPr>
      </w:pPr>
      <w:r>
        <w:rPr>
          <w:lang w:val="ro-RO"/>
        </w:rPr>
        <w:t>Sistemul de operare folosit î</w:t>
      </w:r>
      <w:r w:rsidR="00A56FD5">
        <w:rPr>
          <w:lang w:val="ro-RO"/>
        </w:rPr>
        <w:t>n acest proiect este Windows 10.</w:t>
      </w:r>
    </w:p>
    <w:p w14:paraId="20DBDCE8" w14:textId="5B79AF6E" w:rsidR="00A56FD5" w:rsidRDefault="00A56FD5" w:rsidP="00A56FD5">
      <w:pPr>
        <w:pStyle w:val="Heading2"/>
        <w:rPr>
          <w:rStyle w:val="Heading1Char"/>
          <w:b/>
          <w:sz w:val="32"/>
        </w:rPr>
      </w:pPr>
      <w:bookmarkStart w:id="53" w:name="_Toc60485291"/>
      <w:r>
        <w:rPr>
          <w:lang w:val="ro-RO"/>
        </w:rPr>
        <w:t>L</w:t>
      </w:r>
      <w:r w:rsidRPr="00A56FD5">
        <w:rPr>
          <w:rStyle w:val="Heading1Char"/>
          <w:b/>
          <w:sz w:val="32"/>
        </w:rPr>
        <w:t>imbaj</w:t>
      </w:r>
      <w:r>
        <w:rPr>
          <w:lang w:val="ro-RO"/>
        </w:rPr>
        <w:t xml:space="preserve"> </w:t>
      </w:r>
      <w:r w:rsidRPr="00A56FD5">
        <w:rPr>
          <w:rStyle w:val="Heading1Char"/>
          <w:b/>
          <w:sz w:val="32"/>
        </w:rPr>
        <w:t>de</w:t>
      </w:r>
      <w:r>
        <w:rPr>
          <w:lang w:val="ro-RO"/>
        </w:rPr>
        <w:t xml:space="preserve"> P</w:t>
      </w:r>
      <w:r w:rsidRPr="00A56FD5">
        <w:rPr>
          <w:rStyle w:val="Heading1Char"/>
          <w:b/>
          <w:sz w:val="32"/>
        </w:rPr>
        <w:t>rogramare</w:t>
      </w:r>
      <w:bookmarkEnd w:id="53"/>
    </w:p>
    <w:p w14:paraId="664BF05E" w14:textId="77777777" w:rsidR="0045254C" w:rsidRPr="0045254C" w:rsidRDefault="0045254C" w:rsidP="0045254C"/>
    <w:p w14:paraId="2DB6785D" w14:textId="20C601DD" w:rsidR="00A56FD5" w:rsidRDefault="00A571DE" w:rsidP="00A56FD5">
      <w:pPr>
        <w:ind w:left="1206"/>
      </w:pPr>
      <w:r>
        <w:t xml:space="preserve">Limbajul folosit pentru programarea senzorilor </w:t>
      </w:r>
      <w:proofErr w:type="gramStart"/>
      <w:r>
        <w:t>este</w:t>
      </w:r>
      <w:proofErr w:type="gramEnd"/>
      <w:r>
        <w:t xml:space="preserve"> C++.</w:t>
      </w:r>
    </w:p>
    <w:p w14:paraId="75B78288" w14:textId="424B9A3D" w:rsidR="00876C42" w:rsidRDefault="00876C42" w:rsidP="00876C42">
      <w:pPr>
        <w:pStyle w:val="Heading2"/>
        <w:rPr>
          <w:rStyle w:val="Heading1Char"/>
          <w:b/>
          <w:sz w:val="32"/>
          <w:szCs w:val="32"/>
        </w:rPr>
      </w:pPr>
      <w:bookmarkStart w:id="54" w:name="_Toc60485292"/>
      <w:r>
        <w:t>M</w:t>
      </w:r>
      <w:r w:rsidRPr="00876C42">
        <w:rPr>
          <w:rStyle w:val="Heading1Char"/>
          <w:b/>
          <w:sz w:val="32"/>
          <w:szCs w:val="32"/>
        </w:rPr>
        <w:t>edii</w:t>
      </w:r>
      <w:r>
        <w:t xml:space="preserve"> D</w:t>
      </w:r>
      <w:r w:rsidRPr="00876C42">
        <w:rPr>
          <w:rStyle w:val="Heading1Char"/>
          <w:b/>
          <w:sz w:val="32"/>
          <w:szCs w:val="32"/>
        </w:rPr>
        <w:t>e</w:t>
      </w:r>
      <w:r w:rsidRPr="00876C42">
        <w:rPr>
          <w:rStyle w:val="Heading1Char"/>
        </w:rPr>
        <w:t xml:space="preserve"> </w:t>
      </w:r>
      <w:r>
        <w:t>D</w:t>
      </w:r>
      <w:r w:rsidRPr="00876C42">
        <w:rPr>
          <w:rStyle w:val="Heading1Char"/>
          <w:b/>
          <w:sz w:val="32"/>
          <w:szCs w:val="32"/>
        </w:rPr>
        <w:t>ezvoltare</w:t>
      </w:r>
      <w:bookmarkEnd w:id="54"/>
    </w:p>
    <w:p w14:paraId="6968F278" w14:textId="77777777" w:rsidR="00876C42" w:rsidRDefault="00876C42" w:rsidP="00876C42">
      <w:pPr>
        <w:ind w:left="1206"/>
      </w:pPr>
    </w:p>
    <w:p w14:paraId="7A2ADD67" w14:textId="2AE65228" w:rsidR="00876C42" w:rsidRDefault="00876C42" w:rsidP="00A30783">
      <w:pPr>
        <w:ind w:left="630" w:firstLine="720"/>
      </w:pPr>
      <w:r>
        <w:t xml:space="preserve">Mediul de dezvoltare al acestui proiect </w:t>
      </w:r>
      <w:proofErr w:type="gramStart"/>
      <w:r>
        <w:t>este</w:t>
      </w:r>
      <w:proofErr w:type="gramEnd"/>
      <w:r>
        <w:t xml:space="preserve"> Arduino IDE (versiunea 1</w:t>
      </w:r>
      <w:r w:rsidR="0045254C">
        <w:t>.8.13) folosit pentru crearea, încărcarea ș</w:t>
      </w:r>
      <w:r>
        <w:t>i testarea pr</w:t>
      </w:r>
      <w:r w:rsidR="0045254C">
        <w:t>ogramelor aferente pentru placuță</w:t>
      </w:r>
      <w:r>
        <w:t xml:space="preserve"> de dezvoltare Arduino.</w:t>
      </w:r>
    </w:p>
    <w:p w14:paraId="5F5F2FF9" w14:textId="62AF3B7C" w:rsidR="00876C42" w:rsidRDefault="00876C42" w:rsidP="00876C42">
      <w:pPr>
        <w:pStyle w:val="Heading2"/>
        <w:rPr>
          <w:rStyle w:val="Heading1Char"/>
          <w:b/>
          <w:sz w:val="32"/>
          <w:szCs w:val="32"/>
        </w:rPr>
      </w:pPr>
      <w:bookmarkStart w:id="55" w:name="_Toc60485293"/>
      <w:r>
        <w:t>C</w:t>
      </w:r>
      <w:r w:rsidRPr="00876C42">
        <w:rPr>
          <w:rStyle w:val="Heading1Char"/>
          <w:b/>
          <w:sz w:val="32"/>
          <w:szCs w:val="32"/>
        </w:rPr>
        <w:t>ompilator</w:t>
      </w:r>
      <w:bookmarkEnd w:id="55"/>
    </w:p>
    <w:p w14:paraId="59FA0F4C" w14:textId="77777777" w:rsidR="00A30783" w:rsidRPr="00A30783" w:rsidRDefault="00A30783" w:rsidP="00A30783">
      <w:pPr>
        <w:ind w:left="1206"/>
      </w:pPr>
    </w:p>
    <w:p w14:paraId="45D53D43" w14:textId="7E4928AA" w:rsidR="00A56FD5" w:rsidRDefault="00A30783" w:rsidP="000363A5">
      <w:pPr>
        <w:ind w:left="630" w:firstLine="720"/>
      </w:pPr>
      <w:r>
        <w:t xml:space="preserve">Compilatorul este AVR-GCC </w:t>
      </w:r>
      <w:proofErr w:type="gramStart"/>
      <w:r>
        <w:t>( versiunea</w:t>
      </w:r>
      <w:proofErr w:type="gramEnd"/>
      <w:r>
        <w:t xml:space="preserve"> 1.8.3)</w:t>
      </w:r>
      <w:r w:rsidR="0045254C">
        <w:t xml:space="preserve"> ce traduce codul sursă în codul mașinii ca să poată fi încărcat în microcontroller. </w:t>
      </w:r>
    </w:p>
    <w:p w14:paraId="209C0790" w14:textId="49C0A365" w:rsidR="00A56FD5" w:rsidRDefault="000363A5" w:rsidP="000363A5">
      <w:pPr>
        <w:pStyle w:val="Heading2"/>
      </w:pPr>
      <w:bookmarkStart w:id="56" w:name="_Toc60485294"/>
      <w:r w:rsidRPr="000363A5">
        <w:rPr>
          <w:rStyle w:val="Heading1Char"/>
          <w:b/>
          <w:sz w:val="32"/>
          <w:szCs w:val="32"/>
        </w:rPr>
        <w:t>Librarii</w:t>
      </w:r>
      <w:bookmarkEnd w:id="56"/>
    </w:p>
    <w:p w14:paraId="1CDAE48C" w14:textId="77777777" w:rsidR="00A56FD5" w:rsidRDefault="00A56FD5" w:rsidP="00A56FD5"/>
    <w:p w14:paraId="57A9ECD4" w14:textId="484532DE" w:rsidR="000363A5" w:rsidRDefault="000363A5" w:rsidP="000363A5">
      <w:pPr>
        <w:pStyle w:val="ListParagraph"/>
        <w:numPr>
          <w:ilvl w:val="0"/>
          <w:numId w:val="18"/>
        </w:numPr>
      </w:pPr>
      <w:r>
        <w:t>Wire.h :</w:t>
      </w:r>
    </w:p>
    <w:p w14:paraId="59293790" w14:textId="69A4853D" w:rsidR="00A56FD5" w:rsidRDefault="00956A72" w:rsidP="00E85133">
      <w:pPr>
        <w:ind w:left="2160" w:firstLine="360"/>
      </w:pPr>
      <w:r>
        <w:t xml:space="preserve">Librăria permite </w:t>
      </w:r>
      <w:r w:rsidR="00E85133">
        <w:t>comunicarea cu device-uri I2C/TWI</w:t>
      </w:r>
      <w:r>
        <w:t>.</w:t>
      </w:r>
      <w:r w:rsidR="00E85133">
        <w:t xml:space="preserve"> La plăcile Arduino cu revizia 3, pinii SDA </w:t>
      </w:r>
      <w:proofErr w:type="gramStart"/>
      <w:r w:rsidR="00E85133">
        <w:t>( data</w:t>
      </w:r>
      <w:proofErr w:type="gramEnd"/>
      <w:r w:rsidR="00E85133">
        <w:t xml:space="preserve"> line) și SCL ( clock line)</w:t>
      </w:r>
      <w:r>
        <w:t xml:space="preserve"> </w:t>
      </w:r>
      <w:r w:rsidR="00382E09">
        <w:t xml:space="preserve">se găsesc lângă </w:t>
      </w:r>
      <w:r w:rsidR="00E85133">
        <w:t xml:space="preserve">pinul AREF situat </w:t>
      </w:r>
      <w:r w:rsidR="00382E09">
        <w:t>în partea de sus a plă</w:t>
      </w:r>
      <w:r w:rsidR="00E85133">
        <w:t>cii.</w:t>
      </w:r>
    </w:p>
    <w:p w14:paraId="6229A2FF" w14:textId="6EE86E48" w:rsidR="00014C29" w:rsidRDefault="00A21E3A" w:rsidP="00014C29">
      <w:pPr>
        <w:pStyle w:val="ListParagraph"/>
        <w:numPr>
          <w:ilvl w:val="0"/>
          <w:numId w:val="18"/>
        </w:numPr>
      </w:pPr>
      <w:r>
        <w:t>LiquidCrystal_I2C.h</w:t>
      </w:r>
    </w:p>
    <w:p w14:paraId="1D45699B" w14:textId="1B14A71E" w:rsidR="00A56FD5" w:rsidRDefault="00014C29" w:rsidP="00A56FD5">
      <w:r>
        <w:tab/>
      </w:r>
      <w:r>
        <w:tab/>
      </w:r>
      <w:r>
        <w:tab/>
      </w:r>
      <w:r w:rsidR="00A21E3A">
        <w:t xml:space="preserve">        Librăria permite ca microcontroller-ul </w:t>
      </w:r>
      <w:proofErr w:type="gramStart"/>
      <w:r w:rsidR="00A21E3A">
        <w:t>să</w:t>
      </w:r>
      <w:proofErr w:type="gramEnd"/>
      <w:r w:rsidR="00A21E3A">
        <w:t xml:space="preserve"> acceseze și să controleze LCD</w:t>
      </w:r>
      <w:r w:rsidR="0076301D">
        <w:tab/>
      </w:r>
      <w:r w:rsidR="0076301D">
        <w:tab/>
      </w:r>
      <w:r w:rsidR="0076301D">
        <w:tab/>
        <w:t xml:space="preserve">bazat pe un cipse </w:t>
      </w:r>
      <w:r w:rsidR="0076301D" w:rsidRPr="0076301D">
        <w:rPr>
          <w:color w:val="4F4E4E"/>
          <w:shd w:val="clear" w:color="auto" w:fill="FFFFFF"/>
        </w:rPr>
        <w:t>Hitachi </w:t>
      </w:r>
      <w:r w:rsidR="0076301D" w:rsidRPr="0076301D">
        <w:rPr>
          <w:rStyle w:val="wikiword"/>
          <w:color w:val="4F4E4E"/>
          <w:shd w:val="clear" w:color="auto" w:fill="FFFFFF"/>
        </w:rPr>
        <w:t>HD44780</w:t>
      </w:r>
      <w:r w:rsidR="0076301D" w:rsidRPr="0076301D">
        <w:rPr>
          <w:rStyle w:val="wikiword"/>
          <w:color w:val="4F4E4E"/>
          <w:shd w:val="clear" w:color="auto" w:fill="FFFFFF"/>
        </w:rPr>
        <w:t>, care este c</w:t>
      </w:r>
      <w:r w:rsidR="0076301D">
        <w:rPr>
          <w:rStyle w:val="wikiword"/>
          <w:color w:val="4F4E4E"/>
          <w:shd w:val="clear" w:color="auto" w:fill="FFFFFF"/>
        </w:rPr>
        <w:t xml:space="preserve">el mai întâlnit la </w:t>
      </w:r>
      <w:r w:rsidR="0076301D" w:rsidRPr="0076301D">
        <w:rPr>
          <w:rStyle w:val="wikiword"/>
          <w:color w:val="4F4E4E"/>
          <w:shd w:val="clear" w:color="auto" w:fill="FFFFFF"/>
        </w:rPr>
        <w:t xml:space="preserve">LCD ce afișează </w:t>
      </w:r>
      <w:r w:rsidR="0076301D">
        <w:rPr>
          <w:rStyle w:val="wikiword"/>
          <w:color w:val="4F4E4E"/>
          <w:shd w:val="clear" w:color="auto" w:fill="FFFFFF"/>
        </w:rPr>
        <w:t xml:space="preserve">        </w:t>
      </w:r>
      <w:r>
        <w:tab/>
      </w:r>
      <w:r>
        <w:tab/>
      </w:r>
      <w:r w:rsidR="0076301D">
        <w:t xml:space="preserve">               text.</w:t>
      </w:r>
    </w:p>
    <w:p w14:paraId="025BF940" w14:textId="254B9121" w:rsidR="0076301D" w:rsidRDefault="0076301D" w:rsidP="0076301D">
      <w:pPr>
        <w:pStyle w:val="ListParagraph"/>
        <w:numPr>
          <w:ilvl w:val="0"/>
          <w:numId w:val="18"/>
        </w:numPr>
      </w:pPr>
      <w:r>
        <w:t>DHT.h</w:t>
      </w:r>
    </w:p>
    <w:p w14:paraId="7ECD4E8E" w14:textId="6E99EE3D" w:rsidR="0076301D" w:rsidRDefault="0076301D" w:rsidP="0076301D">
      <w:pPr>
        <w:ind w:left="2160"/>
      </w:pPr>
      <w:r>
        <w:t xml:space="preserve">        Librăria asigură preluarea datelor de la senzorul de temperature și transmiterea acestora către microcontroller.  </w:t>
      </w:r>
    </w:p>
    <w:p w14:paraId="22559053" w14:textId="209D0CB1" w:rsidR="0076301D" w:rsidRDefault="00B83E95" w:rsidP="0076301D">
      <w:pPr>
        <w:pStyle w:val="ListParagraph"/>
        <w:numPr>
          <w:ilvl w:val="0"/>
          <w:numId w:val="18"/>
        </w:numPr>
      </w:pPr>
      <w:r>
        <w:t>SparkFunTSL2561.h</w:t>
      </w:r>
    </w:p>
    <w:p w14:paraId="43FCA330" w14:textId="78FF3A6F" w:rsidR="00B83E95" w:rsidRDefault="00B83E95" w:rsidP="00B83E95">
      <w:pPr>
        <w:spacing w:line="240" w:lineRule="auto"/>
        <w:ind w:left="2160"/>
      </w:pPr>
      <w:r>
        <w:t xml:space="preserve">        Librăria permite preluare valorilor de la senzorul de lumina TSL2561</w:t>
      </w:r>
    </w:p>
    <w:p w14:paraId="15A86A35" w14:textId="72891BC3" w:rsidR="00B83E95" w:rsidRDefault="00B83E95" w:rsidP="00B83E95">
      <w:pPr>
        <w:spacing w:line="240" w:lineRule="auto"/>
        <w:ind w:left="2160"/>
      </w:pPr>
      <w:r>
        <w:t>și prelucrarea acestora de către microcontroller</w:t>
      </w:r>
    </w:p>
    <w:p w14:paraId="4403B8A2" w14:textId="77777777" w:rsidR="00A56FD5" w:rsidRPr="00A56FD5" w:rsidRDefault="00A56FD5" w:rsidP="00A56FD5">
      <w:bookmarkStart w:id="57" w:name="_GoBack"/>
      <w:bookmarkEnd w:id="57"/>
    </w:p>
    <w:p w14:paraId="01113D13" w14:textId="1E417F36" w:rsidR="00981516" w:rsidRPr="009871EF" w:rsidRDefault="00981516" w:rsidP="009871EF">
      <w:pPr>
        <w:pStyle w:val="Heading2"/>
        <w:spacing w:line="360" w:lineRule="auto"/>
        <w:rPr>
          <w:szCs w:val="32"/>
        </w:rPr>
      </w:pPr>
      <w:bookmarkStart w:id="58" w:name="_Toc60485295"/>
      <w:r w:rsidRPr="0014711A">
        <w:rPr>
          <w:szCs w:val="32"/>
        </w:rPr>
        <w:lastRenderedPageBreak/>
        <w:t>S</w:t>
      </w:r>
      <w:r w:rsidR="009871EF">
        <w:rPr>
          <w:rStyle w:val="Heading1Char"/>
          <w:b/>
          <w:sz w:val="32"/>
          <w:szCs w:val="32"/>
        </w:rPr>
        <w:t>chemă</w:t>
      </w:r>
      <w:r w:rsidRPr="0014711A">
        <w:rPr>
          <w:szCs w:val="32"/>
        </w:rPr>
        <w:t xml:space="preserve"> </w:t>
      </w:r>
      <w:r w:rsidR="009871EF">
        <w:rPr>
          <w:szCs w:val="32"/>
        </w:rPr>
        <w:t>L</w:t>
      </w:r>
      <w:r w:rsidRPr="0014711A">
        <w:rPr>
          <w:rStyle w:val="Heading1Char"/>
          <w:b/>
          <w:sz w:val="32"/>
          <w:szCs w:val="32"/>
        </w:rPr>
        <w:t>ogic</w:t>
      </w:r>
      <w:bookmarkEnd w:id="51"/>
      <w:r w:rsidR="009871EF">
        <w:rPr>
          <w:rStyle w:val="Heading1Char"/>
          <w:b/>
          <w:sz w:val="32"/>
          <w:szCs w:val="32"/>
        </w:rPr>
        <w:t>ă</w:t>
      </w:r>
      <w:bookmarkEnd w:id="58"/>
    </w:p>
    <w:p w14:paraId="42BC5784" w14:textId="77777777" w:rsidR="009871EF" w:rsidRDefault="009871EF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53F84671" w14:textId="262EB369" w:rsidR="00981516" w:rsidRDefault="001C0DB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  <w:r>
        <w:rPr>
          <w:rFonts w:eastAsiaTheme="majorEastAsia" w:cstheme="majorBidi"/>
          <w:b/>
          <w:bCs/>
          <w:smallCaps/>
          <w:noProof/>
          <w:color w:val="000000" w:themeColor="text1"/>
          <w:sz w:val="36"/>
          <w:szCs w:val="36"/>
        </w:rPr>
        <w:drawing>
          <wp:inline distT="0" distB="0" distL="0" distR="0" wp14:anchorId="6D95458D" wp14:editId="782107A1">
            <wp:extent cx="5727700" cy="1975485"/>
            <wp:effectExtent l="0" t="0" r="6350" b="5715"/>
            <wp:docPr id="17" name="Picture 17" descr="C:\Users\SabinSJ\Downloads\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binSJ\Downloads\flow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C9545" w14:textId="77777777" w:rsidR="00876C42" w:rsidRDefault="00876C42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4F9F119C" w14:textId="53FDAD26" w:rsidR="002C7982" w:rsidRDefault="00534988" w:rsidP="002C7982">
      <w:r>
        <w:t>Pseudocod:</w:t>
      </w:r>
    </w:p>
    <w:p w14:paraId="04F6705B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citeste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LED_B_BL</w:t>
      </w:r>
    </w:p>
    <w:p w14:paraId="7D40F42C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citeste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LED_G_BL</w:t>
      </w:r>
    </w:p>
    <w:p w14:paraId="3FE44720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citeste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LED_BL</w:t>
      </w:r>
    </w:p>
    <w:p w14:paraId="33897C4E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citeste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LED_PIR</w:t>
      </w:r>
    </w:p>
    <w:p w14:paraId="3C728278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citeste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INP_PIR</w:t>
      </w:r>
    </w:p>
    <w:p w14:paraId="10041009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citeste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LED_TSL</w:t>
      </w:r>
    </w:p>
    <w:p w14:paraId="06E7E5F7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citeste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LED_B_TSL</w:t>
      </w:r>
    </w:p>
    <w:p w14:paraId="096DED28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citeste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LED_G_TSL</w:t>
      </w:r>
    </w:p>
    <w:p w14:paraId="592FC264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citeste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DHT_PIN</w:t>
      </w:r>
    </w:p>
    <w:p w14:paraId="18414C46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citeste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COOLER_PIN</w:t>
      </w:r>
    </w:p>
    <w:p w14:paraId="1C17DA05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citeste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MQ7_analog_IN</w:t>
      </w:r>
    </w:p>
    <w:p w14:paraId="5A13BB52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citeste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MQ2_analog_IN</w:t>
      </w:r>
    </w:p>
    <w:p w14:paraId="420619E5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citeste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humidity</w:t>
      </w:r>
    </w:p>
    <w:p w14:paraId="7F1C4F9D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citeste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tempC</w:t>
      </w:r>
    </w:p>
    <w:p w14:paraId="7C2729AD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citeste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tempF</w:t>
      </w:r>
    </w:p>
    <w:p w14:paraId="0576C491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85FA5C0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Functie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COSensor()</w:t>
      </w:r>
      <w:proofErr w:type="gramEnd"/>
    </w:p>
    <w:p w14:paraId="48667DA2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EEE8340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daca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Value &gt;= 100 atunci</w:t>
      </w:r>
    </w:p>
    <w:p w14:paraId="3F2DE818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porneste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cooler</w:t>
      </w:r>
    </w:p>
    <w:p w14:paraId="5F2DC33F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altfel</w:t>
      </w:r>
      <w:proofErr w:type="gramEnd"/>
    </w:p>
    <w:p w14:paraId="79A8429E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cooler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oprit</w:t>
      </w:r>
    </w:p>
    <w:p w14:paraId="47109578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sfarsit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daca</w:t>
      </w:r>
    </w:p>
    <w:p w14:paraId="6242EFFD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CFD9D1E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SfFunctie</w:t>
      </w:r>
    </w:p>
    <w:p w14:paraId="68816A6D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7DCD254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Functie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MonoxideSensorPrint()</w:t>
      </w:r>
      <w:proofErr w:type="gramEnd"/>
    </w:p>
    <w:p w14:paraId="7D7DCE95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E6B23D0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afiseaza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pe LCD CO Value</w:t>
      </w:r>
    </w:p>
    <w:p w14:paraId="4F49BBCD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AB68E20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SfFunctie</w:t>
      </w:r>
    </w:p>
    <w:p w14:paraId="2877359F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050DFFE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Functie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GasSensorPrint()</w:t>
      </w:r>
      <w:proofErr w:type="gramEnd"/>
    </w:p>
    <w:p w14:paraId="39ADD4D6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CCAED1C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afiseaza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pe LCD Gas Value</w:t>
      </w:r>
    </w:p>
    <w:p w14:paraId="6FF72B74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84AEAA3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SfFunctie</w:t>
      </w:r>
    </w:p>
    <w:p w14:paraId="6D1865D3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C073E2C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Functie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GasSensor()</w:t>
      </w:r>
      <w:proofErr w:type="gramEnd"/>
    </w:p>
    <w:p w14:paraId="1CE8F4D4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0053080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daca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Value &gt;= 170 atunci</w:t>
      </w:r>
    </w:p>
    <w:p w14:paraId="52225CEA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porneste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cooler</w:t>
      </w:r>
    </w:p>
    <w:p w14:paraId="0B53629D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altfel</w:t>
      </w:r>
      <w:proofErr w:type="gramEnd"/>
    </w:p>
    <w:p w14:paraId="18FAE034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cooler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oprit</w:t>
      </w:r>
    </w:p>
    <w:p w14:paraId="6B77E316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sfarsit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daca</w:t>
      </w:r>
    </w:p>
    <w:p w14:paraId="714FA5AC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79399DE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SfFunctie</w:t>
      </w:r>
    </w:p>
    <w:p w14:paraId="1482A029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246F572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Functie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DHTSensor()</w:t>
      </w:r>
      <w:proofErr w:type="gramEnd"/>
    </w:p>
    <w:p w14:paraId="27430B3B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21290CD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afisare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pe LCD tempC</w:t>
      </w:r>
    </w:p>
    <w:p w14:paraId="2D49F56B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958E7C3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SfFunctie</w:t>
      </w:r>
    </w:p>
    <w:p w14:paraId="32BFC7CE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2610ADF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Functie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TSLSensor()</w:t>
      </w:r>
      <w:proofErr w:type="gramEnd"/>
    </w:p>
    <w:p w14:paraId="5FEAC91A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D31DE36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citeste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visible</w:t>
      </w:r>
    </w:p>
    <w:p w14:paraId="0D26A073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DE625A9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daca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detectez lumina atunci</w:t>
      </w:r>
    </w:p>
    <w:p w14:paraId="213F7B9E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daca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visible &gt; 20000 atunci</w:t>
      </w:r>
    </w:p>
    <w:p w14:paraId="1B763138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stige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LED_RGB</w:t>
      </w:r>
    </w:p>
    <w:p w14:paraId="204AFC80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altfel</w:t>
      </w:r>
      <w:proofErr w:type="gramEnd"/>
    </w:p>
    <w:p w14:paraId="77C57517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aprinde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LED_RGB</w:t>
      </w:r>
    </w:p>
    <w:p w14:paraId="6D29F534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sfarsit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daca</w:t>
      </w:r>
    </w:p>
    <w:p w14:paraId="7DB0C3D9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altfel</w:t>
      </w:r>
      <w:proofErr w:type="gramEnd"/>
    </w:p>
    <w:p w14:paraId="015654B2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afiseaza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erroare</w:t>
      </w:r>
    </w:p>
    <w:p w14:paraId="67FBE3B0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sfarsit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daca</w:t>
      </w:r>
    </w:p>
    <w:p w14:paraId="455ACB87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73ED142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SfFunctie</w:t>
      </w:r>
    </w:p>
    <w:p w14:paraId="4FEEBB4D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4944926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Functie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PIRSensor()</w:t>
      </w:r>
      <w:proofErr w:type="gramEnd"/>
    </w:p>
    <w:p w14:paraId="17C6F7EC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721C64A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daca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detectez miscare atunci</w:t>
      </w:r>
    </w:p>
    <w:p w14:paraId="75C0EF81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aprinde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LED_RGB</w:t>
      </w:r>
    </w:p>
    <w:p w14:paraId="05B113EA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altfel</w:t>
      </w:r>
      <w:proofErr w:type="gramEnd"/>
    </w:p>
    <w:p w14:paraId="7555A8C9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LED_RGB stins</w:t>
      </w:r>
    </w:p>
    <w:p w14:paraId="72390A5F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sfarsit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daca</w:t>
      </w:r>
    </w:p>
    <w:p w14:paraId="114FD953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F50ED8A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SfFunctie</w:t>
      </w:r>
    </w:p>
    <w:p w14:paraId="1EB59D4D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8606877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Functie light_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color()</w:t>
      </w:r>
      <w:proofErr w:type="gramEnd"/>
    </w:p>
    <w:p w14:paraId="659480BC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D1B8E88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daca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state = 1 atunci</w:t>
      </w:r>
    </w:p>
    <w:p w14:paraId="7537AFE6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aprinde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LED_RGB</w:t>
      </w:r>
    </w:p>
    <w:p w14:paraId="7464091B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altfel</w:t>
      </w:r>
      <w:proofErr w:type="gramEnd"/>
    </w:p>
    <w:p w14:paraId="3CBE4912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LED_RGB stins</w:t>
      </w:r>
    </w:p>
    <w:p w14:paraId="6B05FF8B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sfarsit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daca</w:t>
      </w:r>
    </w:p>
    <w:p w14:paraId="602966B0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F555D0F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SfFunctie</w:t>
      </w:r>
    </w:p>
    <w:p w14:paraId="78DFCA3C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C5E4C12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Functie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Bluetooth()</w:t>
      </w:r>
      <w:proofErr w:type="gramEnd"/>
    </w:p>
    <w:p w14:paraId="08991427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3A6C5D3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citeste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incoming_value</w:t>
      </w:r>
    </w:p>
    <w:p w14:paraId="60002F8E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22D36D4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daca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incoming_value = 1 atunci</w:t>
      </w:r>
    </w:p>
    <w:p w14:paraId="1B9D0722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aprinde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LED_RGB</w:t>
      </w:r>
    </w:p>
    <w:p w14:paraId="72276BF5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altfel</w:t>
      </w:r>
      <w:proofErr w:type="gramEnd"/>
    </w:p>
    <w:p w14:paraId="6D658738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LED_RGB stins</w:t>
      </w:r>
    </w:p>
    <w:p w14:paraId="6B015ADD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sfarsit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daca</w:t>
      </w:r>
    </w:p>
    <w:p w14:paraId="2E07C34D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ADC33EA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daca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incoming_value = a atunci</w:t>
      </w:r>
    </w:p>
    <w:p w14:paraId="6CC09B21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afiseaza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pe LCD DHTSensor</w:t>
      </w:r>
    </w:p>
    <w:p w14:paraId="340C3C65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altfel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daca incoming_value = b atunci</w:t>
      </w:r>
    </w:p>
    <w:p w14:paraId="5475CED3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afiseaza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pe LCD GasSensorPrint</w:t>
      </w:r>
    </w:p>
    <w:p w14:paraId="468C5037" w14:textId="52EFBAE2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altfel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daca incoming_value = c atunci</w:t>
      </w:r>
    </w:p>
    <w:p w14:paraId="0FEE2679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afiseaza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pe LCD MonoxideSensorPrint</w:t>
      </w:r>
    </w:p>
    <w:p w14:paraId="3E46B74A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altfel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daca incoming_value = 1 atuci</w:t>
      </w:r>
    </w:p>
    <w:p w14:paraId="39F268BA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afiseaza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pe LCD DHTSensor</w:t>
      </w:r>
    </w:p>
    <w:p w14:paraId="23A86F0E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sfarsit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daca</w:t>
      </w:r>
    </w:p>
    <w:p w14:paraId="0FB92A81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5E85EF3" w14:textId="1F1B421C" w:rsidR="00534988" w:rsidRPr="00811CCA" w:rsidRDefault="00534988" w:rsidP="00534988">
      <w:r>
        <w:rPr>
          <w:rFonts w:ascii="Consolas" w:hAnsi="Consolas" w:cs="Consolas"/>
          <w:color w:val="000000"/>
          <w:sz w:val="19"/>
          <w:szCs w:val="19"/>
        </w:rPr>
        <w:t>SfFunctie</w:t>
      </w:r>
    </w:p>
    <w:p w14:paraId="4E763141" w14:textId="1069BC3C" w:rsidR="009871EF" w:rsidRPr="00811CCA" w:rsidRDefault="009871EF" w:rsidP="002C7982"/>
    <w:p w14:paraId="6163C456" w14:textId="3C26611B" w:rsidR="009871EF" w:rsidRPr="00811CCA" w:rsidRDefault="00197CCB" w:rsidP="00197CCB">
      <w:pPr>
        <w:pStyle w:val="Heading2"/>
      </w:pPr>
      <w:bookmarkStart w:id="59" w:name="_Toc60485296"/>
      <w:r w:rsidRPr="00811CCA">
        <w:t>C</w:t>
      </w:r>
      <w:r w:rsidRPr="00811CCA">
        <w:rPr>
          <w:rStyle w:val="Heading1Char"/>
          <w:b/>
          <w:sz w:val="32"/>
          <w:szCs w:val="32"/>
        </w:rPr>
        <w:t>od</w:t>
      </w:r>
      <w:r w:rsidRPr="00811CCA">
        <w:t xml:space="preserve"> A</w:t>
      </w:r>
      <w:r w:rsidRPr="00811CCA">
        <w:rPr>
          <w:rStyle w:val="Heading1Char"/>
          <w:b/>
          <w:sz w:val="32"/>
          <w:szCs w:val="32"/>
        </w:rPr>
        <w:t>rduino</w:t>
      </w:r>
      <w:bookmarkEnd w:id="59"/>
    </w:p>
    <w:p w14:paraId="4B700E9A" w14:textId="276819CF" w:rsidR="009871EF" w:rsidRPr="00811CCA" w:rsidRDefault="00EA3F9B" w:rsidP="002C7982">
      <w:r>
        <w:rPr>
          <w:noProof/>
        </w:rPr>
        <w:pict w14:anchorId="124D1E38">
          <v:shape id="_x0000_s1030" type="#_x0000_t75" style="position:absolute;left:0;text-align:left;margin-left:114.85pt;margin-top:12pt;width:200.15pt;height:446.25pt;z-index:251703296;mso-position-horizontal-relative:text;mso-position-vertical-relative:text;mso-width-relative:page;mso-height-relative:page">
            <v:imagedata r:id="rId42" o:title="cod5"/>
            <w10:wrap type="square"/>
          </v:shape>
        </w:pict>
      </w:r>
    </w:p>
    <w:p w14:paraId="24ED1159" w14:textId="77777777" w:rsidR="009871EF" w:rsidRDefault="009871EF" w:rsidP="002C7982"/>
    <w:p w14:paraId="35BF5049" w14:textId="77777777" w:rsidR="009871EF" w:rsidRDefault="009871EF" w:rsidP="002C7982"/>
    <w:p w14:paraId="0777C8E7" w14:textId="06E5C8CD" w:rsidR="009871EF" w:rsidRDefault="009871EF" w:rsidP="002C7982"/>
    <w:p w14:paraId="19630B3B" w14:textId="0C68F224" w:rsidR="009871EF" w:rsidRDefault="009871EF" w:rsidP="002C7982"/>
    <w:p w14:paraId="07B28A96" w14:textId="77777777" w:rsidR="009871EF" w:rsidRDefault="009871EF" w:rsidP="002C7982"/>
    <w:p w14:paraId="677B6026" w14:textId="77777777" w:rsidR="009871EF" w:rsidRDefault="009871EF" w:rsidP="002C7982"/>
    <w:p w14:paraId="032492D6" w14:textId="77777777" w:rsidR="009871EF" w:rsidRDefault="009871EF" w:rsidP="002C7982"/>
    <w:p w14:paraId="2D21C6FA" w14:textId="77777777" w:rsidR="009871EF" w:rsidRDefault="009871EF" w:rsidP="002C7982"/>
    <w:p w14:paraId="03DB373F" w14:textId="77777777" w:rsidR="009871EF" w:rsidRDefault="009871EF" w:rsidP="002C7982"/>
    <w:p w14:paraId="0BE32EE0" w14:textId="55600584" w:rsidR="009871EF" w:rsidRDefault="009871EF" w:rsidP="002C7982"/>
    <w:p w14:paraId="62795A63" w14:textId="77777777" w:rsidR="009871EF" w:rsidRDefault="009871EF" w:rsidP="002C7982"/>
    <w:p w14:paraId="4B95084D" w14:textId="77777777" w:rsidR="009871EF" w:rsidRDefault="009871EF" w:rsidP="002C7982"/>
    <w:p w14:paraId="2F6C461E" w14:textId="77777777" w:rsidR="009871EF" w:rsidRDefault="009871EF" w:rsidP="002C7982"/>
    <w:p w14:paraId="1B1408FA" w14:textId="77777777" w:rsidR="00534988" w:rsidRDefault="00534988" w:rsidP="002C7982"/>
    <w:p w14:paraId="6AA91704" w14:textId="533FDAA3" w:rsidR="00534988" w:rsidRDefault="00534988" w:rsidP="002C7982"/>
    <w:p w14:paraId="73E4D721" w14:textId="77777777" w:rsidR="00534988" w:rsidRDefault="00534988" w:rsidP="002C7982"/>
    <w:p w14:paraId="2D1E15A9" w14:textId="77777777" w:rsidR="00534988" w:rsidRDefault="00534988" w:rsidP="002C7982"/>
    <w:p w14:paraId="7631B3DB" w14:textId="53B37023" w:rsidR="00534988" w:rsidRDefault="00EA3F9B" w:rsidP="002C7982">
      <w:r>
        <w:rPr>
          <w:noProof/>
        </w:rPr>
        <w:lastRenderedPageBreak/>
        <w:pict w14:anchorId="4F1D26ED">
          <v:shape id="_x0000_s1031" type="#_x0000_t75" style="position:absolute;left:0;text-align:left;margin-left:106.5pt;margin-top:1in;width:237.75pt;height:582.75pt;z-index:251705344;mso-position-horizontal-relative:text;mso-position-vertical-relative:text;mso-width-relative:page;mso-height-relative:page">
            <v:imagedata r:id="rId43" o:title="cod3"/>
            <w10:wrap type="square"/>
          </v:shape>
        </w:pict>
      </w:r>
    </w:p>
    <w:p w14:paraId="6BCDD2FD" w14:textId="77777777" w:rsidR="00534988" w:rsidRDefault="00534988" w:rsidP="002C7982"/>
    <w:p w14:paraId="52242C9E" w14:textId="77777777" w:rsidR="00534988" w:rsidRDefault="00534988" w:rsidP="002C7982"/>
    <w:p w14:paraId="797FA4C6" w14:textId="77777777" w:rsidR="00876C42" w:rsidRDefault="00876C42" w:rsidP="002C7982"/>
    <w:p w14:paraId="30E14441" w14:textId="77777777" w:rsidR="00876C42" w:rsidRDefault="00876C42" w:rsidP="002C7982"/>
    <w:p w14:paraId="25E1CF26" w14:textId="77777777" w:rsidR="008A48A8" w:rsidRDefault="008A48A8" w:rsidP="002C7982"/>
    <w:p w14:paraId="62D4B5E0" w14:textId="77777777" w:rsidR="008A48A8" w:rsidRDefault="008A48A8" w:rsidP="002C7982"/>
    <w:p w14:paraId="155240BF" w14:textId="77777777" w:rsidR="008A48A8" w:rsidRDefault="008A48A8" w:rsidP="002C7982"/>
    <w:p w14:paraId="0F8AA838" w14:textId="77777777" w:rsidR="008A48A8" w:rsidRDefault="008A48A8" w:rsidP="002C7982"/>
    <w:p w14:paraId="55643519" w14:textId="77777777" w:rsidR="008A48A8" w:rsidRDefault="008A48A8" w:rsidP="002C7982"/>
    <w:p w14:paraId="0055E83D" w14:textId="77777777" w:rsidR="008A48A8" w:rsidRDefault="008A48A8" w:rsidP="002C7982"/>
    <w:p w14:paraId="7ABB0BB4" w14:textId="77777777" w:rsidR="008A48A8" w:rsidRDefault="008A48A8" w:rsidP="002C7982"/>
    <w:p w14:paraId="74BCE449" w14:textId="77777777" w:rsidR="008A48A8" w:rsidRDefault="008A48A8" w:rsidP="002C7982"/>
    <w:p w14:paraId="0D8EC254" w14:textId="77777777" w:rsidR="008A48A8" w:rsidRDefault="008A48A8" w:rsidP="002C7982"/>
    <w:p w14:paraId="38C1C318" w14:textId="77777777" w:rsidR="008A48A8" w:rsidRDefault="008A48A8" w:rsidP="002C7982"/>
    <w:p w14:paraId="7C663A7E" w14:textId="77777777" w:rsidR="008A48A8" w:rsidRDefault="008A48A8" w:rsidP="002C7982"/>
    <w:p w14:paraId="78DEFE9D" w14:textId="77777777" w:rsidR="008A48A8" w:rsidRDefault="008A48A8" w:rsidP="002C7982"/>
    <w:p w14:paraId="1DDABD35" w14:textId="77777777" w:rsidR="008A48A8" w:rsidRDefault="008A48A8" w:rsidP="002C7982"/>
    <w:p w14:paraId="6B994A95" w14:textId="77777777" w:rsidR="008A48A8" w:rsidRDefault="008A48A8" w:rsidP="002C7982"/>
    <w:p w14:paraId="72CF1609" w14:textId="77777777" w:rsidR="008A48A8" w:rsidRDefault="008A48A8" w:rsidP="002C7982"/>
    <w:p w14:paraId="0D8D444B" w14:textId="77777777" w:rsidR="008A48A8" w:rsidRDefault="008A48A8" w:rsidP="002C7982"/>
    <w:p w14:paraId="7F81AFCF" w14:textId="77777777" w:rsidR="008A48A8" w:rsidRDefault="008A48A8" w:rsidP="002C7982"/>
    <w:p w14:paraId="2D428BBD" w14:textId="77777777" w:rsidR="008A48A8" w:rsidRDefault="008A48A8" w:rsidP="002C7982"/>
    <w:p w14:paraId="6CF7AF18" w14:textId="77777777" w:rsidR="008A48A8" w:rsidRDefault="008A48A8" w:rsidP="002C7982"/>
    <w:p w14:paraId="750518F6" w14:textId="77777777" w:rsidR="008A48A8" w:rsidRDefault="008A48A8" w:rsidP="002C7982"/>
    <w:p w14:paraId="5F9B8F46" w14:textId="77777777" w:rsidR="008A48A8" w:rsidRDefault="008A48A8" w:rsidP="002C7982"/>
    <w:p w14:paraId="6DD45EA6" w14:textId="77777777" w:rsidR="008A48A8" w:rsidRDefault="008A48A8" w:rsidP="002C7982"/>
    <w:p w14:paraId="073FE791" w14:textId="77777777" w:rsidR="008A48A8" w:rsidRDefault="008A48A8" w:rsidP="002C7982"/>
    <w:p w14:paraId="39A35076" w14:textId="77777777" w:rsidR="008A48A8" w:rsidRDefault="008A48A8" w:rsidP="002C7982"/>
    <w:p w14:paraId="49528DD7" w14:textId="77777777" w:rsidR="008A48A8" w:rsidRDefault="008A48A8" w:rsidP="002C7982"/>
    <w:p w14:paraId="5BBCF79C" w14:textId="77777777" w:rsidR="00F22C1C" w:rsidRDefault="00F22C1C" w:rsidP="002C7982"/>
    <w:p w14:paraId="46714FC7" w14:textId="640B5253" w:rsidR="00F22C1C" w:rsidRDefault="00F22C1C" w:rsidP="00F22C1C">
      <w:pPr>
        <w:pStyle w:val="Heading2"/>
        <w:rPr>
          <w:rStyle w:val="Heading1Char"/>
          <w:b/>
          <w:sz w:val="32"/>
          <w:szCs w:val="32"/>
        </w:rPr>
      </w:pPr>
      <w:bookmarkStart w:id="60" w:name="_Toc60485297"/>
      <w:r>
        <w:lastRenderedPageBreak/>
        <w:t>S</w:t>
      </w:r>
      <w:r w:rsidRPr="00F22C1C">
        <w:rPr>
          <w:rStyle w:val="Heading1Char"/>
          <w:b/>
          <w:sz w:val="32"/>
          <w:szCs w:val="32"/>
        </w:rPr>
        <w:t>tati</w:t>
      </w:r>
      <w:r>
        <w:rPr>
          <w:rStyle w:val="Heading1Char"/>
          <w:b/>
          <w:sz w:val="32"/>
          <w:szCs w:val="32"/>
        </w:rPr>
        <w:t>stică</w:t>
      </w:r>
      <w:bookmarkEnd w:id="60"/>
    </w:p>
    <w:p w14:paraId="216228D3" w14:textId="77777777" w:rsidR="00F22C1C" w:rsidRDefault="00F22C1C" w:rsidP="00F22C1C"/>
    <w:p w14:paraId="4DC4E4FE" w14:textId="77777777" w:rsidR="00F22C1C" w:rsidRDefault="00F22C1C" w:rsidP="00F22C1C"/>
    <w:p w14:paraId="1591C2E9" w14:textId="77777777" w:rsidR="00F22C1C" w:rsidRDefault="00F22C1C" w:rsidP="00F22C1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6"/>
        <w:gridCol w:w="3006"/>
      </w:tblGrid>
      <w:tr w:rsidR="00F22C1C" w14:paraId="48FC300E" w14:textId="77777777" w:rsidTr="00F22C1C">
        <w:tc>
          <w:tcPr>
            <w:tcW w:w="3005" w:type="dxa"/>
          </w:tcPr>
          <w:p w14:paraId="4F25CBFB" w14:textId="6B47950C" w:rsidR="00F22C1C" w:rsidRDefault="00F22C1C" w:rsidP="00F22C1C">
            <w:pPr>
              <w:jc w:val="center"/>
            </w:pPr>
            <w:r>
              <w:t>Denumirea senzorului</w:t>
            </w:r>
          </w:p>
        </w:tc>
        <w:tc>
          <w:tcPr>
            <w:tcW w:w="3006" w:type="dxa"/>
          </w:tcPr>
          <w:p w14:paraId="780F3712" w14:textId="2FF6F52D" w:rsidR="00F22C1C" w:rsidRDefault="00F22C1C" w:rsidP="001C6596">
            <w:pPr>
              <w:jc w:val="center"/>
            </w:pPr>
            <w:r>
              <w:t xml:space="preserve">Timp </w:t>
            </w:r>
            <w:r w:rsidR="001C6596">
              <w:t>necesar</w:t>
            </w:r>
          </w:p>
        </w:tc>
        <w:tc>
          <w:tcPr>
            <w:tcW w:w="3006" w:type="dxa"/>
          </w:tcPr>
          <w:p w14:paraId="7AC0940A" w14:textId="160EEB51" w:rsidR="00F22C1C" w:rsidRDefault="00F22C1C" w:rsidP="00F22C1C">
            <w:pPr>
              <w:jc w:val="center"/>
            </w:pPr>
            <w:r>
              <w:t>Dezvoltator</w:t>
            </w:r>
          </w:p>
        </w:tc>
      </w:tr>
      <w:tr w:rsidR="00F22C1C" w14:paraId="58C10145" w14:textId="77777777" w:rsidTr="00F22C1C">
        <w:tc>
          <w:tcPr>
            <w:tcW w:w="3005" w:type="dxa"/>
          </w:tcPr>
          <w:p w14:paraId="0DCC5CA2" w14:textId="62AC48C2" w:rsidR="00F22C1C" w:rsidRDefault="00F22C1C" w:rsidP="00F22C1C">
            <w:r>
              <w:t>Senzor DHT11</w:t>
            </w:r>
          </w:p>
        </w:tc>
        <w:tc>
          <w:tcPr>
            <w:tcW w:w="3006" w:type="dxa"/>
          </w:tcPr>
          <w:p w14:paraId="740A7AA1" w14:textId="18D822AC" w:rsidR="00F22C1C" w:rsidRDefault="001C6596" w:rsidP="001C6596">
            <w:pPr>
              <w:jc w:val="center"/>
            </w:pPr>
            <w:r>
              <w:t>6h</w:t>
            </w:r>
          </w:p>
        </w:tc>
        <w:tc>
          <w:tcPr>
            <w:tcW w:w="3006" w:type="dxa"/>
          </w:tcPr>
          <w:p w14:paraId="510F7324" w14:textId="7DBC59D5" w:rsidR="00F22C1C" w:rsidRDefault="00916DB2" w:rsidP="00F22C1C">
            <w:r>
              <w:t>Zaharia George-Andrei</w:t>
            </w:r>
          </w:p>
        </w:tc>
      </w:tr>
      <w:tr w:rsidR="00F22C1C" w14:paraId="5F3A678B" w14:textId="77777777" w:rsidTr="00F22C1C">
        <w:tc>
          <w:tcPr>
            <w:tcW w:w="3005" w:type="dxa"/>
          </w:tcPr>
          <w:p w14:paraId="7F5AA20F" w14:textId="442D774B" w:rsidR="00F22C1C" w:rsidRDefault="00F22C1C" w:rsidP="00F22C1C">
            <w:r>
              <w:t>Senzor PIR</w:t>
            </w:r>
          </w:p>
        </w:tc>
        <w:tc>
          <w:tcPr>
            <w:tcW w:w="3006" w:type="dxa"/>
          </w:tcPr>
          <w:p w14:paraId="53080C2A" w14:textId="30288BED" w:rsidR="00F22C1C" w:rsidRDefault="001C6596" w:rsidP="001C6596">
            <w:pPr>
              <w:jc w:val="center"/>
            </w:pPr>
            <w:r>
              <w:t>5h</w:t>
            </w:r>
          </w:p>
        </w:tc>
        <w:tc>
          <w:tcPr>
            <w:tcW w:w="3006" w:type="dxa"/>
          </w:tcPr>
          <w:p w14:paraId="76C784B1" w14:textId="334CBA49" w:rsidR="00F22C1C" w:rsidRDefault="00E64574" w:rsidP="00F22C1C">
            <w:r>
              <w:t>Zaharia George-Andrei</w:t>
            </w:r>
          </w:p>
        </w:tc>
      </w:tr>
      <w:tr w:rsidR="00F22C1C" w14:paraId="08A00111" w14:textId="77777777" w:rsidTr="00F22C1C">
        <w:tc>
          <w:tcPr>
            <w:tcW w:w="3005" w:type="dxa"/>
          </w:tcPr>
          <w:p w14:paraId="5EA33967" w14:textId="2EFCA391" w:rsidR="00F22C1C" w:rsidRDefault="00F22C1C" w:rsidP="00F22C1C">
            <w:r>
              <w:t>Senzor MQ2</w:t>
            </w:r>
          </w:p>
        </w:tc>
        <w:tc>
          <w:tcPr>
            <w:tcW w:w="3006" w:type="dxa"/>
          </w:tcPr>
          <w:p w14:paraId="36DE1290" w14:textId="397245A6" w:rsidR="00F22C1C" w:rsidRDefault="001C6596" w:rsidP="001C6596">
            <w:pPr>
              <w:jc w:val="center"/>
            </w:pPr>
            <w:r>
              <w:t>1.3h</w:t>
            </w:r>
          </w:p>
        </w:tc>
        <w:tc>
          <w:tcPr>
            <w:tcW w:w="3006" w:type="dxa"/>
          </w:tcPr>
          <w:p w14:paraId="007AF89B" w14:textId="063D088F" w:rsidR="00F22C1C" w:rsidRDefault="00E64574" w:rsidP="00F22C1C">
            <w:r>
              <w:t>Zaharia George-Andrei</w:t>
            </w:r>
          </w:p>
        </w:tc>
      </w:tr>
      <w:tr w:rsidR="00F22C1C" w14:paraId="0091D4B4" w14:textId="77777777" w:rsidTr="00F22C1C">
        <w:tc>
          <w:tcPr>
            <w:tcW w:w="3005" w:type="dxa"/>
          </w:tcPr>
          <w:p w14:paraId="7D55A9D6" w14:textId="593704F9" w:rsidR="00F22C1C" w:rsidRDefault="00F22C1C" w:rsidP="00F22C1C">
            <w:r>
              <w:t>Senzor MQ7</w:t>
            </w:r>
          </w:p>
        </w:tc>
        <w:tc>
          <w:tcPr>
            <w:tcW w:w="3006" w:type="dxa"/>
          </w:tcPr>
          <w:p w14:paraId="5A617914" w14:textId="36B6DED3" w:rsidR="00F22C1C" w:rsidRDefault="001C6596" w:rsidP="001C6596">
            <w:pPr>
              <w:jc w:val="center"/>
            </w:pPr>
            <w:r>
              <w:t>1h</w:t>
            </w:r>
          </w:p>
        </w:tc>
        <w:tc>
          <w:tcPr>
            <w:tcW w:w="3006" w:type="dxa"/>
          </w:tcPr>
          <w:p w14:paraId="686EDFEF" w14:textId="2412C521" w:rsidR="00F22C1C" w:rsidRDefault="00E64574" w:rsidP="00F22C1C">
            <w:r>
              <w:t>Sarca Florin-Sabin</w:t>
            </w:r>
          </w:p>
        </w:tc>
      </w:tr>
      <w:tr w:rsidR="00F22C1C" w14:paraId="2D7377D2" w14:textId="77777777" w:rsidTr="00F22C1C">
        <w:tc>
          <w:tcPr>
            <w:tcW w:w="3005" w:type="dxa"/>
          </w:tcPr>
          <w:p w14:paraId="7599C10C" w14:textId="4A64B6F9" w:rsidR="00F22C1C" w:rsidRDefault="00F22C1C" w:rsidP="00F22C1C">
            <w:r>
              <w:t>Senzor TSL2561</w:t>
            </w:r>
          </w:p>
        </w:tc>
        <w:tc>
          <w:tcPr>
            <w:tcW w:w="3006" w:type="dxa"/>
          </w:tcPr>
          <w:p w14:paraId="268FEA64" w14:textId="208F234A" w:rsidR="00F22C1C" w:rsidRDefault="001C6596" w:rsidP="001C6596">
            <w:pPr>
              <w:jc w:val="center"/>
            </w:pPr>
            <w:r>
              <w:t>3h</w:t>
            </w:r>
          </w:p>
        </w:tc>
        <w:tc>
          <w:tcPr>
            <w:tcW w:w="3006" w:type="dxa"/>
          </w:tcPr>
          <w:p w14:paraId="7A1FB519" w14:textId="572C2F10" w:rsidR="00F22C1C" w:rsidRDefault="00E64574" w:rsidP="00F22C1C">
            <w:r>
              <w:t>Sarca Florin-Sabin</w:t>
            </w:r>
          </w:p>
        </w:tc>
      </w:tr>
      <w:tr w:rsidR="00F22C1C" w14:paraId="5376F901" w14:textId="77777777" w:rsidTr="00F22C1C">
        <w:tc>
          <w:tcPr>
            <w:tcW w:w="3005" w:type="dxa"/>
          </w:tcPr>
          <w:p w14:paraId="41C870F5" w14:textId="29F14086" w:rsidR="00F22C1C" w:rsidRDefault="00F22C1C" w:rsidP="00F22C1C">
            <w:r>
              <w:t>Modul Bluetooth (+ aplicatie)</w:t>
            </w:r>
          </w:p>
        </w:tc>
        <w:tc>
          <w:tcPr>
            <w:tcW w:w="3006" w:type="dxa"/>
          </w:tcPr>
          <w:p w14:paraId="41A22D49" w14:textId="342C9071" w:rsidR="00F22C1C" w:rsidRDefault="001C6596" w:rsidP="001C6596">
            <w:pPr>
              <w:jc w:val="center"/>
            </w:pPr>
            <w:r>
              <w:t>10h</w:t>
            </w:r>
          </w:p>
        </w:tc>
        <w:tc>
          <w:tcPr>
            <w:tcW w:w="3006" w:type="dxa"/>
          </w:tcPr>
          <w:p w14:paraId="05B031E6" w14:textId="609B3A01" w:rsidR="00F22C1C" w:rsidRDefault="00F22C1C" w:rsidP="00F22C1C">
            <w:r>
              <w:t>Sarca Florin-Sabin</w:t>
            </w:r>
          </w:p>
        </w:tc>
      </w:tr>
      <w:tr w:rsidR="00F22C1C" w14:paraId="3D6AF507" w14:textId="77777777" w:rsidTr="00F22C1C">
        <w:tc>
          <w:tcPr>
            <w:tcW w:w="3005" w:type="dxa"/>
          </w:tcPr>
          <w:p w14:paraId="163B7AE6" w14:textId="40B0325C" w:rsidR="00F22C1C" w:rsidRDefault="00F22C1C" w:rsidP="00F22C1C">
            <w:r>
              <w:t>LCD I2C</w:t>
            </w:r>
          </w:p>
        </w:tc>
        <w:tc>
          <w:tcPr>
            <w:tcW w:w="3006" w:type="dxa"/>
          </w:tcPr>
          <w:p w14:paraId="02E693BD" w14:textId="6FE6C692" w:rsidR="00F22C1C" w:rsidRDefault="001C6596" w:rsidP="001C6596">
            <w:pPr>
              <w:jc w:val="center"/>
            </w:pPr>
            <w:r>
              <w:t>6h</w:t>
            </w:r>
          </w:p>
        </w:tc>
        <w:tc>
          <w:tcPr>
            <w:tcW w:w="3006" w:type="dxa"/>
          </w:tcPr>
          <w:p w14:paraId="62BE6664" w14:textId="28A89938" w:rsidR="00F22C1C" w:rsidRDefault="00916DB2" w:rsidP="00F22C1C">
            <w:r>
              <w:t>Zaharia George-Andrei</w:t>
            </w:r>
          </w:p>
        </w:tc>
      </w:tr>
    </w:tbl>
    <w:p w14:paraId="13EF27EF" w14:textId="77777777" w:rsidR="00F22C1C" w:rsidRPr="00F22C1C" w:rsidRDefault="00F22C1C" w:rsidP="00F22C1C"/>
    <w:p w14:paraId="040E50AD" w14:textId="77777777" w:rsidR="00F22C1C" w:rsidRDefault="00F22C1C" w:rsidP="002C7982"/>
    <w:p w14:paraId="3439A5FC" w14:textId="77777777" w:rsidR="00F22C1C" w:rsidRDefault="00F22C1C" w:rsidP="002C7982"/>
    <w:p w14:paraId="5E54493D" w14:textId="77777777" w:rsidR="00F22C1C" w:rsidRDefault="00F22C1C" w:rsidP="002C7982"/>
    <w:p w14:paraId="628A8E89" w14:textId="77777777" w:rsidR="00F22C1C" w:rsidRDefault="00F22C1C" w:rsidP="002C7982"/>
    <w:p w14:paraId="788B14C1" w14:textId="77777777" w:rsidR="00F22C1C" w:rsidRDefault="00F22C1C" w:rsidP="002C7982"/>
    <w:p w14:paraId="0AA81B0A" w14:textId="77777777" w:rsidR="00F22C1C" w:rsidRDefault="00F22C1C" w:rsidP="002C7982"/>
    <w:p w14:paraId="6E2209E6" w14:textId="77777777" w:rsidR="00F22C1C" w:rsidRDefault="00F22C1C" w:rsidP="002C7982"/>
    <w:p w14:paraId="2AE2B065" w14:textId="77777777" w:rsidR="00F22C1C" w:rsidRDefault="00F22C1C" w:rsidP="002C7982"/>
    <w:p w14:paraId="5595E5A3" w14:textId="77777777" w:rsidR="00F22C1C" w:rsidRDefault="00F22C1C" w:rsidP="002C7982"/>
    <w:p w14:paraId="72977AF9" w14:textId="77777777" w:rsidR="00F22C1C" w:rsidRDefault="00F22C1C" w:rsidP="002C7982"/>
    <w:p w14:paraId="38559DB7" w14:textId="77777777" w:rsidR="00F22C1C" w:rsidRDefault="00F22C1C" w:rsidP="002C7982"/>
    <w:p w14:paraId="479047AD" w14:textId="77777777" w:rsidR="00F22C1C" w:rsidRDefault="00F22C1C" w:rsidP="002C7982"/>
    <w:p w14:paraId="051A9BA8" w14:textId="77777777" w:rsidR="00F22C1C" w:rsidRDefault="00F22C1C" w:rsidP="002C7982"/>
    <w:p w14:paraId="68D22D68" w14:textId="77777777" w:rsidR="00F22C1C" w:rsidRDefault="00F22C1C" w:rsidP="002C7982"/>
    <w:p w14:paraId="6224E385" w14:textId="77777777" w:rsidR="00F22C1C" w:rsidRDefault="00F22C1C" w:rsidP="002C7982"/>
    <w:p w14:paraId="3C393F02" w14:textId="77777777" w:rsidR="00F22C1C" w:rsidRDefault="00F22C1C" w:rsidP="002C7982"/>
    <w:p w14:paraId="7B32F375" w14:textId="77777777" w:rsidR="00F22C1C" w:rsidRDefault="00F22C1C" w:rsidP="002C7982"/>
    <w:p w14:paraId="2C9C5516" w14:textId="77777777" w:rsidR="00F22C1C" w:rsidRDefault="00F22C1C" w:rsidP="002C7982"/>
    <w:p w14:paraId="1EF0D78D" w14:textId="2D6D27D8" w:rsidR="00981516" w:rsidRPr="00090D65" w:rsidRDefault="00981516" w:rsidP="00090D65">
      <w:pPr>
        <w:pStyle w:val="Heading2"/>
        <w:rPr>
          <w:rStyle w:val="Heading2Char"/>
          <w:b/>
          <w:szCs w:val="32"/>
        </w:rPr>
      </w:pPr>
      <w:bookmarkStart w:id="61" w:name="_Toc57993233"/>
      <w:bookmarkStart w:id="62" w:name="_Toc60485298"/>
      <w:r w:rsidRPr="00090D65">
        <w:rPr>
          <w:szCs w:val="32"/>
        </w:rPr>
        <w:lastRenderedPageBreak/>
        <w:t>S</w:t>
      </w:r>
      <w:r w:rsidRPr="00090D65">
        <w:rPr>
          <w:rStyle w:val="Heading2Char"/>
          <w:b/>
          <w:szCs w:val="32"/>
        </w:rPr>
        <w:t>tructurarea</w:t>
      </w:r>
      <w:r w:rsidR="00D93086" w:rsidRPr="00090D65">
        <w:rPr>
          <w:szCs w:val="32"/>
        </w:rPr>
        <w:t xml:space="preserve"> L</w:t>
      </w:r>
      <w:r w:rsidRPr="00090D65">
        <w:rPr>
          <w:rStyle w:val="Heading2Char"/>
          <w:b/>
          <w:szCs w:val="32"/>
        </w:rPr>
        <w:t>ucrării</w:t>
      </w:r>
      <w:bookmarkEnd w:id="61"/>
      <w:bookmarkEnd w:id="62"/>
    </w:p>
    <w:p w14:paraId="347155BB" w14:textId="77777777" w:rsidR="00090D65" w:rsidRDefault="00090D65" w:rsidP="00090D65"/>
    <w:p w14:paraId="6CA75649" w14:textId="77777777" w:rsidR="00090D65" w:rsidRPr="00090D65" w:rsidRDefault="00090D65" w:rsidP="00090D65"/>
    <w:p w14:paraId="188A0F9F" w14:textId="2C0C3AB6" w:rsidR="00981516" w:rsidRPr="00090D65" w:rsidRDefault="00981516" w:rsidP="00090D65">
      <w:pPr>
        <w:pStyle w:val="Heading3"/>
        <w:rPr>
          <w:sz w:val="32"/>
          <w:szCs w:val="32"/>
        </w:rPr>
      </w:pPr>
      <w:bookmarkStart w:id="63" w:name="_Toc57993234"/>
      <w:bookmarkStart w:id="64" w:name="_Toc60485299"/>
      <w:r w:rsidRPr="00090D65">
        <w:rPr>
          <w:sz w:val="32"/>
          <w:szCs w:val="32"/>
        </w:rPr>
        <w:t>S</w:t>
      </w:r>
      <w:r w:rsidR="00E22D87" w:rsidRPr="00090D65">
        <w:rPr>
          <w:sz w:val="32"/>
          <w:szCs w:val="32"/>
        </w:rPr>
        <w:t>chemă</w:t>
      </w:r>
      <w:r w:rsidRPr="00090D65">
        <w:rPr>
          <w:sz w:val="32"/>
          <w:szCs w:val="32"/>
        </w:rPr>
        <w:t xml:space="preserve"> </w:t>
      </w:r>
      <w:bookmarkEnd w:id="63"/>
      <w:r w:rsidR="00D93086" w:rsidRPr="00090D65">
        <w:rPr>
          <w:sz w:val="32"/>
          <w:szCs w:val="32"/>
        </w:rPr>
        <w:t>Bloc</w:t>
      </w:r>
      <w:bookmarkEnd w:id="64"/>
    </w:p>
    <w:p w14:paraId="0386009C" w14:textId="77777777" w:rsidR="00981516" w:rsidRDefault="00981516" w:rsidP="000D2808">
      <w:pPr>
        <w:spacing w:line="360" w:lineRule="auto"/>
        <w:jc w:val="center"/>
      </w:pPr>
    </w:p>
    <w:p w14:paraId="4A8EF3E0" w14:textId="77777777" w:rsidR="00AC643C" w:rsidRDefault="00AC643C" w:rsidP="000D2808">
      <w:pPr>
        <w:spacing w:line="360" w:lineRule="auto"/>
        <w:jc w:val="center"/>
      </w:pPr>
    </w:p>
    <w:p w14:paraId="1B310A02" w14:textId="77777777" w:rsidR="00AC643C" w:rsidRDefault="00AC643C" w:rsidP="000D2808">
      <w:pPr>
        <w:spacing w:line="360" w:lineRule="auto"/>
        <w:jc w:val="center"/>
      </w:pPr>
    </w:p>
    <w:p w14:paraId="0476EA58" w14:textId="4A37AD98" w:rsidR="00981516" w:rsidRDefault="00AC643C" w:rsidP="00AC643C">
      <w:pPr>
        <w:keepNext/>
        <w:spacing w:line="360" w:lineRule="auto"/>
        <w:jc w:val="center"/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42E3A290" wp14:editId="531AE7B3">
            <wp:simplePos x="0" y="0"/>
            <wp:positionH relativeFrom="margin">
              <wp:align>right</wp:align>
            </wp:positionH>
            <wp:positionV relativeFrom="paragraph">
              <wp:posOffset>276860</wp:posOffset>
            </wp:positionV>
            <wp:extent cx="5732145" cy="4158615"/>
            <wp:effectExtent l="0" t="0" r="1905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martHome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09E403" w14:textId="77777777" w:rsidR="0052499A" w:rsidRDefault="0052499A" w:rsidP="000D2808">
      <w:pPr>
        <w:pStyle w:val="Caption"/>
        <w:spacing w:line="360" w:lineRule="auto"/>
      </w:pPr>
    </w:p>
    <w:p w14:paraId="6108E8AA" w14:textId="175884D2" w:rsidR="00981516" w:rsidRDefault="007A2997" w:rsidP="000D2808">
      <w:pPr>
        <w:pStyle w:val="Caption"/>
        <w:spacing w:line="360" w:lineRule="auto"/>
      </w:pPr>
      <w:r>
        <w:t>Figure 18</w:t>
      </w:r>
      <w:r w:rsidR="007E1FC8">
        <w:t>.</w:t>
      </w:r>
      <w:r w:rsidR="00E22D87">
        <w:t xml:space="preserve"> Schemă</w:t>
      </w:r>
      <w:r w:rsidR="00981516">
        <w:t xml:space="preserve"> bloc a casei inteligente</w:t>
      </w:r>
    </w:p>
    <w:p w14:paraId="251B3974" w14:textId="550B8BD1" w:rsidR="00981516" w:rsidRDefault="00981516" w:rsidP="000D2808">
      <w:pPr>
        <w:spacing w:line="360" w:lineRule="auto"/>
      </w:pPr>
    </w:p>
    <w:p w14:paraId="36FFA479" w14:textId="77777777" w:rsidR="00AC643C" w:rsidRDefault="00AC643C" w:rsidP="000D2808">
      <w:pPr>
        <w:spacing w:line="360" w:lineRule="auto"/>
      </w:pPr>
    </w:p>
    <w:p w14:paraId="1D1F0852" w14:textId="77777777" w:rsidR="00AC643C" w:rsidRDefault="00AC643C" w:rsidP="000D2808">
      <w:pPr>
        <w:spacing w:line="360" w:lineRule="auto"/>
      </w:pPr>
    </w:p>
    <w:p w14:paraId="61AA96D2" w14:textId="77777777" w:rsidR="00090D65" w:rsidRDefault="00090D65" w:rsidP="000D2808">
      <w:pPr>
        <w:spacing w:line="360" w:lineRule="auto"/>
      </w:pPr>
    </w:p>
    <w:p w14:paraId="2077DA6E" w14:textId="5E7D79A1" w:rsidR="00981516" w:rsidRPr="00D93086" w:rsidRDefault="00981516" w:rsidP="00090D65">
      <w:pPr>
        <w:pStyle w:val="Heading3"/>
        <w:rPr>
          <w:rStyle w:val="Heading1Char"/>
          <w:b/>
          <w:sz w:val="32"/>
          <w:szCs w:val="32"/>
        </w:rPr>
      </w:pPr>
      <w:bookmarkStart w:id="65" w:name="_Toc57993235"/>
      <w:bookmarkStart w:id="66" w:name="_Toc60485300"/>
      <w:r w:rsidRPr="00090D65">
        <w:rPr>
          <w:sz w:val="32"/>
          <w:szCs w:val="32"/>
        </w:rPr>
        <w:lastRenderedPageBreak/>
        <w:t>S</w:t>
      </w:r>
      <w:r w:rsidR="004D3BE1" w:rsidRPr="00090D65">
        <w:rPr>
          <w:sz w:val="32"/>
          <w:szCs w:val="32"/>
        </w:rPr>
        <w:t>chemă</w:t>
      </w:r>
      <w:r w:rsidRPr="00D93086">
        <w:t xml:space="preserve"> </w:t>
      </w:r>
      <w:r w:rsidR="00D93086" w:rsidRPr="00D93086">
        <w:rPr>
          <w:rStyle w:val="Heading1Char"/>
          <w:b/>
          <w:sz w:val="32"/>
          <w:szCs w:val="32"/>
        </w:rPr>
        <w:t>E</w:t>
      </w:r>
      <w:r w:rsidRPr="00090D65">
        <w:rPr>
          <w:sz w:val="32"/>
          <w:szCs w:val="32"/>
        </w:rPr>
        <w:t>lectric</w:t>
      </w:r>
      <w:bookmarkEnd w:id="65"/>
      <w:r w:rsidR="004D3BE1" w:rsidRPr="00090D65">
        <w:rPr>
          <w:sz w:val="32"/>
          <w:szCs w:val="32"/>
        </w:rPr>
        <w:t>ă</w:t>
      </w:r>
      <w:bookmarkEnd w:id="66"/>
    </w:p>
    <w:p w14:paraId="310365C9" w14:textId="77777777" w:rsidR="00981516" w:rsidRPr="00E21A1D" w:rsidRDefault="00981516" w:rsidP="000D2808">
      <w:pPr>
        <w:spacing w:line="360" w:lineRule="auto"/>
      </w:pPr>
    </w:p>
    <w:p w14:paraId="6A648FDB" w14:textId="77777777" w:rsidR="00981516" w:rsidRDefault="00981516" w:rsidP="000D2808">
      <w:pPr>
        <w:spacing w:line="360" w:lineRule="auto"/>
        <w:ind w:left="630"/>
      </w:pPr>
    </w:p>
    <w:p w14:paraId="2EEFBB79" w14:textId="77777777" w:rsidR="00981516" w:rsidRDefault="00981516" w:rsidP="00D170CB">
      <w:pPr>
        <w:spacing w:line="360" w:lineRule="auto"/>
      </w:pPr>
    </w:p>
    <w:p w14:paraId="3DF7CE8C" w14:textId="6D1FF6D0" w:rsidR="00981516" w:rsidRDefault="00EA3F9B" w:rsidP="000D2808">
      <w:pPr>
        <w:spacing w:line="360" w:lineRule="auto"/>
        <w:ind w:left="630"/>
      </w:pPr>
      <w:r>
        <w:rPr>
          <w:noProof/>
        </w:rPr>
        <w:pict w14:anchorId="3A49FD0C">
          <v:shape id="_x0000_s1029" type="#_x0000_t75" style="position:absolute;left:0;text-align:left;margin-left:.2pt;margin-top:72.1pt;width:451pt;height:320.6pt;z-index:251699200;mso-position-horizontal-relative:text;mso-position-vertical-relative:text;mso-width-relative:page;mso-height-relative:page">
            <v:imagedata r:id="rId45" o:title="schema electrica"/>
            <w10:wrap type="square"/>
          </v:shape>
        </w:pict>
      </w:r>
    </w:p>
    <w:p w14:paraId="13D5E923" w14:textId="28A21582" w:rsidR="00981516" w:rsidRDefault="00981516" w:rsidP="00D170CB">
      <w:pPr>
        <w:spacing w:line="360" w:lineRule="auto"/>
      </w:pPr>
    </w:p>
    <w:p w14:paraId="105D9C4A" w14:textId="77777777" w:rsidR="00981516" w:rsidRDefault="00981516" w:rsidP="000D2808">
      <w:pPr>
        <w:keepNext/>
        <w:spacing w:line="360" w:lineRule="auto"/>
        <w:ind w:left="720"/>
        <w:jc w:val="center"/>
      </w:pPr>
    </w:p>
    <w:p w14:paraId="7E4C7A8D" w14:textId="77777777" w:rsidR="004D3BE1" w:rsidRDefault="004D3BE1" w:rsidP="000D2808">
      <w:pPr>
        <w:keepNext/>
        <w:spacing w:line="360" w:lineRule="auto"/>
        <w:ind w:left="720"/>
        <w:jc w:val="center"/>
      </w:pPr>
    </w:p>
    <w:p w14:paraId="72417BAD" w14:textId="315221F9" w:rsidR="00981516" w:rsidRDefault="007A2997" w:rsidP="000D2808">
      <w:pPr>
        <w:pStyle w:val="Caption"/>
        <w:spacing w:line="360" w:lineRule="auto"/>
      </w:pPr>
      <w:r>
        <w:t>Figure 19</w:t>
      </w:r>
      <w:r w:rsidR="007E1FC8">
        <w:t>.</w:t>
      </w:r>
      <w:r w:rsidR="004D3BE1">
        <w:t xml:space="preserve"> Schemă electrică</w:t>
      </w:r>
      <w:r w:rsidR="00981516">
        <w:t xml:space="preserve"> a casei inteligente</w:t>
      </w:r>
    </w:p>
    <w:p w14:paraId="55328FE9" w14:textId="77777777" w:rsidR="00981516" w:rsidRDefault="00981516" w:rsidP="000D2808">
      <w:pPr>
        <w:spacing w:line="360" w:lineRule="auto"/>
      </w:pPr>
    </w:p>
    <w:p w14:paraId="0FC7C56C" w14:textId="77777777" w:rsidR="00981516" w:rsidRDefault="00981516" w:rsidP="000D2808">
      <w:pPr>
        <w:spacing w:line="360" w:lineRule="auto"/>
      </w:pPr>
    </w:p>
    <w:p w14:paraId="7DED89A9" w14:textId="77777777" w:rsidR="00981516" w:rsidRDefault="00981516" w:rsidP="000D2808">
      <w:pPr>
        <w:spacing w:line="360" w:lineRule="auto"/>
      </w:pPr>
    </w:p>
    <w:p w14:paraId="1CC718E6" w14:textId="77777777" w:rsidR="00981516" w:rsidRDefault="00981516" w:rsidP="000D2808">
      <w:pPr>
        <w:spacing w:line="360" w:lineRule="auto"/>
      </w:pPr>
    </w:p>
    <w:p w14:paraId="5EDAE94A" w14:textId="77777777" w:rsidR="00981516" w:rsidRDefault="00981516" w:rsidP="000D2808">
      <w:pPr>
        <w:spacing w:line="360" w:lineRule="auto"/>
      </w:pPr>
    </w:p>
    <w:p w14:paraId="16586120" w14:textId="77777777" w:rsidR="00090D65" w:rsidRPr="00E21A1D" w:rsidRDefault="00090D65" w:rsidP="000D2808">
      <w:pPr>
        <w:spacing w:line="360" w:lineRule="auto"/>
      </w:pPr>
    </w:p>
    <w:p w14:paraId="0F34A05D" w14:textId="1E6FD97D" w:rsidR="00981516" w:rsidRPr="008B3846" w:rsidRDefault="00981516" w:rsidP="00090D65">
      <w:pPr>
        <w:pStyle w:val="Heading3"/>
      </w:pPr>
      <w:bookmarkStart w:id="67" w:name="_Toc57993236"/>
      <w:bookmarkStart w:id="68" w:name="_Toc60485301"/>
      <w:r w:rsidRPr="00090D65">
        <w:rPr>
          <w:sz w:val="32"/>
          <w:szCs w:val="32"/>
        </w:rPr>
        <w:t>S</w:t>
      </w:r>
      <w:r w:rsidR="00B43B4F" w:rsidRPr="00090D65">
        <w:rPr>
          <w:sz w:val="32"/>
          <w:szCs w:val="32"/>
        </w:rPr>
        <w:t>chemă</w:t>
      </w:r>
      <w:r w:rsidRPr="008B3846">
        <w:t xml:space="preserve"> </w:t>
      </w:r>
      <w:r w:rsidRPr="00090D65">
        <w:rPr>
          <w:rStyle w:val="Heading4Char"/>
          <w:b/>
          <w:i w:val="0"/>
          <w:sz w:val="32"/>
          <w:szCs w:val="32"/>
        </w:rPr>
        <w:t>de</w:t>
      </w:r>
      <w:r w:rsidRPr="008B3846">
        <w:t xml:space="preserve"> </w:t>
      </w:r>
      <w:bookmarkEnd w:id="67"/>
      <w:r w:rsidR="00D93086" w:rsidRPr="00090D65">
        <w:rPr>
          <w:sz w:val="32"/>
          <w:szCs w:val="32"/>
        </w:rPr>
        <w:t>Conectare</w:t>
      </w:r>
      <w:bookmarkEnd w:id="68"/>
    </w:p>
    <w:p w14:paraId="70F8D983" w14:textId="77777777" w:rsidR="00981516" w:rsidRDefault="00981516" w:rsidP="000D2808">
      <w:pPr>
        <w:spacing w:line="360" w:lineRule="auto"/>
      </w:pPr>
    </w:p>
    <w:p w14:paraId="15BD6C9B" w14:textId="77777777" w:rsidR="00981516" w:rsidRDefault="00981516" w:rsidP="000D2808">
      <w:pPr>
        <w:spacing w:line="360" w:lineRule="auto"/>
      </w:pPr>
    </w:p>
    <w:p w14:paraId="62BBF3E1" w14:textId="3BD6859C" w:rsidR="00981516" w:rsidRDefault="00981516" w:rsidP="000D2808">
      <w:pPr>
        <w:spacing w:line="360" w:lineRule="auto"/>
      </w:pPr>
    </w:p>
    <w:p w14:paraId="41DCE668" w14:textId="77777777" w:rsidR="002E379D" w:rsidRDefault="002E379D" w:rsidP="000D2808">
      <w:pPr>
        <w:spacing w:line="360" w:lineRule="auto"/>
      </w:pPr>
    </w:p>
    <w:p w14:paraId="5F87DD72" w14:textId="377CEBC0" w:rsidR="00981516" w:rsidRDefault="00981516" w:rsidP="000D2808">
      <w:pPr>
        <w:spacing w:line="360" w:lineRule="auto"/>
      </w:pPr>
    </w:p>
    <w:p w14:paraId="7A474F07" w14:textId="4E6CEB2F" w:rsidR="00981516" w:rsidRDefault="00B43B4F" w:rsidP="000D2808">
      <w:pPr>
        <w:spacing w:line="360" w:lineRule="auto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98B82C0" wp14:editId="12F61549">
            <wp:simplePos x="0" y="0"/>
            <wp:positionH relativeFrom="margin">
              <wp:align>center</wp:align>
            </wp:positionH>
            <wp:positionV relativeFrom="paragraph">
              <wp:posOffset>86691</wp:posOffset>
            </wp:positionV>
            <wp:extent cx="4554220" cy="3798570"/>
            <wp:effectExtent l="0" t="0" r="0" b="0"/>
            <wp:wrapSquare wrapText="bothSides"/>
            <wp:docPr id="14" name="Picture 14" descr="schema-conect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schema-conectare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220" cy="3798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AFBFF9" w14:textId="77777777" w:rsidR="00981516" w:rsidRPr="00E21A1D" w:rsidRDefault="00981516" w:rsidP="000D2808">
      <w:pPr>
        <w:spacing w:line="360" w:lineRule="auto"/>
      </w:pPr>
    </w:p>
    <w:p w14:paraId="1D6473D3" w14:textId="77777777" w:rsidR="00981516" w:rsidRDefault="00981516" w:rsidP="000D2808">
      <w:pPr>
        <w:spacing w:line="360" w:lineRule="auto"/>
      </w:pPr>
    </w:p>
    <w:p w14:paraId="31BC1A41" w14:textId="77777777" w:rsidR="00981516" w:rsidRDefault="00981516" w:rsidP="000D2808">
      <w:pPr>
        <w:spacing w:line="360" w:lineRule="auto"/>
      </w:pPr>
    </w:p>
    <w:p w14:paraId="1847F6B9" w14:textId="77777777" w:rsidR="00981516" w:rsidRDefault="00981516" w:rsidP="000D2808">
      <w:pPr>
        <w:spacing w:line="360" w:lineRule="auto"/>
      </w:pPr>
    </w:p>
    <w:p w14:paraId="1BD0D925" w14:textId="77777777" w:rsidR="00981516" w:rsidRDefault="00981516" w:rsidP="000D2808">
      <w:pPr>
        <w:spacing w:line="360" w:lineRule="auto"/>
      </w:pPr>
    </w:p>
    <w:p w14:paraId="36273449" w14:textId="77777777" w:rsidR="00981516" w:rsidRDefault="00981516" w:rsidP="000D2808">
      <w:pPr>
        <w:spacing w:line="360" w:lineRule="auto"/>
      </w:pPr>
    </w:p>
    <w:p w14:paraId="190DB82D" w14:textId="77777777" w:rsidR="00981516" w:rsidRDefault="00981516" w:rsidP="000D2808">
      <w:pPr>
        <w:spacing w:line="360" w:lineRule="auto"/>
      </w:pPr>
    </w:p>
    <w:p w14:paraId="3E5F6027" w14:textId="77777777" w:rsidR="00981516" w:rsidRDefault="00981516" w:rsidP="000D2808">
      <w:pPr>
        <w:spacing w:line="360" w:lineRule="auto"/>
      </w:pPr>
    </w:p>
    <w:p w14:paraId="6BF88EC8" w14:textId="77777777" w:rsidR="00981516" w:rsidRDefault="00981516" w:rsidP="000D2808">
      <w:pPr>
        <w:spacing w:line="360" w:lineRule="auto"/>
      </w:pPr>
    </w:p>
    <w:p w14:paraId="5357D43B" w14:textId="77777777" w:rsidR="007E1FC8" w:rsidRDefault="007E1FC8" w:rsidP="000D2808">
      <w:pPr>
        <w:spacing w:line="360" w:lineRule="auto"/>
      </w:pPr>
    </w:p>
    <w:p w14:paraId="772FAC14" w14:textId="77777777" w:rsidR="00981516" w:rsidRDefault="00981516" w:rsidP="003A06D3">
      <w:pPr>
        <w:keepNext/>
        <w:spacing w:line="360" w:lineRule="auto"/>
      </w:pPr>
    </w:p>
    <w:p w14:paraId="7AE97B2A" w14:textId="67A8D453" w:rsidR="00981516" w:rsidRDefault="007A2997" w:rsidP="000D2808">
      <w:pPr>
        <w:pStyle w:val="Caption"/>
        <w:spacing w:line="360" w:lineRule="auto"/>
      </w:pPr>
      <w:r>
        <w:t>Figure 20</w:t>
      </w:r>
      <w:r w:rsidR="007E1FC8">
        <w:t>.</w:t>
      </w:r>
      <w:r w:rsidR="00981516">
        <w:t xml:space="preserve"> </w:t>
      </w:r>
      <w:r w:rsidR="00B43B4F">
        <w:t>Schemă</w:t>
      </w:r>
      <w:r w:rsidR="00981516">
        <w:t xml:space="preserve"> de conectare a casei inteligente</w:t>
      </w:r>
    </w:p>
    <w:p w14:paraId="6A26FCDB" w14:textId="77777777" w:rsidR="00981516" w:rsidRDefault="00981516" w:rsidP="000D2808">
      <w:pPr>
        <w:spacing w:line="360" w:lineRule="auto"/>
      </w:pPr>
    </w:p>
    <w:p w14:paraId="0E064607" w14:textId="77777777" w:rsidR="00981516" w:rsidRDefault="00981516" w:rsidP="000D2808">
      <w:pPr>
        <w:spacing w:line="360" w:lineRule="auto"/>
      </w:pPr>
    </w:p>
    <w:p w14:paraId="7B2B222B" w14:textId="77777777" w:rsidR="003A06D3" w:rsidRDefault="003A06D3" w:rsidP="000D2808">
      <w:pPr>
        <w:spacing w:line="360" w:lineRule="auto"/>
      </w:pPr>
    </w:p>
    <w:p w14:paraId="4CF6AA96" w14:textId="77777777" w:rsidR="00090D65" w:rsidRDefault="00090D65" w:rsidP="000D2808">
      <w:pPr>
        <w:spacing w:line="360" w:lineRule="auto"/>
      </w:pPr>
    </w:p>
    <w:p w14:paraId="1368B5EF" w14:textId="77777777" w:rsidR="00374AD7" w:rsidRDefault="00374AD7" w:rsidP="000D2808">
      <w:pPr>
        <w:spacing w:line="360" w:lineRule="auto"/>
      </w:pPr>
    </w:p>
    <w:p w14:paraId="6B9C8582" w14:textId="0E9211AD" w:rsidR="00EA3F9B" w:rsidRDefault="00EA3F9B" w:rsidP="00EA3F9B">
      <w:pPr>
        <w:pStyle w:val="Heading1"/>
        <w:rPr>
          <w:rStyle w:val="Heading2Char"/>
          <w:b/>
        </w:rPr>
      </w:pPr>
      <w:bookmarkStart w:id="69" w:name="_Toc60485302"/>
      <w:r>
        <w:lastRenderedPageBreak/>
        <w:t>M</w:t>
      </w:r>
      <w:r w:rsidRPr="00EA3F9B">
        <w:rPr>
          <w:rStyle w:val="Heading2Char"/>
          <w:b/>
        </w:rPr>
        <w:t>ontaj</w:t>
      </w:r>
      <w:bookmarkEnd w:id="69"/>
    </w:p>
    <w:p w14:paraId="3F600C7D" w14:textId="39FCEB24" w:rsidR="00EA3F9B" w:rsidRDefault="00EA3F9B" w:rsidP="00EA3F9B">
      <w:r>
        <w:rPr>
          <w:noProof/>
        </w:rPr>
        <w:drawing>
          <wp:anchor distT="0" distB="0" distL="114300" distR="114300" simplePos="0" relativeHeight="251706368" behindDoc="0" locked="0" layoutInCell="1" allowOverlap="1" wp14:anchorId="66771CED" wp14:editId="517CBF37">
            <wp:simplePos x="0" y="0"/>
            <wp:positionH relativeFrom="column">
              <wp:posOffset>38100</wp:posOffset>
            </wp:positionH>
            <wp:positionV relativeFrom="paragraph">
              <wp:posOffset>260350</wp:posOffset>
            </wp:positionV>
            <wp:extent cx="5732145" cy="7642860"/>
            <wp:effectExtent l="0" t="0" r="190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34724662_757081835161210_3448651950907460008_n.jp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642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7A9155" w14:textId="778B80D5" w:rsidR="00EA3F9B" w:rsidRDefault="00EA3F9B" w:rsidP="00EA3F9B">
      <w:pPr>
        <w:pStyle w:val="Caption"/>
        <w:spacing w:line="360" w:lineRule="auto"/>
      </w:pPr>
      <w:r>
        <w:t>Figure 21. Montaj</w:t>
      </w:r>
    </w:p>
    <w:p w14:paraId="2F3FE63B" w14:textId="77777777" w:rsidR="00EA3F9B" w:rsidRPr="00EA3F9B" w:rsidRDefault="00EA3F9B" w:rsidP="00EA3F9B"/>
    <w:p w14:paraId="2084B940" w14:textId="1A699F57" w:rsidR="00374AD7" w:rsidRPr="00374AD7" w:rsidRDefault="00374AD7" w:rsidP="00374AD7">
      <w:pPr>
        <w:pStyle w:val="Heading1"/>
        <w:rPr>
          <w:rStyle w:val="Heading2Char"/>
          <w:b/>
        </w:rPr>
      </w:pPr>
      <w:bookmarkStart w:id="70" w:name="_Toc60485303"/>
      <w:r w:rsidRPr="00374AD7">
        <w:rPr>
          <w:sz w:val="32"/>
          <w:szCs w:val="32"/>
        </w:rPr>
        <w:lastRenderedPageBreak/>
        <w:t>C</w:t>
      </w:r>
      <w:r w:rsidRPr="00374AD7">
        <w:rPr>
          <w:rStyle w:val="Heading2Char"/>
          <w:b/>
        </w:rPr>
        <w:t>oncluzii</w:t>
      </w:r>
      <w:bookmarkEnd w:id="70"/>
    </w:p>
    <w:p w14:paraId="1EC39801" w14:textId="77777777" w:rsidR="00374AD7" w:rsidRDefault="00374AD7" w:rsidP="000D2808">
      <w:pPr>
        <w:spacing w:line="360" w:lineRule="auto"/>
      </w:pPr>
    </w:p>
    <w:p w14:paraId="50AB2A57" w14:textId="6E68E39C" w:rsidR="00374AD7" w:rsidRDefault="009101D7" w:rsidP="007B7F02">
      <w:pPr>
        <w:spacing w:line="240" w:lineRule="auto"/>
        <w:ind w:left="431" w:firstLine="720"/>
      </w:pPr>
      <w:r>
        <w:t>În urma acestui proiect am acumulat informații noi despre cum se programează</w:t>
      </w:r>
      <w:r w:rsidR="007B7F02">
        <w:t xml:space="preserve">, cum </w:t>
      </w:r>
      <w:r>
        <w:t>se testează și cum măsoară senzorii prezentați mai sus</w:t>
      </w:r>
      <w:r w:rsidR="00C516AB">
        <w:t xml:space="preserve">. Tehnologia cere ne-a ajutat la îindeplinirea proiectului </w:t>
      </w:r>
      <w:proofErr w:type="gramStart"/>
      <w:r w:rsidR="00C516AB">
        <w:t>este</w:t>
      </w:r>
      <w:proofErr w:type="gramEnd"/>
      <w:r w:rsidR="00C516AB">
        <w:t xml:space="preserve"> Arduino IDE.</w:t>
      </w:r>
    </w:p>
    <w:p w14:paraId="31A3CC58" w14:textId="77777777" w:rsidR="00C516AB" w:rsidRDefault="00C516AB" w:rsidP="009101D7">
      <w:pPr>
        <w:spacing w:line="360" w:lineRule="auto"/>
      </w:pPr>
    </w:p>
    <w:p w14:paraId="6829362B" w14:textId="159A4739" w:rsidR="00C516AB" w:rsidRDefault="00C516AB" w:rsidP="007B7F02">
      <w:pPr>
        <w:spacing w:line="240" w:lineRule="auto"/>
      </w:pPr>
      <w:r>
        <w:tab/>
      </w:r>
      <w:r w:rsidR="007B7F02">
        <w:t xml:space="preserve">         </w:t>
      </w:r>
      <w:r>
        <w:t xml:space="preserve">Problemele întâmpinate au fost legate de adaptare codului pentru fiecare sensor in </w:t>
      </w:r>
      <w:r w:rsidR="007B7F02">
        <w:t xml:space="preserve">     </w:t>
      </w:r>
      <w:r>
        <w:t>parte, la realizarea unor conexiuni între mai mulți senzori, cât și la realizarea aplicației mobile folosită pentru testarea modulelor.</w:t>
      </w:r>
    </w:p>
    <w:p w14:paraId="09FA1FE7" w14:textId="77777777" w:rsidR="00C516AB" w:rsidRDefault="00C516AB" w:rsidP="009101D7">
      <w:pPr>
        <w:spacing w:line="360" w:lineRule="auto"/>
      </w:pPr>
    </w:p>
    <w:p w14:paraId="1E7E308D" w14:textId="2DCC670E" w:rsidR="00C516AB" w:rsidRDefault="00C516AB" w:rsidP="007B7F02">
      <w:pPr>
        <w:spacing w:line="240" w:lineRule="auto"/>
      </w:pPr>
      <w:r>
        <w:tab/>
      </w:r>
      <w:r w:rsidR="007B7F02">
        <w:t xml:space="preserve">          </w:t>
      </w:r>
      <w:r>
        <w:t xml:space="preserve">În cuida tuturor dificultăților care au apărut în realizarea </w:t>
      </w:r>
      <w:r w:rsidR="007B7F02">
        <w:t xml:space="preserve">Casei Inteligente, aceasta a fost și </w:t>
      </w:r>
      <w:proofErr w:type="gramStart"/>
      <w:r w:rsidR="007B7F02">
        <w:t>este</w:t>
      </w:r>
      <w:proofErr w:type="gramEnd"/>
      <w:r w:rsidR="007B7F02">
        <w:t xml:space="preserve"> un success.</w:t>
      </w:r>
      <w:r>
        <w:t xml:space="preserve">  </w:t>
      </w:r>
    </w:p>
    <w:p w14:paraId="51842C7D" w14:textId="77777777" w:rsidR="00374AD7" w:rsidRDefault="00374AD7" w:rsidP="000D2808">
      <w:pPr>
        <w:spacing w:line="360" w:lineRule="auto"/>
      </w:pPr>
    </w:p>
    <w:p w14:paraId="56AB8BEE" w14:textId="77777777" w:rsidR="00374AD7" w:rsidRDefault="00374AD7" w:rsidP="000D2808">
      <w:pPr>
        <w:spacing w:line="360" w:lineRule="auto"/>
      </w:pPr>
    </w:p>
    <w:p w14:paraId="0E23FF1B" w14:textId="77777777" w:rsidR="00374AD7" w:rsidRDefault="00374AD7" w:rsidP="000D2808">
      <w:pPr>
        <w:spacing w:line="360" w:lineRule="auto"/>
      </w:pPr>
    </w:p>
    <w:p w14:paraId="15FE79E4" w14:textId="77777777" w:rsidR="00374AD7" w:rsidRDefault="00374AD7" w:rsidP="000D2808">
      <w:pPr>
        <w:spacing w:line="360" w:lineRule="auto"/>
      </w:pPr>
    </w:p>
    <w:p w14:paraId="5E96D374" w14:textId="77777777" w:rsidR="00374AD7" w:rsidRDefault="00374AD7" w:rsidP="000D2808">
      <w:pPr>
        <w:spacing w:line="360" w:lineRule="auto"/>
      </w:pPr>
    </w:p>
    <w:p w14:paraId="5B3AE8BF" w14:textId="77777777" w:rsidR="00374AD7" w:rsidRDefault="00374AD7" w:rsidP="000D2808">
      <w:pPr>
        <w:spacing w:line="360" w:lineRule="auto"/>
      </w:pPr>
    </w:p>
    <w:p w14:paraId="7DFFDEE5" w14:textId="77777777" w:rsidR="00374AD7" w:rsidRDefault="00374AD7" w:rsidP="000D2808">
      <w:pPr>
        <w:spacing w:line="360" w:lineRule="auto"/>
      </w:pPr>
    </w:p>
    <w:p w14:paraId="5C16EC87" w14:textId="77777777" w:rsidR="00374AD7" w:rsidRDefault="00374AD7" w:rsidP="000D2808">
      <w:pPr>
        <w:spacing w:line="360" w:lineRule="auto"/>
      </w:pPr>
    </w:p>
    <w:p w14:paraId="767CE243" w14:textId="77777777" w:rsidR="00374AD7" w:rsidRDefault="00374AD7" w:rsidP="000D2808">
      <w:pPr>
        <w:spacing w:line="360" w:lineRule="auto"/>
      </w:pPr>
    </w:p>
    <w:p w14:paraId="300121C5" w14:textId="77777777" w:rsidR="00374AD7" w:rsidRDefault="00374AD7" w:rsidP="000D2808">
      <w:pPr>
        <w:spacing w:line="360" w:lineRule="auto"/>
      </w:pPr>
    </w:p>
    <w:p w14:paraId="36795F1B" w14:textId="77777777" w:rsidR="00374AD7" w:rsidRDefault="00374AD7" w:rsidP="000D2808">
      <w:pPr>
        <w:spacing w:line="360" w:lineRule="auto"/>
      </w:pPr>
    </w:p>
    <w:p w14:paraId="69424ECC" w14:textId="77777777" w:rsidR="00374AD7" w:rsidRDefault="00374AD7" w:rsidP="000D2808">
      <w:pPr>
        <w:spacing w:line="360" w:lineRule="auto"/>
      </w:pPr>
    </w:p>
    <w:p w14:paraId="5D34E0E3" w14:textId="77777777" w:rsidR="00374AD7" w:rsidRDefault="00374AD7" w:rsidP="000D2808">
      <w:pPr>
        <w:spacing w:line="360" w:lineRule="auto"/>
      </w:pPr>
    </w:p>
    <w:p w14:paraId="3E210EE3" w14:textId="77777777" w:rsidR="00374AD7" w:rsidRDefault="00374AD7" w:rsidP="000D2808">
      <w:pPr>
        <w:spacing w:line="360" w:lineRule="auto"/>
      </w:pPr>
    </w:p>
    <w:p w14:paraId="5AAB25F4" w14:textId="77777777" w:rsidR="007B7F02" w:rsidRPr="00E21A1D" w:rsidRDefault="007B7F02" w:rsidP="000D2808">
      <w:pPr>
        <w:spacing w:line="360" w:lineRule="auto"/>
      </w:pPr>
    </w:p>
    <w:p w14:paraId="03FB8FF6" w14:textId="59F02E03" w:rsidR="00981516" w:rsidRPr="0014711A" w:rsidRDefault="00D93086" w:rsidP="008A0A11">
      <w:pPr>
        <w:pStyle w:val="Heading1"/>
        <w:rPr>
          <w:sz w:val="32"/>
          <w:szCs w:val="32"/>
        </w:rPr>
      </w:pPr>
      <w:bookmarkStart w:id="71" w:name="_bibliografie"/>
      <w:bookmarkStart w:id="72" w:name="_Toc57993238"/>
      <w:bookmarkStart w:id="73" w:name="_Toc60485304"/>
      <w:bookmarkEnd w:id="71"/>
      <w:r w:rsidRPr="0014711A">
        <w:rPr>
          <w:sz w:val="32"/>
          <w:szCs w:val="32"/>
        </w:rPr>
        <w:lastRenderedPageBreak/>
        <w:t>B</w:t>
      </w:r>
      <w:r w:rsidR="00981516" w:rsidRPr="0014711A">
        <w:rPr>
          <w:rStyle w:val="Heading2Char"/>
          <w:b/>
          <w:szCs w:val="32"/>
        </w:rPr>
        <w:t>ibliografie</w:t>
      </w:r>
      <w:bookmarkEnd w:id="72"/>
      <w:bookmarkEnd w:id="73"/>
    </w:p>
    <w:p w14:paraId="610F4DDD" w14:textId="77777777" w:rsidR="00981516" w:rsidRDefault="00981516" w:rsidP="000D2808">
      <w:pPr>
        <w:spacing w:line="360" w:lineRule="auto"/>
      </w:pPr>
    </w:p>
    <w:p w14:paraId="232B0728" w14:textId="77777777" w:rsidR="00981516" w:rsidRDefault="00EA3F9B" w:rsidP="000D2808">
      <w:pPr>
        <w:pStyle w:val="ListParagraph"/>
        <w:numPr>
          <w:ilvl w:val="0"/>
          <w:numId w:val="15"/>
        </w:numPr>
        <w:spacing w:line="360" w:lineRule="auto"/>
      </w:pPr>
      <w:hyperlink r:id="rId48" w:history="1">
        <w:r w:rsidR="00981516" w:rsidRPr="00293935">
          <w:rPr>
            <w:rStyle w:val="Hyperlink"/>
          </w:rPr>
          <w:t>https://ardushop.ro/1329-thickbox_default/dht11-digital-temperature-and-humidity-sensor-module.jpg</w:t>
        </w:r>
      </w:hyperlink>
    </w:p>
    <w:p w14:paraId="44BE4446" w14:textId="77777777" w:rsidR="00981516" w:rsidRDefault="00EA3F9B" w:rsidP="000D2808">
      <w:pPr>
        <w:pStyle w:val="ListParagraph"/>
        <w:numPr>
          <w:ilvl w:val="0"/>
          <w:numId w:val="15"/>
        </w:numPr>
        <w:spacing w:line="360" w:lineRule="auto"/>
      </w:pPr>
      <w:hyperlink r:id="rId49" w:history="1">
        <w:r w:rsidR="00981516" w:rsidRPr="00293935">
          <w:rPr>
            <w:rStyle w:val="Hyperlink"/>
          </w:rPr>
          <w:t>https://www.mouser.com/datasheet/2/758/DHT11-Technical-Data-Sheet-Translated-Version-1143054.pdf</w:t>
        </w:r>
      </w:hyperlink>
    </w:p>
    <w:p w14:paraId="524E1ADA" w14:textId="77777777" w:rsidR="00981516" w:rsidRDefault="00EA3F9B" w:rsidP="000D2808">
      <w:pPr>
        <w:pStyle w:val="ListParagraph"/>
        <w:numPr>
          <w:ilvl w:val="0"/>
          <w:numId w:val="15"/>
        </w:numPr>
        <w:spacing w:line="360" w:lineRule="auto"/>
      </w:pPr>
      <w:hyperlink r:id="rId50" w:history="1">
        <w:r w:rsidR="00981516" w:rsidRPr="00293935">
          <w:rPr>
            <w:rStyle w:val="Hyperlink"/>
          </w:rPr>
          <w:t>https://www.farnell.com/datasheets/1682209.pdf</w:t>
        </w:r>
      </w:hyperlink>
    </w:p>
    <w:p w14:paraId="19690CD7" w14:textId="77777777" w:rsidR="00981516" w:rsidRDefault="00EA3F9B" w:rsidP="000D2808">
      <w:pPr>
        <w:pStyle w:val="ListParagraph"/>
        <w:numPr>
          <w:ilvl w:val="0"/>
          <w:numId w:val="15"/>
        </w:numPr>
        <w:spacing w:line="360" w:lineRule="auto"/>
      </w:pPr>
      <w:hyperlink r:id="rId51" w:history="1">
        <w:r w:rsidR="00981516" w:rsidRPr="00293935">
          <w:rPr>
            <w:rStyle w:val="Hyperlink"/>
          </w:rPr>
          <w:t>https://cdn-learn.adafruit.com/downloads/pdf/pir-passive-infrared-proximity-motion-sensor.pdf</w:t>
        </w:r>
      </w:hyperlink>
    </w:p>
    <w:p w14:paraId="6E1E604E" w14:textId="77777777" w:rsidR="00981516" w:rsidRPr="00CF6D63" w:rsidRDefault="00EA3F9B" w:rsidP="000D2808">
      <w:pPr>
        <w:pStyle w:val="ListParagraph"/>
        <w:numPr>
          <w:ilvl w:val="0"/>
          <w:numId w:val="15"/>
        </w:numPr>
        <w:spacing w:line="360" w:lineRule="auto"/>
        <w:rPr>
          <w:rStyle w:val="Hyperlink"/>
          <w:color w:val="auto"/>
          <w:u w:val="none"/>
        </w:rPr>
      </w:pPr>
      <w:hyperlink w:anchor="_bibliografie" w:history="1">
        <w:r w:rsidR="00981516" w:rsidRPr="006F2F87">
          <w:rPr>
            <w:rStyle w:val="Hyperlink"/>
          </w:rPr>
          <w:t>https://www.homemade-circuits.com/pir-sensor-datasheet-pinout-specification-working/</w:t>
        </w:r>
      </w:hyperlink>
    </w:p>
    <w:p w14:paraId="1E618620" w14:textId="64DD75D5" w:rsidR="00981516" w:rsidRDefault="00EA3F9B" w:rsidP="000D2808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52" w:history="1">
        <w:r w:rsidR="006D58A4" w:rsidRPr="000232FD">
          <w:rPr>
            <w:rStyle w:val="Hyperlink"/>
          </w:rPr>
          <w:t>https://www.distrelec.ro/Web/WebShopImages/landscape_large/9-/01/arduino-a000066.jpg</w:t>
        </w:r>
      </w:hyperlink>
    </w:p>
    <w:p w14:paraId="47524F2E" w14:textId="278265AD" w:rsidR="006D58A4" w:rsidRDefault="00EA3F9B" w:rsidP="006D58A4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53" w:history="1">
        <w:r w:rsidR="006D58A4" w:rsidRPr="000232FD">
          <w:rPr>
            <w:rStyle w:val="Hyperlink"/>
          </w:rPr>
          <w:t>https://cdn-shop.adafruit.com/datasheets/TSL2561.pdf</w:t>
        </w:r>
      </w:hyperlink>
    </w:p>
    <w:p w14:paraId="4F021969" w14:textId="77444C24" w:rsidR="006D58A4" w:rsidRDefault="00EA3F9B" w:rsidP="006D58A4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54" w:history="1">
        <w:r w:rsidR="00576AC0" w:rsidRPr="003842EF">
          <w:rPr>
            <w:rStyle w:val="Hyperlink"/>
          </w:rPr>
          <w:t>https://cdn-learn.adafruit.com/downloads/pdf/tsl2561.pdf</w:t>
        </w:r>
      </w:hyperlink>
    </w:p>
    <w:p w14:paraId="39189F74" w14:textId="0C541759" w:rsidR="00576AC0" w:rsidRDefault="00EA3F9B" w:rsidP="00576AC0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55" w:history="1">
        <w:r w:rsidR="00576AC0" w:rsidRPr="003842EF">
          <w:rPr>
            <w:rStyle w:val="Hyperlink"/>
          </w:rPr>
          <w:t>https://maker.pro/custom/tutorial/hc-05-bluetooth-transceiver-module-datasheet-highlights</w:t>
        </w:r>
      </w:hyperlink>
    </w:p>
    <w:p w14:paraId="3602775F" w14:textId="0252301F" w:rsidR="00576AC0" w:rsidRDefault="00EA3F9B" w:rsidP="00576AC0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56" w:history="1">
        <w:r w:rsidR="00576AC0" w:rsidRPr="003842EF">
          <w:rPr>
            <w:rStyle w:val="Hyperlink"/>
          </w:rPr>
          <w:t>https://clubarcrobotica.wordpress.com/arduino-remote-controlled-led-using-hc-05-bluetooth/</w:t>
        </w:r>
      </w:hyperlink>
    </w:p>
    <w:p w14:paraId="0387DF80" w14:textId="1DC0D844" w:rsidR="00576AC0" w:rsidRDefault="00EA3F9B" w:rsidP="00576AC0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57" w:history="1">
        <w:r w:rsidR="00334578" w:rsidRPr="003842EF">
          <w:rPr>
            <w:rStyle w:val="Hyperlink"/>
          </w:rPr>
          <w:t>https://makersportal.com/blog/2018/4/19/arduino-light-sensor-tsl2561-and-experiments-with-infrared-and-visible-light</w:t>
        </w:r>
      </w:hyperlink>
    </w:p>
    <w:p w14:paraId="6AB12A77" w14:textId="3ABC9CB7" w:rsidR="00334578" w:rsidRDefault="00EA3F9B" w:rsidP="00334578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58" w:history="1">
        <w:r w:rsidR="00184780" w:rsidRPr="003842EF">
          <w:rPr>
            <w:rStyle w:val="Hyperlink"/>
          </w:rPr>
          <w:t>https://www.circuitbread.com/tutorials/how-rgb-leds-work-and-how-to-control-color</w:t>
        </w:r>
      </w:hyperlink>
    </w:p>
    <w:p w14:paraId="2646FBD1" w14:textId="1A5A4A66" w:rsidR="00184780" w:rsidRDefault="00EA3F9B" w:rsidP="00184780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59" w:history="1">
        <w:r w:rsidR="00184780" w:rsidRPr="003842EF">
          <w:rPr>
            <w:rStyle w:val="Hyperlink"/>
          </w:rPr>
          <w:t>https://components101.com/rgb-led-pinout-configuration-circuit-datasheet</w:t>
        </w:r>
      </w:hyperlink>
    </w:p>
    <w:p w14:paraId="0E14C4A7" w14:textId="23F0BDD1" w:rsidR="00184780" w:rsidRDefault="00EA3F9B" w:rsidP="00184780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60" w:history="1">
        <w:r w:rsidR="00D67084" w:rsidRPr="00382675">
          <w:rPr>
            <w:rStyle w:val="Hyperlink"/>
          </w:rPr>
          <w:t>https://create.arduino.cc/projecthub/AlexanderVaughn/not-your-typical-rgb-led-356854</w:t>
        </w:r>
      </w:hyperlink>
    </w:p>
    <w:p w14:paraId="4C23EC99" w14:textId="2A3D9738" w:rsidR="00D67084" w:rsidRDefault="00EA3F9B" w:rsidP="00D67084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61" w:history="1">
        <w:r w:rsidR="00E6168D" w:rsidRPr="004F385A">
          <w:rPr>
            <w:rStyle w:val="Hyperlink"/>
          </w:rPr>
          <w:t>https://components101.com/mq2-gas-sensor</w:t>
        </w:r>
      </w:hyperlink>
    </w:p>
    <w:p w14:paraId="7AF4F43B" w14:textId="47187D1F" w:rsidR="00E6168D" w:rsidRDefault="00EA3F9B" w:rsidP="00E6168D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62" w:history="1">
        <w:r w:rsidR="00F15617" w:rsidRPr="004F385A">
          <w:rPr>
            <w:rStyle w:val="Hyperlink"/>
          </w:rPr>
          <w:t>https://create.arduino.cc/projecthub/Junezriyaz/how-to-connect-mq2-gas-sensor-to-arduino-f6a456</w:t>
        </w:r>
      </w:hyperlink>
    </w:p>
    <w:p w14:paraId="02E9B216" w14:textId="35E13786" w:rsidR="00F15617" w:rsidRDefault="00EA3F9B" w:rsidP="00F15617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63" w:history="1">
        <w:r w:rsidR="00F15617" w:rsidRPr="004F385A">
          <w:rPr>
            <w:rStyle w:val="Hyperlink"/>
          </w:rPr>
          <w:t>http://www.learningaboutelectronics.com/Articles/MQ-7-carbon-monoxide-sensor-circuit-with-arduino.php</w:t>
        </w:r>
      </w:hyperlink>
    </w:p>
    <w:p w14:paraId="3E95EB01" w14:textId="5C5B8CAE" w:rsidR="00F15617" w:rsidRDefault="00EA3F9B" w:rsidP="00F15617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64" w:history="1">
        <w:r w:rsidR="00AB52B8" w:rsidRPr="004F385A">
          <w:rPr>
            <w:rStyle w:val="Hyperlink"/>
          </w:rPr>
          <w:t>https://www.sparkfun.com/datasheets/Sensors/Biometric/MQ-7.pdf</w:t>
        </w:r>
      </w:hyperlink>
    </w:p>
    <w:p w14:paraId="6D9B15BF" w14:textId="6DFD77C4" w:rsidR="00AB52B8" w:rsidRDefault="00EA3F9B" w:rsidP="00AB52B8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65" w:history="1">
        <w:r w:rsidR="00AB52B8" w:rsidRPr="004F385A">
          <w:rPr>
            <w:rStyle w:val="Hyperlink"/>
          </w:rPr>
          <w:t>https://opencircuit.shop/resources/file/da88acc1702a90667728fcf4ac9c75c455475706466/I2C-LCD-interface.pdf</w:t>
        </w:r>
      </w:hyperlink>
    </w:p>
    <w:p w14:paraId="25C57376" w14:textId="018B8018" w:rsidR="00AB52B8" w:rsidRDefault="00EA3F9B" w:rsidP="00AB52B8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66" w:history="1">
        <w:r w:rsidR="007A2997" w:rsidRPr="008B589C">
          <w:rPr>
            <w:rStyle w:val="Hyperlink"/>
          </w:rPr>
          <w:t>https://dronebotworkshop.com/lcd-displays-arduino/</w:t>
        </w:r>
      </w:hyperlink>
    </w:p>
    <w:p w14:paraId="0E4ADDA1" w14:textId="4B4C32E7" w:rsidR="007A2997" w:rsidRDefault="00EA3F9B" w:rsidP="007A2997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67" w:history="1">
        <w:r w:rsidR="00CA35CD" w:rsidRPr="00403CDA">
          <w:rPr>
            <w:rStyle w:val="Hyperlink"/>
          </w:rPr>
          <w:t>https://components101.com/sensors/bh1750-ambient-light-sensor</w:t>
        </w:r>
      </w:hyperlink>
    </w:p>
    <w:p w14:paraId="29BDBE7C" w14:textId="49F92044" w:rsidR="00CA35CD" w:rsidRDefault="00EA3F9B" w:rsidP="00CA35CD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68" w:history="1">
        <w:r w:rsidRPr="00BE1D20">
          <w:rPr>
            <w:rStyle w:val="Hyperlink"/>
          </w:rPr>
          <w:t>https://www.arduino.cc/en/reference/wire</w:t>
        </w:r>
      </w:hyperlink>
    </w:p>
    <w:p w14:paraId="3DDA575A" w14:textId="79981260" w:rsidR="009101D7" w:rsidRDefault="00EA3F9B" w:rsidP="00EA3F9B">
      <w:pPr>
        <w:pStyle w:val="Heading1"/>
      </w:pPr>
      <w:bookmarkStart w:id="74" w:name="_Toc60485305"/>
      <w:r>
        <w:lastRenderedPageBreak/>
        <w:t>C</w:t>
      </w:r>
      <w:r w:rsidRPr="00EA3F9B">
        <w:rPr>
          <w:rStyle w:val="Heading2Char"/>
          <w:b/>
        </w:rPr>
        <w:t>od</w:t>
      </w:r>
      <w:r>
        <w:t xml:space="preserve"> S</w:t>
      </w:r>
      <w:r w:rsidRPr="00EA3F9B">
        <w:rPr>
          <w:rStyle w:val="Heading2Char"/>
          <w:b/>
        </w:rPr>
        <w:t>ursă</w:t>
      </w:r>
      <w:bookmarkEnd w:id="74"/>
    </w:p>
    <w:p w14:paraId="49B78259" w14:textId="77777777" w:rsidR="009101D7" w:rsidRPr="009101D7" w:rsidRDefault="009101D7" w:rsidP="009101D7"/>
    <w:p w14:paraId="5A05F624" w14:textId="20106587" w:rsidR="009101D7" w:rsidRDefault="009101D7" w:rsidP="009101D7"/>
    <w:p w14:paraId="2160A9D9" w14:textId="77777777" w:rsidR="009101D7" w:rsidRDefault="009101D7" w:rsidP="009101D7">
      <w:r>
        <w:t>#include &lt;SparkFunTSL2561.h&gt;</w:t>
      </w:r>
    </w:p>
    <w:p w14:paraId="1460A1CE" w14:textId="77777777" w:rsidR="009101D7" w:rsidRDefault="009101D7" w:rsidP="009101D7">
      <w:r>
        <w:t>#include &lt;Wire.h&gt;</w:t>
      </w:r>
    </w:p>
    <w:p w14:paraId="5A2C299C" w14:textId="77777777" w:rsidR="009101D7" w:rsidRDefault="009101D7" w:rsidP="009101D7">
      <w:r>
        <w:t>#include &lt;LiquidCrystal_I2C.h&gt;</w:t>
      </w:r>
    </w:p>
    <w:p w14:paraId="6B453457" w14:textId="77777777" w:rsidR="009101D7" w:rsidRDefault="009101D7" w:rsidP="009101D7">
      <w:r>
        <w:t>#include &lt;DHT.h&gt;</w:t>
      </w:r>
    </w:p>
    <w:p w14:paraId="58F5D24F" w14:textId="77777777" w:rsidR="009101D7" w:rsidRDefault="009101D7" w:rsidP="009101D7">
      <w:r>
        <w:t>#define Type DHT11</w:t>
      </w:r>
    </w:p>
    <w:p w14:paraId="6991FF55" w14:textId="77777777" w:rsidR="009101D7" w:rsidRDefault="009101D7" w:rsidP="009101D7"/>
    <w:p w14:paraId="20FD4988" w14:textId="77777777" w:rsidR="009101D7" w:rsidRDefault="009101D7" w:rsidP="009101D7">
      <w:r>
        <w:t xml:space="preserve">LiquidCrystal_I2C </w:t>
      </w:r>
      <w:proofErr w:type="gramStart"/>
      <w:r>
        <w:t>lcd(</w:t>
      </w:r>
      <w:proofErr w:type="gramEnd"/>
      <w:r>
        <w:t>0x27, 20, 4);</w:t>
      </w:r>
    </w:p>
    <w:p w14:paraId="2FFA9E3B" w14:textId="77777777" w:rsidR="009101D7" w:rsidRDefault="009101D7" w:rsidP="009101D7"/>
    <w:p w14:paraId="3C94FD46" w14:textId="77777777" w:rsidR="009101D7" w:rsidRDefault="009101D7" w:rsidP="009101D7">
      <w:r>
        <w:t>SFE_TSL2561 light;</w:t>
      </w:r>
    </w:p>
    <w:p w14:paraId="3AC536FA" w14:textId="77777777" w:rsidR="009101D7" w:rsidRDefault="009101D7" w:rsidP="009101D7"/>
    <w:p w14:paraId="3ADAF8C6" w14:textId="77777777" w:rsidR="009101D7" w:rsidRDefault="009101D7" w:rsidP="009101D7">
      <w:proofErr w:type="gramStart"/>
      <w:r>
        <w:t>boolean</w:t>
      </w:r>
      <w:proofErr w:type="gramEnd"/>
      <w:r>
        <w:t xml:space="preserve"> gain;</w:t>
      </w:r>
    </w:p>
    <w:p w14:paraId="7D86A99B" w14:textId="77777777" w:rsidR="009101D7" w:rsidRDefault="009101D7" w:rsidP="009101D7">
      <w:proofErr w:type="gramStart"/>
      <w:r>
        <w:t>unsigned</w:t>
      </w:r>
      <w:proofErr w:type="gramEnd"/>
      <w:r>
        <w:t xml:space="preserve"> int ms = 1500;</w:t>
      </w:r>
    </w:p>
    <w:p w14:paraId="32258BCE" w14:textId="77777777" w:rsidR="009101D7" w:rsidRDefault="009101D7" w:rsidP="009101D7"/>
    <w:p w14:paraId="65713846" w14:textId="77777777" w:rsidR="009101D7" w:rsidRDefault="009101D7" w:rsidP="009101D7">
      <w:proofErr w:type="gramStart"/>
      <w:r>
        <w:t>volatile</w:t>
      </w:r>
      <w:proofErr w:type="gramEnd"/>
      <w:r>
        <w:t xml:space="preserve"> int state = 0;</w:t>
      </w:r>
    </w:p>
    <w:p w14:paraId="4388B87C" w14:textId="77777777" w:rsidR="009101D7" w:rsidRDefault="009101D7" w:rsidP="009101D7">
      <w:proofErr w:type="gramStart"/>
      <w:r>
        <w:t>int</w:t>
      </w:r>
      <w:proofErr w:type="gramEnd"/>
      <w:r>
        <w:t xml:space="preserve"> LED_B_BL = 6;</w:t>
      </w:r>
    </w:p>
    <w:p w14:paraId="6F1A4BD4" w14:textId="77777777" w:rsidR="009101D7" w:rsidRDefault="009101D7" w:rsidP="009101D7">
      <w:proofErr w:type="gramStart"/>
      <w:r>
        <w:t>int</w:t>
      </w:r>
      <w:proofErr w:type="gramEnd"/>
      <w:r>
        <w:t xml:space="preserve"> LED_G_BL = 5;</w:t>
      </w:r>
    </w:p>
    <w:p w14:paraId="5EDBFB9A" w14:textId="77777777" w:rsidR="009101D7" w:rsidRDefault="009101D7" w:rsidP="009101D7">
      <w:proofErr w:type="gramStart"/>
      <w:r>
        <w:t>int</w:t>
      </w:r>
      <w:proofErr w:type="gramEnd"/>
      <w:r>
        <w:t xml:space="preserve"> LED_BL = 12;</w:t>
      </w:r>
    </w:p>
    <w:p w14:paraId="385018E4" w14:textId="77777777" w:rsidR="009101D7" w:rsidRDefault="009101D7" w:rsidP="009101D7">
      <w:proofErr w:type="gramStart"/>
      <w:r>
        <w:t>int</w:t>
      </w:r>
      <w:proofErr w:type="gramEnd"/>
      <w:r>
        <w:t xml:space="preserve"> LED_PIR = 11;</w:t>
      </w:r>
    </w:p>
    <w:p w14:paraId="73D7A36A" w14:textId="77777777" w:rsidR="009101D7" w:rsidRDefault="009101D7" w:rsidP="009101D7">
      <w:proofErr w:type="gramStart"/>
      <w:r>
        <w:t>int</w:t>
      </w:r>
      <w:proofErr w:type="gramEnd"/>
      <w:r>
        <w:t xml:space="preserve"> INP_PIR = 4;</w:t>
      </w:r>
    </w:p>
    <w:p w14:paraId="32A50960" w14:textId="77777777" w:rsidR="009101D7" w:rsidRDefault="009101D7" w:rsidP="009101D7">
      <w:proofErr w:type="gramStart"/>
      <w:r>
        <w:t>int</w:t>
      </w:r>
      <w:proofErr w:type="gramEnd"/>
      <w:r>
        <w:t xml:space="preserve"> LED_TSL = 3;</w:t>
      </w:r>
    </w:p>
    <w:p w14:paraId="00658910" w14:textId="77777777" w:rsidR="009101D7" w:rsidRDefault="009101D7" w:rsidP="009101D7">
      <w:proofErr w:type="gramStart"/>
      <w:r>
        <w:t>int</w:t>
      </w:r>
      <w:proofErr w:type="gramEnd"/>
      <w:r>
        <w:t xml:space="preserve"> LED_B_TSL = 10;</w:t>
      </w:r>
    </w:p>
    <w:p w14:paraId="5247CE7A" w14:textId="77777777" w:rsidR="009101D7" w:rsidRDefault="009101D7" w:rsidP="009101D7">
      <w:proofErr w:type="gramStart"/>
      <w:r>
        <w:t>int</w:t>
      </w:r>
      <w:proofErr w:type="gramEnd"/>
      <w:r>
        <w:t xml:space="preserve"> LED_G_TSL = 9;</w:t>
      </w:r>
    </w:p>
    <w:p w14:paraId="27C909D8" w14:textId="77777777" w:rsidR="009101D7" w:rsidRDefault="009101D7" w:rsidP="009101D7">
      <w:proofErr w:type="gramStart"/>
      <w:r>
        <w:t>int</w:t>
      </w:r>
      <w:proofErr w:type="gramEnd"/>
      <w:r>
        <w:t xml:space="preserve"> DHT_PIN = 8;</w:t>
      </w:r>
    </w:p>
    <w:p w14:paraId="668B7E6E" w14:textId="77777777" w:rsidR="009101D7" w:rsidRDefault="009101D7" w:rsidP="009101D7">
      <w:proofErr w:type="gramStart"/>
      <w:r>
        <w:t>int</w:t>
      </w:r>
      <w:proofErr w:type="gramEnd"/>
      <w:r>
        <w:t xml:space="preserve"> COOLER_PIN = 13;</w:t>
      </w:r>
    </w:p>
    <w:p w14:paraId="107E2F6F" w14:textId="77777777" w:rsidR="009101D7" w:rsidRDefault="009101D7" w:rsidP="009101D7">
      <w:proofErr w:type="gramStart"/>
      <w:r>
        <w:t>int</w:t>
      </w:r>
      <w:proofErr w:type="gramEnd"/>
      <w:r>
        <w:t xml:space="preserve"> MQ7_analog_IN = A0;</w:t>
      </w:r>
    </w:p>
    <w:p w14:paraId="53EE7743" w14:textId="77777777" w:rsidR="009101D7" w:rsidRDefault="009101D7" w:rsidP="009101D7">
      <w:proofErr w:type="gramStart"/>
      <w:r>
        <w:t>int</w:t>
      </w:r>
      <w:proofErr w:type="gramEnd"/>
      <w:r>
        <w:t xml:space="preserve"> MQ2_analog_IN = A1;</w:t>
      </w:r>
    </w:p>
    <w:p w14:paraId="7E62192E" w14:textId="77777777" w:rsidR="009101D7" w:rsidRDefault="009101D7" w:rsidP="009101D7">
      <w:proofErr w:type="gramStart"/>
      <w:r>
        <w:t>float</w:t>
      </w:r>
      <w:proofErr w:type="gramEnd"/>
      <w:r>
        <w:t xml:space="preserve"> humidity;</w:t>
      </w:r>
    </w:p>
    <w:p w14:paraId="146D03BB" w14:textId="77777777" w:rsidR="009101D7" w:rsidRDefault="009101D7" w:rsidP="009101D7">
      <w:proofErr w:type="gramStart"/>
      <w:r>
        <w:t>float</w:t>
      </w:r>
      <w:proofErr w:type="gramEnd"/>
      <w:r>
        <w:t xml:space="preserve"> tempC;</w:t>
      </w:r>
    </w:p>
    <w:p w14:paraId="3534E6E4" w14:textId="77777777" w:rsidR="009101D7" w:rsidRDefault="009101D7" w:rsidP="009101D7">
      <w:proofErr w:type="gramStart"/>
      <w:r>
        <w:lastRenderedPageBreak/>
        <w:t>float</w:t>
      </w:r>
      <w:proofErr w:type="gramEnd"/>
      <w:r>
        <w:t xml:space="preserve"> tempF;</w:t>
      </w:r>
    </w:p>
    <w:p w14:paraId="498A7705" w14:textId="77777777" w:rsidR="009101D7" w:rsidRDefault="009101D7" w:rsidP="009101D7"/>
    <w:p w14:paraId="6004CB83" w14:textId="77777777" w:rsidR="009101D7" w:rsidRDefault="009101D7" w:rsidP="009101D7">
      <w:r>
        <w:t xml:space="preserve">DHT </w:t>
      </w:r>
      <w:proofErr w:type="gramStart"/>
      <w:r>
        <w:t>dht(</w:t>
      </w:r>
      <w:proofErr w:type="gramEnd"/>
      <w:r>
        <w:t>DHT_PIN,Type);</w:t>
      </w:r>
    </w:p>
    <w:p w14:paraId="3300527B" w14:textId="77777777" w:rsidR="009101D7" w:rsidRDefault="009101D7" w:rsidP="009101D7"/>
    <w:p w14:paraId="2E69161F" w14:textId="77777777" w:rsidR="009101D7" w:rsidRDefault="009101D7" w:rsidP="009101D7">
      <w:proofErr w:type="gramStart"/>
      <w:r>
        <w:t>void</w:t>
      </w:r>
      <w:proofErr w:type="gramEnd"/>
      <w:r>
        <w:t xml:space="preserve"> setup() {</w:t>
      </w:r>
    </w:p>
    <w:p w14:paraId="10826A26" w14:textId="77777777" w:rsidR="009101D7" w:rsidRDefault="009101D7" w:rsidP="009101D7">
      <w:r>
        <w:t xml:space="preserve">    </w:t>
      </w:r>
      <w:proofErr w:type="gramStart"/>
      <w:r>
        <w:t>lcd.init(</w:t>
      </w:r>
      <w:proofErr w:type="gramEnd"/>
      <w:r>
        <w:t>);</w:t>
      </w:r>
    </w:p>
    <w:p w14:paraId="762EE0D5" w14:textId="77777777" w:rsidR="009101D7" w:rsidRDefault="009101D7" w:rsidP="009101D7">
      <w:r>
        <w:t xml:space="preserve">    </w:t>
      </w:r>
      <w:proofErr w:type="gramStart"/>
      <w:r>
        <w:t>lcd.backlight(</w:t>
      </w:r>
      <w:proofErr w:type="gramEnd"/>
      <w:r>
        <w:t>);</w:t>
      </w:r>
    </w:p>
    <w:p w14:paraId="7F7451F2" w14:textId="77777777" w:rsidR="009101D7" w:rsidRDefault="009101D7" w:rsidP="009101D7">
      <w:r>
        <w:t xml:space="preserve">    </w:t>
      </w:r>
      <w:proofErr w:type="gramStart"/>
      <w:r>
        <w:t>lcd.clear(</w:t>
      </w:r>
      <w:proofErr w:type="gramEnd"/>
      <w:r>
        <w:t>);</w:t>
      </w:r>
    </w:p>
    <w:p w14:paraId="2C78B9CF" w14:textId="77777777" w:rsidR="009101D7" w:rsidRDefault="009101D7" w:rsidP="009101D7">
      <w:r>
        <w:t xml:space="preserve">    </w:t>
      </w:r>
      <w:proofErr w:type="gramStart"/>
      <w:r>
        <w:t>lcd.setCursor(</w:t>
      </w:r>
      <w:proofErr w:type="gramEnd"/>
      <w:r>
        <w:t>0,0);</w:t>
      </w:r>
    </w:p>
    <w:p w14:paraId="2E7D0EA5" w14:textId="77777777" w:rsidR="009101D7" w:rsidRDefault="009101D7" w:rsidP="009101D7">
      <w:r>
        <w:t xml:space="preserve">    </w:t>
      </w:r>
      <w:proofErr w:type="gramStart"/>
      <w:r>
        <w:t>lcd.print(</w:t>
      </w:r>
      <w:proofErr w:type="gramEnd"/>
      <w:r>
        <w:t>"Which sensor do");</w:t>
      </w:r>
    </w:p>
    <w:p w14:paraId="0EA79E9F" w14:textId="77777777" w:rsidR="009101D7" w:rsidRDefault="009101D7" w:rsidP="009101D7">
      <w:r>
        <w:t xml:space="preserve">    </w:t>
      </w:r>
      <w:proofErr w:type="gramStart"/>
      <w:r>
        <w:t>lcd.setCursor(</w:t>
      </w:r>
      <w:proofErr w:type="gramEnd"/>
      <w:r>
        <w:t>0,1);</w:t>
      </w:r>
    </w:p>
    <w:p w14:paraId="4F7CE299" w14:textId="77777777" w:rsidR="009101D7" w:rsidRDefault="009101D7" w:rsidP="009101D7">
      <w:r>
        <w:t xml:space="preserve">    </w:t>
      </w:r>
      <w:proofErr w:type="gramStart"/>
      <w:r>
        <w:t>lcd.print(</w:t>
      </w:r>
      <w:proofErr w:type="gramEnd"/>
      <w:r>
        <w:t>"you want to use?");</w:t>
      </w:r>
    </w:p>
    <w:p w14:paraId="050DE133" w14:textId="77777777" w:rsidR="009101D7" w:rsidRDefault="009101D7" w:rsidP="009101D7">
      <w:r>
        <w:t xml:space="preserve">    </w:t>
      </w:r>
      <w:proofErr w:type="gramStart"/>
      <w:r>
        <w:t>Serial.begin(</w:t>
      </w:r>
      <w:proofErr w:type="gramEnd"/>
      <w:r>
        <w:t>9600);</w:t>
      </w:r>
    </w:p>
    <w:p w14:paraId="00851E4C" w14:textId="77777777" w:rsidR="009101D7" w:rsidRDefault="009101D7" w:rsidP="009101D7">
      <w:r>
        <w:t xml:space="preserve">    </w:t>
      </w:r>
      <w:proofErr w:type="gramStart"/>
      <w:r>
        <w:t>pinMode(</w:t>
      </w:r>
      <w:proofErr w:type="gramEnd"/>
      <w:r>
        <w:t>LED_BL,OUTPUT);</w:t>
      </w:r>
    </w:p>
    <w:p w14:paraId="0DE80901" w14:textId="77777777" w:rsidR="009101D7" w:rsidRDefault="009101D7" w:rsidP="009101D7">
      <w:r>
        <w:t xml:space="preserve">    </w:t>
      </w:r>
      <w:proofErr w:type="gramStart"/>
      <w:r>
        <w:t>pinMode(</w:t>
      </w:r>
      <w:proofErr w:type="gramEnd"/>
      <w:r>
        <w:t>LED_PIR, OUTPUT);</w:t>
      </w:r>
    </w:p>
    <w:p w14:paraId="19AE121B" w14:textId="77777777" w:rsidR="009101D7" w:rsidRDefault="009101D7" w:rsidP="009101D7">
      <w:r>
        <w:t xml:space="preserve">    </w:t>
      </w:r>
      <w:proofErr w:type="gramStart"/>
      <w:r>
        <w:t>pinMode(</w:t>
      </w:r>
      <w:proofErr w:type="gramEnd"/>
      <w:r>
        <w:t>INP_PIR, INPUT);</w:t>
      </w:r>
    </w:p>
    <w:p w14:paraId="45F95144" w14:textId="77777777" w:rsidR="009101D7" w:rsidRDefault="009101D7" w:rsidP="009101D7">
      <w:r>
        <w:t xml:space="preserve">    </w:t>
      </w:r>
      <w:proofErr w:type="gramStart"/>
      <w:r>
        <w:t>pinMode(</w:t>
      </w:r>
      <w:proofErr w:type="gramEnd"/>
      <w:r>
        <w:t>COOLER_PIN, OUTPUT);</w:t>
      </w:r>
    </w:p>
    <w:p w14:paraId="08AF696C" w14:textId="77777777" w:rsidR="009101D7" w:rsidRDefault="009101D7" w:rsidP="009101D7">
      <w:r>
        <w:t xml:space="preserve">    </w:t>
      </w:r>
      <w:proofErr w:type="gramStart"/>
      <w:r>
        <w:t>pinMode(</w:t>
      </w:r>
      <w:proofErr w:type="gramEnd"/>
      <w:r>
        <w:t>MQ7_analog_IN, INPUT);</w:t>
      </w:r>
    </w:p>
    <w:p w14:paraId="4C6C0995" w14:textId="77777777" w:rsidR="009101D7" w:rsidRDefault="009101D7" w:rsidP="009101D7">
      <w:r>
        <w:t xml:space="preserve">    </w:t>
      </w:r>
      <w:proofErr w:type="gramStart"/>
      <w:r>
        <w:t>pinMode(</w:t>
      </w:r>
      <w:proofErr w:type="gramEnd"/>
      <w:r>
        <w:t>MQ2_analog_IN, INPUT);</w:t>
      </w:r>
    </w:p>
    <w:p w14:paraId="67B87F8E" w14:textId="77777777" w:rsidR="009101D7" w:rsidRDefault="009101D7" w:rsidP="009101D7">
      <w:r>
        <w:t xml:space="preserve">    </w:t>
      </w:r>
      <w:proofErr w:type="gramStart"/>
      <w:r>
        <w:t>digitalWrite(</w:t>
      </w:r>
      <w:proofErr w:type="gramEnd"/>
      <w:r>
        <w:t>LED_BL, HIGH);</w:t>
      </w:r>
    </w:p>
    <w:p w14:paraId="2C02500A" w14:textId="77777777" w:rsidR="009101D7" w:rsidRDefault="009101D7" w:rsidP="009101D7">
      <w:r>
        <w:t xml:space="preserve">    </w:t>
      </w:r>
      <w:proofErr w:type="gramStart"/>
      <w:r>
        <w:t>digitalWrite(</w:t>
      </w:r>
      <w:proofErr w:type="gramEnd"/>
      <w:r>
        <w:t>LED_PIR, HIGH);</w:t>
      </w:r>
    </w:p>
    <w:p w14:paraId="6FC56739" w14:textId="77777777" w:rsidR="009101D7" w:rsidRDefault="009101D7" w:rsidP="009101D7">
      <w:r>
        <w:t xml:space="preserve">    </w:t>
      </w:r>
      <w:proofErr w:type="gramStart"/>
      <w:r>
        <w:t>analogWrite(</w:t>
      </w:r>
      <w:proofErr w:type="gramEnd"/>
      <w:r>
        <w:t>LED_TSL, 255);</w:t>
      </w:r>
    </w:p>
    <w:p w14:paraId="0315DC83" w14:textId="77777777" w:rsidR="009101D7" w:rsidRDefault="009101D7" w:rsidP="009101D7"/>
    <w:p w14:paraId="78B94928" w14:textId="77777777" w:rsidR="009101D7" w:rsidRDefault="009101D7" w:rsidP="009101D7">
      <w:r>
        <w:t xml:space="preserve">    </w:t>
      </w:r>
      <w:proofErr w:type="gramStart"/>
      <w:r>
        <w:t>dht.begin(</w:t>
      </w:r>
      <w:proofErr w:type="gramEnd"/>
      <w:r>
        <w:t>);</w:t>
      </w:r>
    </w:p>
    <w:p w14:paraId="77386CE1" w14:textId="77777777" w:rsidR="009101D7" w:rsidRDefault="009101D7" w:rsidP="009101D7">
      <w:r>
        <w:t xml:space="preserve">    </w:t>
      </w:r>
      <w:proofErr w:type="gramStart"/>
      <w:r>
        <w:t>delay(</w:t>
      </w:r>
      <w:proofErr w:type="gramEnd"/>
      <w:r>
        <w:t>500);</w:t>
      </w:r>
    </w:p>
    <w:p w14:paraId="4AB5F37E" w14:textId="77777777" w:rsidR="009101D7" w:rsidRDefault="009101D7" w:rsidP="009101D7">
      <w:r>
        <w:t xml:space="preserve">    </w:t>
      </w:r>
      <w:proofErr w:type="gramStart"/>
      <w:r>
        <w:t>light.begin(</w:t>
      </w:r>
      <w:proofErr w:type="gramEnd"/>
      <w:r>
        <w:t>);</w:t>
      </w:r>
    </w:p>
    <w:p w14:paraId="414AF713" w14:textId="77777777" w:rsidR="009101D7" w:rsidRDefault="009101D7" w:rsidP="009101D7"/>
    <w:p w14:paraId="73F5669F" w14:textId="77777777" w:rsidR="009101D7" w:rsidRDefault="009101D7" w:rsidP="009101D7">
      <w:r>
        <w:t xml:space="preserve">    </w:t>
      </w:r>
      <w:proofErr w:type="gramStart"/>
      <w:r>
        <w:t>gain</w:t>
      </w:r>
      <w:proofErr w:type="gramEnd"/>
      <w:r>
        <w:t xml:space="preserve"> = 1;</w:t>
      </w:r>
    </w:p>
    <w:p w14:paraId="286ECFFC" w14:textId="77777777" w:rsidR="009101D7" w:rsidRDefault="009101D7" w:rsidP="009101D7">
      <w:r>
        <w:t xml:space="preserve">    </w:t>
      </w:r>
      <w:proofErr w:type="gramStart"/>
      <w:r>
        <w:t>unsigned</w:t>
      </w:r>
      <w:proofErr w:type="gramEnd"/>
      <w:r>
        <w:t xml:space="preserve"> char time = 2;</w:t>
      </w:r>
    </w:p>
    <w:p w14:paraId="3E2DB184" w14:textId="77777777" w:rsidR="009101D7" w:rsidRDefault="009101D7" w:rsidP="009101D7">
      <w:r>
        <w:t xml:space="preserve">    </w:t>
      </w:r>
      <w:proofErr w:type="gramStart"/>
      <w:r>
        <w:t>light.setTiming(</w:t>
      </w:r>
      <w:proofErr w:type="gramEnd"/>
      <w:r>
        <w:t>gain,time,ms);</w:t>
      </w:r>
    </w:p>
    <w:p w14:paraId="79FFECEA" w14:textId="77777777" w:rsidR="009101D7" w:rsidRDefault="009101D7" w:rsidP="009101D7">
      <w:r>
        <w:t xml:space="preserve">    </w:t>
      </w:r>
      <w:proofErr w:type="gramStart"/>
      <w:r>
        <w:t>light.setPowerUp(</w:t>
      </w:r>
      <w:proofErr w:type="gramEnd"/>
      <w:r>
        <w:t>);</w:t>
      </w:r>
    </w:p>
    <w:p w14:paraId="6A30D6A6" w14:textId="77777777" w:rsidR="009101D7" w:rsidRDefault="009101D7" w:rsidP="009101D7"/>
    <w:p w14:paraId="6EA79211" w14:textId="77777777" w:rsidR="009101D7" w:rsidRDefault="009101D7" w:rsidP="009101D7">
      <w:r>
        <w:t>}</w:t>
      </w:r>
    </w:p>
    <w:p w14:paraId="2D9B885E" w14:textId="77777777" w:rsidR="009101D7" w:rsidRDefault="009101D7" w:rsidP="009101D7"/>
    <w:p w14:paraId="42CB5118" w14:textId="77777777" w:rsidR="009101D7" w:rsidRDefault="009101D7" w:rsidP="009101D7">
      <w:proofErr w:type="gramStart"/>
      <w:r>
        <w:t>void</w:t>
      </w:r>
      <w:proofErr w:type="gramEnd"/>
      <w:r>
        <w:t xml:space="preserve"> MonoxideSensorPrint()</w:t>
      </w:r>
    </w:p>
    <w:p w14:paraId="0CF2E27C" w14:textId="77777777" w:rsidR="009101D7" w:rsidRDefault="009101D7" w:rsidP="009101D7">
      <w:r>
        <w:t>{</w:t>
      </w:r>
    </w:p>
    <w:p w14:paraId="5CE75D93" w14:textId="77777777" w:rsidR="009101D7" w:rsidRDefault="009101D7" w:rsidP="009101D7">
      <w:r>
        <w:t xml:space="preserve">  </w:t>
      </w:r>
      <w:proofErr w:type="gramStart"/>
      <w:r>
        <w:t>int</w:t>
      </w:r>
      <w:proofErr w:type="gramEnd"/>
      <w:r>
        <w:t xml:space="preserve"> Value = analogRead(MQ7_analog_IN);</w:t>
      </w:r>
    </w:p>
    <w:p w14:paraId="32FDC8E3" w14:textId="77777777" w:rsidR="009101D7" w:rsidRDefault="009101D7" w:rsidP="009101D7">
      <w:r>
        <w:t xml:space="preserve">  </w:t>
      </w:r>
      <w:proofErr w:type="gramStart"/>
      <w:r>
        <w:t>lcd.clear(</w:t>
      </w:r>
      <w:proofErr w:type="gramEnd"/>
      <w:r>
        <w:t>);</w:t>
      </w:r>
    </w:p>
    <w:p w14:paraId="4D10894D" w14:textId="77777777" w:rsidR="009101D7" w:rsidRDefault="009101D7" w:rsidP="009101D7">
      <w:r>
        <w:t xml:space="preserve">  </w:t>
      </w:r>
      <w:proofErr w:type="gramStart"/>
      <w:r>
        <w:t>lcd.setCursor(</w:t>
      </w:r>
      <w:proofErr w:type="gramEnd"/>
      <w:r>
        <w:t>0,0);</w:t>
      </w:r>
    </w:p>
    <w:p w14:paraId="0E702AD7" w14:textId="77777777" w:rsidR="009101D7" w:rsidRDefault="009101D7" w:rsidP="009101D7">
      <w:r>
        <w:t xml:space="preserve">  </w:t>
      </w:r>
      <w:proofErr w:type="gramStart"/>
      <w:r>
        <w:t>lcd.print(</w:t>
      </w:r>
      <w:proofErr w:type="gramEnd"/>
      <w:r>
        <w:t>"CO value:   ");</w:t>
      </w:r>
    </w:p>
    <w:p w14:paraId="002821BF" w14:textId="77777777" w:rsidR="009101D7" w:rsidRDefault="009101D7" w:rsidP="009101D7">
      <w:r>
        <w:t xml:space="preserve">  </w:t>
      </w:r>
      <w:proofErr w:type="gramStart"/>
      <w:r>
        <w:t>lcd.print(</w:t>
      </w:r>
      <w:proofErr w:type="gramEnd"/>
      <w:r>
        <w:t xml:space="preserve">Value);   </w:t>
      </w:r>
    </w:p>
    <w:p w14:paraId="1EA3533D" w14:textId="77777777" w:rsidR="009101D7" w:rsidRDefault="009101D7" w:rsidP="009101D7">
      <w:r>
        <w:t>}</w:t>
      </w:r>
    </w:p>
    <w:p w14:paraId="7ABCFD23" w14:textId="77777777" w:rsidR="009101D7" w:rsidRDefault="009101D7" w:rsidP="009101D7"/>
    <w:p w14:paraId="3F4815DC" w14:textId="77777777" w:rsidR="009101D7" w:rsidRDefault="009101D7" w:rsidP="009101D7">
      <w:proofErr w:type="gramStart"/>
      <w:r>
        <w:t>void</w:t>
      </w:r>
      <w:proofErr w:type="gramEnd"/>
      <w:r>
        <w:t xml:space="preserve"> GasSensorPrint()</w:t>
      </w:r>
    </w:p>
    <w:p w14:paraId="4B7B735C" w14:textId="77777777" w:rsidR="009101D7" w:rsidRDefault="009101D7" w:rsidP="009101D7">
      <w:r>
        <w:t>{</w:t>
      </w:r>
    </w:p>
    <w:p w14:paraId="5A05737A" w14:textId="77777777" w:rsidR="009101D7" w:rsidRDefault="009101D7" w:rsidP="009101D7">
      <w:r>
        <w:t xml:space="preserve">  </w:t>
      </w:r>
      <w:proofErr w:type="gramStart"/>
      <w:r>
        <w:t>int</w:t>
      </w:r>
      <w:proofErr w:type="gramEnd"/>
      <w:r>
        <w:t xml:space="preserve"> Value = analogRead(MQ2_analog_IN);</w:t>
      </w:r>
    </w:p>
    <w:p w14:paraId="1E2BEE1B" w14:textId="77777777" w:rsidR="009101D7" w:rsidRDefault="009101D7" w:rsidP="009101D7">
      <w:r>
        <w:t xml:space="preserve">  </w:t>
      </w:r>
      <w:proofErr w:type="gramStart"/>
      <w:r>
        <w:t>lcd.clear(</w:t>
      </w:r>
      <w:proofErr w:type="gramEnd"/>
      <w:r>
        <w:t>);</w:t>
      </w:r>
    </w:p>
    <w:p w14:paraId="165A5309" w14:textId="77777777" w:rsidR="009101D7" w:rsidRDefault="009101D7" w:rsidP="009101D7">
      <w:r>
        <w:t xml:space="preserve">  </w:t>
      </w:r>
      <w:proofErr w:type="gramStart"/>
      <w:r>
        <w:t>lcd.setCursor(</w:t>
      </w:r>
      <w:proofErr w:type="gramEnd"/>
      <w:r>
        <w:t>0,0);</w:t>
      </w:r>
    </w:p>
    <w:p w14:paraId="22302FDA" w14:textId="77777777" w:rsidR="009101D7" w:rsidRDefault="009101D7" w:rsidP="009101D7">
      <w:r>
        <w:t xml:space="preserve">  </w:t>
      </w:r>
      <w:proofErr w:type="gramStart"/>
      <w:r>
        <w:t>lcd.print(</w:t>
      </w:r>
      <w:proofErr w:type="gramEnd"/>
      <w:r>
        <w:t>"Gas value:  ");</w:t>
      </w:r>
    </w:p>
    <w:p w14:paraId="2DA87EC9" w14:textId="77777777" w:rsidR="009101D7" w:rsidRDefault="009101D7" w:rsidP="009101D7">
      <w:r>
        <w:t xml:space="preserve">  </w:t>
      </w:r>
      <w:proofErr w:type="gramStart"/>
      <w:r>
        <w:t>lcd.print(</w:t>
      </w:r>
      <w:proofErr w:type="gramEnd"/>
      <w:r>
        <w:t xml:space="preserve">Value);   </w:t>
      </w:r>
    </w:p>
    <w:p w14:paraId="3414AE86" w14:textId="77777777" w:rsidR="009101D7" w:rsidRDefault="009101D7" w:rsidP="009101D7">
      <w:r>
        <w:t>}</w:t>
      </w:r>
    </w:p>
    <w:p w14:paraId="18782BCA" w14:textId="77777777" w:rsidR="009101D7" w:rsidRDefault="009101D7" w:rsidP="009101D7"/>
    <w:p w14:paraId="5534A771" w14:textId="77777777" w:rsidR="009101D7" w:rsidRDefault="009101D7" w:rsidP="009101D7">
      <w:proofErr w:type="gramStart"/>
      <w:r>
        <w:t>void</w:t>
      </w:r>
      <w:proofErr w:type="gramEnd"/>
      <w:r>
        <w:t xml:space="preserve"> CoSensor()</w:t>
      </w:r>
    </w:p>
    <w:p w14:paraId="600889B1" w14:textId="77777777" w:rsidR="009101D7" w:rsidRDefault="009101D7" w:rsidP="009101D7">
      <w:r>
        <w:t>{</w:t>
      </w:r>
    </w:p>
    <w:p w14:paraId="42973DDE" w14:textId="77777777" w:rsidR="009101D7" w:rsidRDefault="009101D7" w:rsidP="009101D7">
      <w:r>
        <w:t xml:space="preserve">  </w:t>
      </w:r>
      <w:proofErr w:type="gramStart"/>
      <w:r>
        <w:t>int</w:t>
      </w:r>
      <w:proofErr w:type="gramEnd"/>
      <w:r>
        <w:t xml:space="preserve"> Value = analogRead(MQ7_analog_IN);</w:t>
      </w:r>
    </w:p>
    <w:p w14:paraId="3F2D3D13" w14:textId="77777777" w:rsidR="009101D7" w:rsidRDefault="009101D7" w:rsidP="009101D7">
      <w:r>
        <w:t xml:space="preserve">  </w:t>
      </w:r>
      <w:proofErr w:type="gramStart"/>
      <w:r>
        <w:t>Serial.print(</w:t>
      </w:r>
      <w:proofErr w:type="gramEnd"/>
      <w:r>
        <w:t>"Monoxid value: ");</w:t>
      </w:r>
    </w:p>
    <w:p w14:paraId="458CCA0F" w14:textId="77777777" w:rsidR="009101D7" w:rsidRDefault="009101D7" w:rsidP="009101D7">
      <w:r>
        <w:t xml:space="preserve">  </w:t>
      </w:r>
      <w:proofErr w:type="gramStart"/>
      <w:r>
        <w:t>Serial.println(</w:t>
      </w:r>
      <w:proofErr w:type="gramEnd"/>
      <w:r>
        <w:t>Value);</w:t>
      </w:r>
    </w:p>
    <w:p w14:paraId="45307837" w14:textId="77777777" w:rsidR="009101D7" w:rsidRDefault="009101D7" w:rsidP="009101D7">
      <w:r>
        <w:t xml:space="preserve">  </w:t>
      </w:r>
    </w:p>
    <w:p w14:paraId="6F80BCDB" w14:textId="77777777" w:rsidR="009101D7" w:rsidRDefault="009101D7" w:rsidP="009101D7">
      <w:r>
        <w:t xml:space="preserve">  </w:t>
      </w:r>
      <w:proofErr w:type="gramStart"/>
      <w:r>
        <w:t>if(</w:t>
      </w:r>
      <w:proofErr w:type="gramEnd"/>
      <w:r>
        <w:t>Value &gt;= 100)</w:t>
      </w:r>
    </w:p>
    <w:p w14:paraId="38DA0675" w14:textId="77777777" w:rsidR="009101D7" w:rsidRDefault="009101D7" w:rsidP="009101D7">
      <w:r>
        <w:t xml:space="preserve">  {</w:t>
      </w:r>
    </w:p>
    <w:p w14:paraId="1F369BBC" w14:textId="77777777" w:rsidR="009101D7" w:rsidRDefault="009101D7" w:rsidP="009101D7">
      <w:r>
        <w:t xml:space="preserve">    </w:t>
      </w:r>
      <w:proofErr w:type="gramStart"/>
      <w:r>
        <w:t>digitalWrite(</w:t>
      </w:r>
      <w:proofErr w:type="gramEnd"/>
      <w:r>
        <w:t>COOLER_PIN, HIGH);</w:t>
      </w:r>
    </w:p>
    <w:p w14:paraId="0D013DFD" w14:textId="77777777" w:rsidR="009101D7" w:rsidRDefault="009101D7" w:rsidP="009101D7">
      <w:r>
        <w:t xml:space="preserve">  }</w:t>
      </w:r>
    </w:p>
    <w:p w14:paraId="03B3B95A" w14:textId="77777777" w:rsidR="009101D7" w:rsidRDefault="009101D7" w:rsidP="009101D7">
      <w:r>
        <w:lastRenderedPageBreak/>
        <w:t xml:space="preserve">  </w:t>
      </w:r>
      <w:proofErr w:type="gramStart"/>
      <w:r>
        <w:t>else</w:t>
      </w:r>
      <w:proofErr w:type="gramEnd"/>
    </w:p>
    <w:p w14:paraId="20DA6C24" w14:textId="77777777" w:rsidR="009101D7" w:rsidRDefault="009101D7" w:rsidP="009101D7">
      <w:r>
        <w:t xml:space="preserve">  {</w:t>
      </w:r>
    </w:p>
    <w:p w14:paraId="76736EA0" w14:textId="77777777" w:rsidR="009101D7" w:rsidRDefault="009101D7" w:rsidP="009101D7">
      <w:r>
        <w:t xml:space="preserve">    </w:t>
      </w:r>
      <w:proofErr w:type="gramStart"/>
      <w:r>
        <w:t>digitalWrite(</w:t>
      </w:r>
      <w:proofErr w:type="gramEnd"/>
      <w:r>
        <w:t>COOLER_PIN, LOW);</w:t>
      </w:r>
    </w:p>
    <w:p w14:paraId="4567F041" w14:textId="77777777" w:rsidR="009101D7" w:rsidRDefault="009101D7" w:rsidP="009101D7">
      <w:r>
        <w:t xml:space="preserve">  }</w:t>
      </w:r>
    </w:p>
    <w:p w14:paraId="3F78B878" w14:textId="77777777" w:rsidR="009101D7" w:rsidRDefault="009101D7" w:rsidP="009101D7">
      <w:r>
        <w:t>}</w:t>
      </w:r>
    </w:p>
    <w:p w14:paraId="154998AE" w14:textId="77777777" w:rsidR="009101D7" w:rsidRDefault="009101D7" w:rsidP="009101D7">
      <w:r>
        <w:t>/</w:t>
      </w:r>
      <w:proofErr w:type="gramStart"/>
      <w:r>
        <w:t>/  delay</w:t>
      </w:r>
      <w:proofErr w:type="gramEnd"/>
      <w:r>
        <w:t>(1500);</w:t>
      </w:r>
    </w:p>
    <w:p w14:paraId="437310D2" w14:textId="77777777" w:rsidR="009101D7" w:rsidRDefault="009101D7" w:rsidP="009101D7"/>
    <w:p w14:paraId="30591850" w14:textId="77777777" w:rsidR="009101D7" w:rsidRDefault="009101D7" w:rsidP="009101D7"/>
    <w:p w14:paraId="65068E9A" w14:textId="77777777" w:rsidR="009101D7" w:rsidRDefault="009101D7" w:rsidP="009101D7">
      <w:proofErr w:type="gramStart"/>
      <w:r>
        <w:t>void</w:t>
      </w:r>
      <w:proofErr w:type="gramEnd"/>
      <w:r>
        <w:t xml:space="preserve"> GazSensor()</w:t>
      </w:r>
    </w:p>
    <w:p w14:paraId="4799861B" w14:textId="77777777" w:rsidR="009101D7" w:rsidRDefault="009101D7" w:rsidP="009101D7">
      <w:r>
        <w:t>{</w:t>
      </w:r>
    </w:p>
    <w:p w14:paraId="67BAA3AE" w14:textId="77777777" w:rsidR="009101D7" w:rsidRDefault="009101D7" w:rsidP="009101D7">
      <w:r>
        <w:t xml:space="preserve">  </w:t>
      </w:r>
      <w:proofErr w:type="gramStart"/>
      <w:r>
        <w:t>int</w:t>
      </w:r>
      <w:proofErr w:type="gramEnd"/>
      <w:r>
        <w:t xml:space="preserve"> Value = analogRead(MQ2_analog_IN);</w:t>
      </w:r>
    </w:p>
    <w:p w14:paraId="7E263D4C" w14:textId="77777777" w:rsidR="009101D7" w:rsidRDefault="009101D7" w:rsidP="009101D7">
      <w:r>
        <w:t xml:space="preserve">  </w:t>
      </w:r>
      <w:proofErr w:type="gramStart"/>
      <w:r>
        <w:t>Serial.print(</w:t>
      </w:r>
      <w:proofErr w:type="gramEnd"/>
      <w:r>
        <w:t>"Gsz value: ");</w:t>
      </w:r>
    </w:p>
    <w:p w14:paraId="1C0A8CD0" w14:textId="77777777" w:rsidR="009101D7" w:rsidRDefault="009101D7" w:rsidP="009101D7">
      <w:r>
        <w:t xml:space="preserve">  </w:t>
      </w:r>
      <w:proofErr w:type="gramStart"/>
      <w:r>
        <w:t>Serial.println(</w:t>
      </w:r>
      <w:proofErr w:type="gramEnd"/>
      <w:r>
        <w:t>Value);</w:t>
      </w:r>
    </w:p>
    <w:p w14:paraId="5BC8D94F" w14:textId="77777777" w:rsidR="009101D7" w:rsidRDefault="009101D7" w:rsidP="009101D7">
      <w:r>
        <w:t xml:space="preserve">  </w:t>
      </w:r>
    </w:p>
    <w:p w14:paraId="43458C0F" w14:textId="77777777" w:rsidR="009101D7" w:rsidRDefault="009101D7" w:rsidP="009101D7">
      <w:r>
        <w:t xml:space="preserve">  </w:t>
      </w:r>
      <w:proofErr w:type="gramStart"/>
      <w:r>
        <w:t>if(</w:t>
      </w:r>
      <w:proofErr w:type="gramEnd"/>
      <w:r>
        <w:t>Value &gt;= 170)</w:t>
      </w:r>
    </w:p>
    <w:p w14:paraId="5E1AE58D" w14:textId="77777777" w:rsidR="009101D7" w:rsidRDefault="009101D7" w:rsidP="009101D7">
      <w:r>
        <w:t xml:space="preserve">  {</w:t>
      </w:r>
    </w:p>
    <w:p w14:paraId="48E544B6" w14:textId="77777777" w:rsidR="009101D7" w:rsidRDefault="009101D7" w:rsidP="009101D7">
      <w:r>
        <w:t xml:space="preserve">    </w:t>
      </w:r>
      <w:proofErr w:type="gramStart"/>
      <w:r>
        <w:t>digitalWrite(</w:t>
      </w:r>
      <w:proofErr w:type="gramEnd"/>
      <w:r>
        <w:t>COOLER_PIN, HIGH);</w:t>
      </w:r>
    </w:p>
    <w:p w14:paraId="1E89E8F0" w14:textId="77777777" w:rsidR="009101D7" w:rsidRDefault="009101D7" w:rsidP="009101D7">
      <w:r>
        <w:t xml:space="preserve">  }</w:t>
      </w:r>
    </w:p>
    <w:p w14:paraId="2BBA0B77" w14:textId="77777777" w:rsidR="009101D7" w:rsidRDefault="009101D7" w:rsidP="009101D7">
      <w:r>
        <w:t xml:space="preserve">  </w:t>
      </w:r>
      <w:proofErr w:type="gramStart"/>
      <w:r>
        <w:t>else</w:t>
      </w:r>
      <w:proofErr w:type="gramEnd"/>
    </w:p>
    <w:p w14:paraId="1B56AAA0" w14:textId="77777777" w:rsidR="009101D7" w:rsidRDefault="009101D7" w:rsidP="009101D7">
      <w:r>
        <w:t xml:space="preserve">  {</w:t>
      </w:r>
    </w:p>
    <w:p w14:paraId="66DC8028" w14:textId="77777777" w:rsidR="009101D7" w:rsidRDefault="009101D7" w:rsidP="009101D7">
      <w:r>
        <w:t xml:space="preserve">    </w:t>
      </w:r>
      <w:proofErr w:type="gramStart"/>
      <w:r>
        <w:t>digitalWrite(</w:t>
      </w:r>
      <w:proofErr w:type="gramEnd"/>
      <w:r>
        <w:t>COOLER_PIN, LOW);</w:t>
      </w:r>
    </w:p>
    <w:p w14:paraId="342D7C0A" w14:textId="77777777" w:rsidR="009101D7" w:rsidRDefault="009101D7" w:rsidP="009101D7">
      <w:r>
        <w:t xml:space="preserve">  }</w:t>
      </w:r>
    </w:p>
    <w:p w14:paraId="4FFC48A0" w14:textId="77777777" w:rsidR="009101D7" w:rsidRDefault="009101D7" w:rsidP="009101D7">
      <w:r>
        <w:t>}</w:t>
      </w:r>
    </w:p>
    <w:p w14:paraId="1C7AF66C" w14:textId="77777777" w:rsidR="009101D7" w:rsidRDefault="009101D7" w:rsidP="009101D7"/>
    <w:p w14:paraId="344C4DF9" w14:textId="77777777" w:rsidR="009101D7" w:rsidRDefault="009101D7" w:rsidP="009101D7">
      <w:proofErr w:type="gramStart"/>
      <w:r>
        <w:t>void</w:t>
      </w:r>
      <w:proofErr w:type="gramEnd"/>
      <w:r>
        <w:t xml:space="preserve"> DHTSensor()</w:t>
      </w:r>
    </w:p>
    <w:p w14:paraId="6E5820E5" w14:textId="77777777" w:rsidR="009101D7" w:rsidRDefault="009101D7" w:rsidP="009101D7">
      <w:r>
        <w:t>{</w:t>
      </w:r>
    </w:p>
    <w:p w14:paraId="45F2F06B" w14:textId="77777777" w:rsidR="009101D7" w:rsidRDefault="009101D7" w:rsidP="009101D7">
      <w:r>
        <w:t xml:space="preserve">    </w:t>
      </w:r>
      <w:proofErr w:type="gramStart"/>
      <w:r>
        <w:t>humidity</w:t>
      </w:r>
      <w:proofErr w:type="gramEnd"/>
      <w:r>
        <w:t xml:space="preserve"> = dht.readHumidity();</w:t>
      </w:r>
    </w:p>
    <w:p w14:paraId="13FE2333" w14:textId="77777777" w:rsidR="009101D7" w:rsidRDefault="009101D7" w:rsidP="009101D7">
      <w:r>
        <w:t xml:space="preserve">    </w:t>
      </w:r>
      <w:proofErr w:type="gramStart"/>
      <w:r>
        <w:t>tempC</w:t>
      </w:r>
      <w:proofErr w:type="gramEnd"/>
      <w:r>
        <w:t xml:space="preserve"> = dht.readTemperature();</w:t>
      </w:r>
    </w:p>
    <w:p w14:paraId="17990557" w14:textId="77777777" w:rsidR="009101D7" w:rsidRDefault="009101D7" w:rsidP="009101D7">
      <w:r>
        <w:t xml:space="preserve">    </w:t>
      </w:r>
      <w:proofErr w:type="gramStart"/>
      <w:r>
        <w:t>tempF</w:t>
      </w:r>
      <w:proofErr w:type="gramEnd"/>
      <w:r>
        <w:t xml:space="preserve"> = dht.readTemperature(true);</w:t>
      </w:r>
    </w:p>
    <w:p w14:paraId="646E9BB7" w14:textId="77777777" w:rsidR="009101D7" w:rsidRDefault="009101D7" w:rsidP="009101D7"/>
    <w:p w14:paraId="0258B5C4" w14:textId="77777777" w:rsidR="009101D7" w:rsidRDefault="009101D7" w:rsidP="009101D7">
      <w:r>
        <w:t xml:space="preserve">    </w:t>
      </w:r>
      <w:proofErr w:type="gramStart"/>
      <w:r>
        <w:t>lcd.clear(</w:t>
      </w:r>
      <w:proofErr w:type="gramEnd"/>
      <w:r>
        <w:t>);</w:t>
      </w:r>
    </w:p>
    <w:p w14:paraId="2041E477" w14:textId="77777777" w:rsidR="009101D7" w:rsidRDefault="009101D7" w:rsidP="009101D7">
      <w:r>
        <w:lastRenderedPageBreak/>
        <w:t xml:space="preserve">    </w:t>
      </w:r>
      <w:proofErr w:type="gramStart"/>
      <w:r>
        <w:t>lcd.setCursor(</w:t>
      </w:r>
      <w:proofErr w:type="gramEnd"/>
      <w:r>
        <w:t>0,0);</w:t>
      </w:r>
    </w:p>
    <w:p w14:paraId="1AE66EEB" w14:textId="77777777" w:rsidR="009101D7" w:rsidRDefault="009101D7" w:rsidP="009101D7">
      <w:r>
        <w:t xml:space="preserve">    </w:t>
      </w:r>
      <w:proofErr w:type="gramStart"/>
      <w:r>
        <w:t>lcd.print(</w:t>
      </w:r>
      <w:proofErr w:type="gramEnd"/>
      <w:r>
        <w:t>"TempC:");</w:t>
      </w:r>
    </w:p>
    <w:p w14:paraId="1539F501" w14:textId="77777777" w:rsidR="009101D7" w:rsidRDefault="009101D7" w:rsidP="009101D7">
      <w:r>
        <w:t xml:space="preserve">    </w:t>
      </w:r>
      <w:proofErr w:type="gramStart"/>
      <w:r>
        <w:t>lcd.print(</w:t>
      </w:r>
      <w:proofErr w:type="gramEnd"/>
      <w:r>
        <w:t>tempC);</w:t>
      </w:r>
    </w:p>
    <w:p w14:paraId="6B78F3B6" w14:textId="77777777" w:rsidR="009101D7" w:rsidRDefault="009101D7" w:rsidP="009101D7">
      <w:r>
        <w:t xml:space="preserve">    </w:t>
      </w:r>
      <w:proofErr w:type="gramStart"/>
      <w:r>
        <w:t>lcd.print(</w:t>
      </w:r>
      <w:proofErr w:type="gramEnd"/>
      <w:r>
        <w:t>" C ");</w:t>
      </w:r>
    </w:p>
    <w:p w14:paraId="1A2A90D8" w14:textId="77777777" w:rsidR="009101D7" w:rsidRDefault="009101D7" w:rsidP="009101D7">
      <w:r>
        <w:t xml:space="preserve">    </w:t>
      </w:r>
      <w:proofErr w:type="gramStart"/>
      <w:r>
        <w:t>lcd.setCursor(</w:t>
      </w:r>
      <w:proofErr w:type="gramEnd"/>
      <w:r>
        <w:t>0,1);</w:t>
      </w:r>
    </w:p>
    <w:p w14:paraId="6E036E88" w14:textId="77777777" w:rsidR="009101D7" w:rsidRDefault="009101D7" w:rsidP="009101D7">
      <w:r>
        <w:t xml:space="preserve">    </w:t>
      </w:r>
      <w:proofErr w:type="gramStart"/>
      <w:r>
        <w:t>lcd.print(</w:t>
      </w:r>
      <w:proofErr w:type="gramEnd"/>
      <w:r>
        <w:t>"Humidity:");</w:t>
      </w:r>
    </w:p>
    <w:p w14:paraId="14B43CDD" w14:textId="77777777" w:rsidR="009101D7" w:rsidRDefault="009101D7" w:rsidP="009101D7">
      <w:r>
        <w:t xml:space="preserve">    </w:t>
      </w:r>
      <w:proofErr w:type="gramStart"/>
      <w:r>
        <w:t>lcd.print(</w:t>
      </w:r>
      <w:proofErr w:type="gramEnd"/>
      <w:r>
        <w:t>humidity);</w:t>
      </w:r>
    </w:p>
    <w:p w14:paraId="618F9BA9" w14:textId="77777777" w:rsidR="009101D7" w:rsidRDefault="009101D7" w:rsidP="009101D7">
      <w:r>
        <w:t xml:space="preserve">    </w:t>
      </w:r>
      <w:proofErr w:type="gramStart"/>
      <w:r>
        <w:t>lcd.print(</w:t>
      </w:r>
      <w:proofErr w:type="gramEnd"/>
      <w:r>
        <w:t>" %");</w:t>
      </w:r>
    </w:p>
    <w:p w14:paraId="5D539722" w14:textId="77777777" w:rsidR="009101D7" w:rsidRDefault="009101D7" w:rsidP="009101D7">
      <w:r>
        <w:t xml:space="preserve">    </w:t>
      </w:r>
    </w:p>
    <w:p w14:paraId="6AD9CD0A" w14:textId="77777777" w:rsidR="009101D7" w:rsidRDefault="009101D7" w:rsidP="009101D7">
      <w:r>
        <w:t>}</w:t>
      </w:r>
    </w:p>
    <w:p w14:paraId="409BE2BB" w14:textId="77777777" w:rsidR="009101D7" w:rsidRDefault="009101D7" w:rsidP="009101D7"/>
    <w:p w14:paraId="37560191" w14:textId="77777777" w:rsidR="009101D7" w:rsidRDefault="009101D7" w:rsidP="009101D7">
      <w:proofErr w:type="gramStart"/>
      <w:r>
        <w:t>void</w:t>
      </w:r>
      <w:proofErr w:type="gramEnd"/>
      <w:r>
        <w:t xml:space="preserve"> SensorTSL()</w:t>
      </w:r>
    </w:p>
    <w:p w14:paraId="7986E526" w14:textId="77777777" w:rsidR="009101D7" w:rsidRDefault="009101D7" w:rsidP="009101D7">
      <w:r>
        <w:t>{</w:t>
      </w:r>
    </w:p>
    <w:p w14:paraId="4711DBF7" w14:textId="77777777" w:rsidR="009101D7" w:rsidRDefault="009101D7" w:rsidP="009101D7">
      <w:r>
        <w:t xml:space="preserve">  /</w:t>
      </w:r>
      <w:proofErr w:type="gramStart"/>
      <w:r>
        <w:t>/  delay</w:t>
      </w:r>
      <w:proofErr w:type="gramEnd"/>
      <w:r>
        <w:t>(ms);</w:t>
      </w:r>
    </w:p>
    <w:p w14:paraId="133061A2" w14:textId="77777777" w:rsidR="009101D7" w:rsidRDefault="009101D7" w:rsidP="009101D7">
      <w:r>
        <w:t xml:space="preserve">    </w:t>
      </w:r>
      <w:proofErr w:type="gramStart"/>
      <w:r>
        <w:t>unsigned</w:t>
      </w:r>
      <w:proofErr w:type="gramEnd"/>
      <w:r>
        <w:t xml:space="preserve"> int visible, infrared;</w:t>
      </w:r>
    </w:p>
    <w:p w14:paraId="421E4198" w14:textId="77777777" w:rsidR="009101D7" w:rsidRDefault="009101D7" w:rsidP="009101D7">
      <w:r>
        <w:t xml:space="preserve">  </w:t>
      </w:r>
    </w:p>
    <w:p w14:paraId="1DC73179" w14:textId="77777777" w:rsidR="009101D7" w:rsidRDefault="009101D7" w:rsidP="009101D7">
      <w:r>
        <w:t xml:space="preserve">    </w:t>
      </w:r>
      <w:proofErr w:type="gramStart"/>
      <w:r>
        <w:t>if</w:t>
      </w:r>
      <w:proofErr w:type="gramEnd"/>
      <w:r>
        <w:t xml:space="preserve"> (light.getData(visible,infrared))</w:t>
      </w:r>
    </w:p>
    <w:p w14:paraId="7DC1ACD8" w14:textId="77777777" w:rsidR="009101D7" w:rsidRDefault="009101D7" w:rsidP="009101D7">
      <w:r>
        <w:t xml:space="preserve">    {</w:t>
      </w:r>
    </w:p>
    <w:p w14:paraId="0A10DC06" w14:textId="77777777" w:rsidR="009101D7" w:rsidRDefault="009101D7" w:rsidP="009101D7">
      <w:r>
        <w:t xml:space="preserve">      </w:t>
      </w:r>
      <w:proofErr w:type="gramStart"/>
      <w:r>
        <w:t>Serial.print(</w:t>
      </w:r>
      <w:proofErr w:type="gramEnd"/>
      <w:r>
        <w:t>"Visible: ");</w:t>
      </w:r>
    </w:p>
    <w:p w14:paraId="43D587E7" w14:textId="77777777" w:rsidR="009101D7" w:rsidRDefault="009101D7" w:rsidP="009101D7">
      <w:r>
        <w:t xml:space="preserve">      </w:t>
      </w:r>
      <w:proofErr w:type="gramStart"/>
      <w:r>
        <w:t>Serial.print(</w:t>
      </w:r>
      <w:proofErr w:type="gramEnd"/>
      <w:r>
        <w:t>visible);</w:t>
      </w:r>
    </w:p>
    <w:p w14:paraId="71CB8BD2" w14:textId="77777777" w:rsidR="009101D7" w:rsidRDefault="009101D7" w:rsidP="009101D7">
      <w:r>
        <w:t xml:space="preserve">      </w:t>
      </w:r>
      <w:proofErr w:type="gramStart"/>
      <w:r>
        <w:t>Serial.print(</w:t>
      </w:r>
      <w:proofErr w:type="gramEnd"/>
      <w:r>
        <w:t>"\n");</w:t>
      </w:r>
    </w:p>
    <w:p w14:paraId="28BFEE80" w14:textId="77777777" w:rsidR="009101D7" w:rsidRDefault="009101D7" w:rsidP="009101D7">
      <w:r>
        <w:t xml:space="preserve">      </w:t>
      </w:r>
    </w:p>
    <w:p w14:paraId="662D7E0A" w14:textId="77777777" w:rsidR="009101D7" w:rsidRDefault="009101D7" w:rsidP="009101D7">
      <w:r>
        <w:t xml:space="preserve">      </w:t>
      </w:r>
      <w:proofErr w:type="gramStart"/>
      <w:r>
        <w:t>if</w:t>
      </w:r>
      <w:proofErr w:type="gramEnd"/>
      <w:r>
        <w:t xml:space="preserve"> (visible &gt; 20000)</w:t>
      </w:r>
    </w:p>
    <w:p w14:paraId="7A4921CB" w14:textId="77777777" w:rsidR="009101D7" w:rsidRDefault="009101D7" w:rsidP="009101D7">
      <w:r>
        <w:t xml:space="preserve">      {</w:t>
      </w:r>
    </w:p>
    <w:p w14:paraId="62A2529E" w14:textId="77777777" w:rsidR="009101D7" w:rsidRDefault="009101D7" w:rsidP="009101D7">
      <w:r>
        <w:t xml:space="preserve">      </w:t>
      </w:r>
      <w:proofErr w:type="gramStart"/>
      <w:r>
        <w:t>analogWrite(</w:t>
      </w:r>
      <w:proofErr w:type="gramEnd"/>
      <w:r>
        <w:t>LED_TSL, 255);</w:t>
      </w:r>
    </w:p>
    <w:p w14:paraId="08486A91" w14:textId="77777777" w:rsidR="009101D7" w:rsidRDefault="009101D7" w:rsidP="009101D7">
      <w:r>
        <w:t xml:space="preserve">      </w:t>
      </w:r>
      <w:proofErr w:type="gramStart"/>
      <w:r>
        <w:t>analogWrite(</w:t>
      </w:r>
      <w:proofErr w:type="gramEnd"/>
      <w:r>
        <w:t>LED_B_TSL, 255);</w:t>
      </w:r>
    </w:p>
    <w:p w14:paraId="5D2CF71E" w14:textId="77777777" w:rsidR="009101D7" w:rsidRDefault="009101D7" w:rsidP="009101D7">
      <w:r>
        <w:t xml:space="preserve">      </w:t>
      </w:r>
      <w:proofErr w:type="gramStart"/>
      <w:r>
        <w:t>analogWrite(</w:t>
      </w:r>
      <w:proofErr w:type="gramEnd"/>
      <w:r>
        <w:t>LED_G_TSL, 255);</w:t>
      </w:r>
    </w:p>
    <w:p w14:paraId="21112DD1" w14:textId="77777777" w:rsidR="009101D7" w:rsidRDefault="009101D7" w:rsidP="009101D7">
      <w:r>
        <w:t xml:space="preserve">      }</w:t>
      </w:r>
    </w:p>
    <w:p w14:paraId="2B175E54" w14:textId="77777777" w:rsidR="009101D7" w:rsidRDefault="009101D7" w:rsidP="009101D7">
      <w:r>
        <w:t xml:space="preserve">      </w:t>
      </w:r>
      <w:proofErr w:type="gramStart"/>
      <w:r>
        <w:t>else</w:t>
      </w:r>
      <w:proofErr w:type="gramEnd"/>
    </w:p>
    <w:p w14:paraId="3A8A8738" w14:textId="77777777" w:rsidR="009101D7" w:rsidRDefault="009101D7" w:rsidP="009101D7">
      <w:r>
        <w:t xml:space="preserve">      {</w:t>
      </w:r>
    </w:p>
    <w:p w14:paraId="6F724CDA" w14:textId="77777777" w:rsidR="009101D7" w:rsidRDefault="009101D7" w:rsidP="009101D7">
      <w:r>
        <w:t xml:space="preserve">      </w:t>
      </w:r>
      <w:proofErr w:type="gramStart"/>
      <w:r>
        <w:t>analogWrite(</w:t>
      </w:r>
      <w:proofErr w:type="gramEnd"/>
      <w:r>
        <w:t>LED_TSL, visible/3);</w:t>
      </w:r>
    </w:p>
    <w:p w14:paraId="0EFB3B6A" w14:textId="77777777" w:rsidR="009101D7" w:rsidRDefault="009101D7" w:rsidP="009101D7">
      <w:r>
        <w:lastRenderedPageBreak/>
        <w:t xml:space="preserve">      </w:t>
      </w:r>
      <w:proofErr w:type="gramStart"/>
      <w:r>
        <w:t>delay(</w:t>
      </w:r>
      <w:proofErr w:type="gramEnd"/>
      <w:r>
        <w:t>50);</w:t>
      </w:r>
    </w:p>
    <w:p w14:paraId="5722FA7E" w14:textId="77777777" w:rsidR="009101D7" w:rsidRDefault="009101D7" w:rsidP="009101D7">
      <w:r>
        <w:t xml:space="preserve">      </w:t>
      </w:r>
      <w:proofErr w:type="gramStart"/>
      <w:r>
        <w:t>analogWrite(</w:t>
      </w:r>
      <w:proofErr w:type="gramEnd"/>
      <w:r>
        <w:t>LED_B_TSL, visible/3);</w:t>
      </w:r>
    </w:p>
    <w:p w14:paraId="73F09B52" w14:textId="77777777" w:rsidR="009101D7" w:rsidRDefault="009101D7" w:rsidP="009101D7">
      <w:r>
        <w:t xml:space="preserve">      </w:t>
      </w:r>
      <w:proofErr w:type="gramStart"/>
      <w:r>
        <w:t>delay(</w:t>
      </w:r>
      <w:proofErr w:type="gramEnd"/>
      <w:r>
        <w:t>50);</w:t>
      </w:r>
    </w:p>
    <w:p w14:paraId="70839A0A" w14:textId="77777777" w:rsidR="009101D7" w:rsidRDefault="009101D7" w:rsidP="009101D7">
      <w:r>
        <w:t xml:space="preserve">      </w:t>
      </w:r>
      <w:proofErr w:type="gramStart"/>
      <w:r>
        <w:t>analogWrite(</w:t>
      </w:r>
      <w:proofErr w:type="gramEnd"/>
      <w:r>
        <w:t>LED_G_TSL, visible/3);</w:t>
      </w:r>
    </w:p>
    <w:p w14:paraId="03B95837" w14:textId="77777777" w:rsidR="009101D7" w:rsidRDefault="009101D7" w:rsidP="009101D7">
      <w:r>
        <w:t xml:space="preserve">      </w:t>
      </w:r>
      <w:proofErr w:type="gramStart"/>
      <w:r>
        <w:t>delay(</w:t>
      </w:r>
      <w:proofErr w:type="gramEnd"/>
      <w:r>
        <w:t>50);</w:t>
      </w:r>
    </w:p>
    <w:p w14:paraId="7879DCB7" w14:textId="77777777" w:rsidR="009101D7" w:rsidRDefault="009101D7" w:rsidP="009101D7">
      <w:r>
        <w:t xml:space="preserve">      }</w:t>
      </w:r>
    </w:p>
    <w:p w14:paraId="76155528" w14:textId="77777777" w:rsidR="009101D7" w:rsidRDefault="009101D7" w:rsidP="009101D7"/>
    <w:p w14:paraId="2B70E953" w14:textId="77777777" w:rsidR="009101D7" w:rsidRDefault="009101D7" w:rsidP="009101D7">
      <w:r>
        <w:t xml:space="preserve">    }</w:t>
      </w:r>
    </w:p>
    <w:p w14:paraId="25B3F07E" w14:textId="77777777" w:rsidR="009101D7" w:rsidRDefault="009101D7" w:rsidP="009101D7">
      <w:r>
        <w:t xml:space="preserve">    </w:t>
      </w:r>
      <w:proofErr w:type="gramStart"/>
      <w:r>
        <w:t>else</w:t>
      </w:r>
      <w:proofErr w:type="gramEnd"/>
    </w:p>
    <w:p w14:paraId="031DD55D" w14:textId="77777777" w:rsidR="009101D7" w:rsidRDefault="009101D7" w:rsidP="009101D7">
      <w:r>
        <w:t xml:space="preserve">    {</w:t>
      </w:r>
    </w:p>
    <w:p w14:paraId="2A8EFE1E" w14:textId="77777777" w:rsidR="009101D7" w:rsidRDefault="009101D7" w:rsidP="009101D7">
      <w:r>
        <w:t xml:space="preserve">      </w:t>
      </w:r>
      <w:proofErr w:type="gramStart"/>
      <w:r>
        <w:t>byte</w:t>
      </w:r>
      <w:proofErr w:type="gramEnd"/>
      <w:r>
        <w:t xml:space="preserve"> error = light.getError();</w:t>
      </w:r>
    </w:p>
    <w:p w14:paraId="4AB79A9E" w14:textId="77777777" w:rsidR="009101D7" w:rsidRDefault="009101D7" w:rsidP="009101D7">
      <w:r>
        <w:t xml:space="preserve">      </w:t>
      </w:r>
      <w:proofErr w:type="gramStart"/>
      <w:r>
        <w:t>Serial.println(</w:t>
      </w:r>
      <w:proofErr w:type="gramEnd"/>
      <w:r>
        <w:t>error);</w:t>
      </w:r>
    </w:p>
    <w:p w14:paraId="00B38874" w14:textId="77777777" w:rsidR="009101D7" w:rsidRDefault="009101D7" w:rsidP="009101D7">
      <w:r>
        <w:t xml:space="preserve">    }</w:t>
      </w:r>
    </w:p>
    <w:p w14:paraId="02867095" w14:textId="77777777" w:rsidR="009101D7" w:rsidRDefault="009101D7" w:rsidP="009101D7">
      <w:r>
        <w:t>}</w:t>
      </w:r>
    </w:p>
    <w:p w14:paraId="7A99BE92" w14:textId="77777777" w:rsidR="009101D7" w:rsidRDefault="009101D7" w:rsidP="009101D7"/>
    <w:p w14:paraId="7730E673" w14:textId="77777777" w:rsidR="009101D7" w:rsidRDefault="009101D7" w:rsidP="009101D7">
      <w:proofErr w:type="gramStart"/>
      <w:r>
        <w:t>void</w:t>
      </w:r>
      <w:proofErr w:type="gramEnd"/>
      <w:r>
        <w:t xml:space="preserve"> SensorPIR(){</w:t>
      </w:r>
    </w:p>
    <w:p w14:paraId="2A05C197" w14:textId="77777777" w:rsidR="009101D7" w:rsidRDefault="009101D7" w:rsidP="009101D7">
      <w:r>
        <w:t xml:space="preserve">   </w:t>
      </w:r>
      <w:proofErr w:type="gramStart"/>
      <w:r>
        <w:t>if(</w:t>
      </w:r>
      <w:proofErr w:type="gramEnd"/>
      <w:r>
        <w:t>digitalRead(INP_PIR) == HIGH)</w:t>
      </w:r>
    </w:p>
    <w:p w14:paraId="39E0826A" w14:textId="77777777" w:rsidR="009101D7" w:rsidRDefault="009101D7" w:rsidP="009101D7">
      <w:r>
        <w:t xml:space="preserve">   {</w:t>
      </w:r>
    </w:p>
    <w:p w14:paraId="74F7FE10" w14:textId="77777777" w:rsidR="009101D7" w:rsidRDefault="009101D7" w:rsidP="009101D7">
      <w:r>
        <w:t xml:space="preserve">    </w:t>
      </w:r>
      <w:proofErr w:type="gramStart"/>
      <w:r>
        <w:t>Serial.println(</w:t>
      </w:r>
      <w:proofErr w:type="gramEnd"/>
      <w:r>
        <w:t>"Motion Detected");</w:t>
      </w:r>
    </w:p>
    <w:p w14:paraId="68DA98AE" w14:textId="77777777" w:rsidR="009101D7" w:rsidRDefault="009101D7" w:rsidP="009101D7">
      <w:r>
        <w:t xml:space="preserve">      </w:t>
      </w:r>
      <w:proofErr w:type="gramStart"/>
      <w:r>
        <w:t>digitalWrite(</w:t>
      </w:r>
      <w:proofErr w:type="gramEnd"/>
      <w:r>
        <w:t>LED_PIR,LOW);</w:t>
      </w:r>
    </w:p>
    <w:p w14:paraId="25204891" w14:textId="77777777" w:rsidR="009101D7" w:rsidRDefault="009101D7" w:rsidP="009101D7">
      <w:r>
        <w:t xml:space="preserve">   }</w:t>
      </w:r>
    </w:p>
    <w:p w14:paraId="628CB818" w14:textId="77777777" w:rsidR="009101D7" w:rsidRDefault="009101D7" w:rsidP="009101D7">
      <w:r>
        <w:t xml:space="preserve">  </w:t>
      </w:r>
      <w:proofErr w:type="gramStart"/>
      <w:r>
        <w:t>else{</w:t>
      </w:r>
      <w:proofErr w:type="gramEnd"/>
    </w:p>
    <w:p w14:paraId="4B7F4D41" w14:textId="77777777" w:rsidR="009101D7" w:rsidRDefault="009101D7" w:rsidP="009101D7">
      <w:r>
        <w:t xml:space="preserve">    </w:t>
      </w:r>
      <w:proofErr w:type="gramStart"/>
      <w:r>
        <w:t>Serial.println(</w:t>
      </w:r>
      <w:proofErr w:type="gramEnd"/>
      <w:r>
        <w:t>"Motion not detected");</w:t>
      </w:r>
    </w:p>
    <w:p w14:paraId="6DC39CF6" w14:textId="77777777" w:rsidR="009101D7" w:rsidRDefault="009101D7" w:rsidP="009101D7">
      <w:r>
        <w:t xml:space="preserve">      </w:t>
      </w:r>
      <w:proofErr w:type="gramStart"/>
      <w:r>
        <w:t>digitalWrite(</w:t>
      </w:r>
      <w:proofErr w:type="gramEnd"/>
      <w:r>
        <w:t>LED_PIR,HIGH);</w:t>
      </w:r>
    </w:p>
    <w:p w14:paraId="04698E38" w14:textId="77777777" w:rsidR="009101D7" w:rsidRDefault="009101D7" w:rsidP="009101D7">
      <w:r>
        <w:t xml:space="preserve">  }</w:t>
      </w:r>
    </w:p>
    <w:p w14:paraId="6081AFC4" w14:textId="77777777" w:rsidR="009101D7" w:rsidRDefault="009101D7" w:rsidP="009101D7">
      <w:r>
        <w:t>}</w:t>
      </w:r>
    </w:p>
    <w:p w14:paraId="6A40DF99" w14:textId="77777777" w:rsidR="009101D7" w:rsidRDefault="009101D7" w:rsidP="009101D7"/>
    <w:p w14:paraId="55CED1EA" w14:textId="77777777" w:rsidR="009101D7" w:rsidRDefault="009101D7" w:rsidP="009101D7">
      <w:proofErr w:type="gramStart"/>
      <w:r>
        <w:t>void</w:t>
      </w:r>
      <w:proofErr w:type="gramEnd"/>
      <w:r>
        <w:t xml:space="preserve"> light_color()</w:t>
      </w:r>
    </w:p>
    <w:p w14:paraId="7A57D5F8" w14:textId="77777777" w:rsidR="009101D7" w:rsidRDefault="009101D7" w:rsidP="009101D7">
      <w:r>
        <w:t>{</w:t>
      </w:r>
    </w:p>
    <w:p w14:paraId="16B894BD" w14:textId="77777777" w:rsidR="009101D7" w:rsidRDefault="009101D7" w:rsidP="009101D7">
      <w:r>
        <w:t xml:space="preserve">  </w:t>
      </w:r>
      <w:proofErr w:type="gramStart"/>
      <w:r>
        <w:t>Serial.print(</w:t>
      </w:r>
      <w:proofErr w:type="gramEnd"/>
      <w:r>
        <w:t>"State1: ");</w:t>
      </w:r>
    </w:p>
    <w:p w14:paraId="422EE410" w14:textId="77777777" w:rsidR="009101D7" w:rsidRDefault="009101D7" w:rsidP="009101D7">
      <w:r>
        <w:t xml:space="preserve">  </w:t>
      </w:r>
      <w:proofErr w:type="gramStart"/>
      <w:r>
        <w:t>Serial.println(</w:t>
      </w:r>
      <w:proofErr w:type="gramEnd"/>
      <w:r>
        <w:t>state);</w:t>
      </w:r>
    </w:p>
    <w:p w14:paraId="1BF005A4" w14:textId="77777777" w:rsidR="009101D7" w:rsidRDefault="009101D7" w:rsidP="009101D7">
      <w:r>
        <w:lastRenderedPageBreak/>
        <w:t xml:space="preserve">  </w:t>
      </w:r>
      <w:proofErr w:type="gramStart"/>
      <w:r>
        <w:t>if(</w:t>
      </w:r>
      <w:proofErr w:type="gramEnd"/>
      <w:r>
        <w:t>state == true)</w:t>
      </w:r>
    </w:p>
    <w:p w14:paraId="62153786" w14:textId="77777777" w:rsidR="009101D7" w:rsidRDefault="009101D7" w:rsidP="009101D7">
      <w:r>
        <w:t xml:space="preserve">            {</w:t>
      </w:r>
    </w:p>
    <w:p w14:paraId="62FFEC70" w14:textId="77777777" w:rsidR="009101D7" w:rsidRDefault="009101D7" w:rsidP="009101D7">
      <w:r>
        <w:t xml:space="preserve">               </w:t>
      </w:r>
      <w:proofErr w:type="gramStart"/>
      <w:r>
        <w:t>digitalWrite(</w:t>
      </w:r>
      <w:proofErr w:type="gramEnd"/>
      <w:r>
        <w:t>LED_BL, LOW);</w:t>
      </w:r>
    </w:p>
    <w:p w14:paraId="0F1E7FF3" w14:textId="77777777" w:rsidR="009101D7" w:rsidRDefault="009101D7" w:rsidP="009101D7">
      <w:r>
        <w:t xml:space="preserve">               </w:t>
      </w:r>
      <w:proofErr w:type="gramStart"/>
      <w:r>
        <w:t>delay(</w:t>
      </w:r>
      <w:proofErr w:type="gramEnd"/>
      <w:r>
        <w:t>50);</w:t>
      </w:r>
    </w:p>
    <w:p w14:paraId="201F390A" w14:textId="77777777" w:rsidR="009101D7" w:rsidRDefault="009101D7" w:rsidP="009101D7">
      <w:r>
        <w:t xml:space="preserve">               </w:t>
      </w:r>
      <w:proofErr w:type="gramStart"/>
      <w:r>
        <w:t>digitalWrite(</w:t>
      </w:r>
      <w:proofErr w:type="gramEnd"/>
      <w:r>
        <w:t>LED_BL, HIGH);</w:t>
      </w:r>
    </w:p>
    <w:p w14:paraId="68DBEB1B" w14:textId="77777777" w:rsidR="009101D7" w:rsidRDefault="009101D7" w:rsidP="009101D7">
      <w:r>
        <w:t xml:space="preserve">               </w:t>
      </w:r>
      <w:proofErr w:type="gramStart"/>
      <w:r>
        <w:t>delay(</w:t>
      </w:r>
      <w:proofErr w:type="gramEnd"/>
      <w:r>
        <w:t>50);</w:t>
      </w:r>
    </w:p>
    <w:p w14:paraId="57D746AB" w14:textId="77777777" w:rsidR="009101D7" w:rsidRDefault="009101D7" w:rsidP="009101D7">
      <w:r>
        <w:t xml:space="preserve">               </w:t>
      </w:r>
      <w:proofErr w:type="gramStart"/>
      <w:r>
        <w:t>analogWrite(</w:t>
      </w:r>
      <w:proofErr w:type="gramEnd"/>
      <w:r>
        <w:t>LED_B_BL, 0);</w:t>
      </w:r>
    </w:p>
    <w:p w14:paraId="78BF027B" w14:textId="77777777" w:rsidR="009101D7" w:rsidRDefault="009101D7" w:rsidP="009101D7">
      <w:r>
        <w:t xml:space="preserve">               </w:t>
      </w:r>
      <w:proofErr w:type="gramStart"/>
      <w:r>
        <w:t>delay(</w:t>
      </w:r>
      <w:proofErr w:type="gramEnd"/>
      <w:r>
        <w:t>50);</w:t>
      </w:r>
    </w:p>
    <w:p w14:paraId="52CF2C42" w14:textId="77777777" w:rsidR="009101D7" w:rsidRDefault="009101D7" w:rsidP="009101D7">
      <w:r>
        <w:t xml:space="preserve">               </w:t>
      </w:r>
      <w:proofErr w:type="gramStart"/>
      <w:r>
        <w:t>analogWrite(</w:t>
      </w:r>
      <w:proofErr w:type="gramEnd"/>
      <w:r>
        <w:t>LED_B_BL, 255);</w:t>
      </w:r>
    </w:p>
    <w:p w14:paraId="70E1B850" w14:textId="77777777" w:rsidR="009101D7" w:rsidRDefault="009101D7" w:rsidP="009101D7">
      <w:r>
        <w:t xml:space="preserve">               </w:t>
      </w:r>
      <w:proofErr w:type="gramStart"/>
      <w:r>
        <w:t>delay(</w:t>
      </w:r>
      <w:proofErr w:type="gramEnd"/>
      <w:r>
        <w:t>50);</w:t>
      </w:r>
    </w:p>
    <w:p w14:paraId="1E68DB30" w14:textId="77777777" w:rsidR="009101D7" w:rsidRDefault="009101D7" w:rsidP="009101D7">
      <w:r>
        <w:t xml:space="preserve">               </w:t>
      </w:r>
      <w:proofErr w:type="gramStart"/>
      <w:r>
        <w:t>analogWrite(</w:t>
      </w:r>
      <w:proofErr w:type="gramEnd"/>
      <w:r>
        <w:t>LED_G_BL, 0);</w:t>
      </w:r>
    </w:p>
    <w:p w14:paraId="37AD794F" w14:textId="77777777" w:rsidR="009101D7" w:rsidRDefault="009101D7" w:rsidP="009101D7">
      <w:r>
        <w:t xml:space="preserve">               </w:t>
      </w:r>
      <w:proofErr w:type="gramStart"/>
      <w:r>
        <w:t>delay(</w:t>
      </w:r>
      <w:proofErr w:type="gramEnd"/>
      <w:r>
        <w:t>50);</w:t>
      </w:r>
    </w:p>
    <w:p w14:paraId="1513A05F" w14:textId="77777777" w:rsidR="009101D7" w:rsidRDefault="009101D7" w:rsidP="009101D7">
      <w:r>
        <w:t xml:space="preserve">               </w:t>
      </w:r>
      <w:proofErr w:type="gramStart"/>
      <w:r>
        <w:t>analogWrite(</w:t>
      </w:r>
      <w:proofErr w:type="gramEnd"/>
      <w:r>
        <w:t>LED_G_BL, 255);</w:t>
      </w:r>
    </w:p>
    <w:p w14:paraId="2CFC19BB" w14:textId="77777777" w:rsidR="009101D7" w:rsidRDefault="009101D7" w:rsidP="009101D7">
      <w:r>
        <w:t xml:space="preserve">               </w:t>
      </w:r>
      <w:proofErr w:type="gramStart"/>
      <w:r>
        <w:t>delay(</w:t>
      </w:r>
      <w:proofErr w:type="gramEnd"/>
      <w:r>
        <w:t>50);</w:t>
      </w:r>
    </w:p>
    <w:p w14:paraId="5E73DDC5" w14:textId="77777777" w:rsidR="009101D7" w:rsidRDefault="009101D7" w:rsidP="009101D7">
      <w:r>
        <w:t xml:space="preserve">               </w:t>
      </w:r>
      <w:proofErr w:type="gramStart"/>
      <w:r>
        <w:t>digitalWrite(</w:t>
      </w:r>
      <w:proofErr w:type="gramEnd"/>
      <w:r>
        <w:t>LED_BL, LOW);</w:t>
      </w:r>
    </w:p>
    <w:p w14:paraId="1E0FA94F" w14:textId="77777777" w:rsidR="009101D7" w:rsidRDefault="009101D7" w:rsidP="009101D7">
      <w:r>
        <w:t xml:space="preserve">               </w:t>
      </w:r>
      <w:proofErr w:type="gramStart"/>
      <w:r>
        <w:t>analogWrite(</w:t>
      </w:r>
      <w:proofErr w:type="gramEnd"/>
      <w:r>
        <w:t>LED_B_BL, 0);</w:t>
      </w:r>
    </w:p>
    <w:p w14:paraId="59DEEDE6" w14:textId="77777777" w:rsidR="009101D7" w:rsidRDefault="009101D7" w:rsidP="009101D7">
      <w:r>
        <w:t xml:space="preserve">               </w:t>
      </w:r>
      <w:proofErr w:type="gramStart"/>
      <w:r>
        <w:t>delay(</w:t>
      </w:r>
      <w:proofErr w:type="gramEnd"/>
      <w:r>
        <w:t>50);</w:t>
      </w:r>
    </w:p>
    <w:p w14:paraId="58598538" w14:textId="77777777" w:rsidR="009101D7" w:rsidRDefault="009101D7" w:rsidP="009101D7">
      <w:r>
        <w:t xml:space="preserve">               </w:t>
      </w:r>
      <w:proofErr w:type="gramStart"/>
      <w:r>
        <w:t>digitalWrite(</w:t>
      </w:r>
      <w:proofErr w:type="gramEnd"/>
      <w:r>
        <w:t>LED_BL, HIGH);</w:t>
      </w:r>
    </w:p>
    <w:p w14:paraId="7D588810" w14:textId="77777777" w:rsidR="009101D7" w:rsidRDefault="009101D7" w:rsidP="009101D7">
      <w:r>
        <w:t xml:space="preserve">               </w:t>
      </w:r>
      <w:proofErr w:type="gramStart"/>
      <w:r>
        <w:t>analogWrite(</w:t>
      </w:r>
      <w:proofErr w:type="gramEnd"/>
      <w:r>
        <w:t>LED_B_BL, 255);</w:t>
      </w:r>
    </w:p>
    <w:p w14:paraId="4868BC08" w14:textId="77777777" w:rsidR="009101D7" w:rsidRDefault="009101D7" w:rsidP="009101D7">
      <w:r>
        <w:t xml:space="preserve">               </w:t>
      </w:r>
      <w:proofErr w:type="gramStart"/>
      <w:r>
        <w:t>delay(</w:t>
      </w:r>
      <w:proofErr w:type="gramEnd"/>
      <w:r>
        <w:t>50);</w:t>
      </w:r>
    </w:p>
    <w:p w14:paraId="7502603C" w14:textId="77777777" w:rsidR="009101D7" w:rsidRDefault="009101D7" w:rsidP="009101D7">
      <w:r>
        <w:t xml:space="preserve">               </w:t>
      </w:r>
      <w:proofErr w:type="gramStart"/>
      <w:r>
        <w:t>digitalWrite(</w:t>
      </w:r>
      <w:proofErr w:type="gramEnd"/>
      <w:r>
        <w:t>LED_BL, LOW);</w:t>
      </w:r>
    </w:p>
    <w:p w14:paraId="7732DC1F" w14:textId="77777777" w:rsidR="009101D7" w:rsidRDefault="009101D7" w:rsidP="009101D7">
      <w:r>
        <w:t xml:space="preserve">               </w:t>
      </w:r>
      <w:proofErr w:type="gramStart"/>
      <w:r>
        <w:t>analogWrite(</w:t>
      </w:r>
      <w:proofErr w:type="gramEnd"/>
      <w:r>
        <w:t>LED_G_BL, 0);</w:t>
      </w:r>
    </w:p>
    <w:p w14:paraId="75339B0D" w14:textId="77777777" w:rsidR="009101D7" w:rsidRDefault="009101D7" w:rsidP="009101D7">
      <w:r>
        <w:t xml:space="preserve">               </w:t>
      </w:r>
      <w:proofErr w:type="gramStart"/>
      <w:r>
        <w:t>delay(</w:t>
      </w:r>
      <w:proofErr w:type="gramEnd"/>
      <w:r>
        <w:t>50);</w:t>
      </w:r>
    </w:p>
    <w:p w14:paraId="57D0436C" w14:textId="77777777" w:rsidR="009101D7" w:rsidRDefault="009101D7" w:rsidP="009101D7">
      <w:r>
        <w:t xml:space="preserve">               </w:t>
      </w:r>
      <w:proofErr w:type="gramStart"/>
      <w:r>
        <w:t>digitalWrite(</w:t>
      </w:r>
      <w:proofErr w:type="gramEnd"/>
      <w:r>
        <w:t>LED_BL, HIGH);</w:t>
      </w:r>
    </w:p>
    <w:p w14:paraId="6BB77041" w14:textId="77777777" w:rsidR="009101D7" w:rsidRDefault="009101D7" w:rsidP="009101D7">
      <w:r>
        <w:t xml:space="preserve">               </w:t>
      </w:r>
      <w:proofErr w:type="gramStart"/>
      <w:r>
        <w:t>analogWrite(</w:t>
      </w:r>
      <w:proofErr w:type="gramEnd"/>
      <w:r>
        <w:t>LED_G_BL, 255);</w:t>
      </w:r>
    </w:p>
    <w:p w14:paraId="775A6EA3" w14:textId="77777777" w:rsidR="009101D7" w:rsidRDefault="009101D7" w:rsidP="009101D7">
      <w:r>
        <w:t xml:space="preserve">               </w:t>
      </w:r>
      <w:proofErr w:type="gramStart"/>
      <w:r>
        <w:t>delay(</w:t>
      </w:r>
      <w:proofErr w:type="gramEnd"/>
      <w:r>
        <w:t>50);</w:t>
      </w:r>
    </w:p>
    <w:p w14:paraId="63535B53" w14:textId="77777777" w:rsidR="009101D7" w:rsidRDefault="009101D7" w:rsidP="009101D7">
      <w:r>
        <w:t xml:space="preserve">               </w:t>
      </w:r>
      <w:proofErr w:type="gramStart"/>
      <w:r>
        <w:t>digitalWrite(</w:t>
      </w:r>
      <w:proofErr w:type="gramEnd"/>
      <w:r>
        <w:t>LED_BL, LOW);</w:t>
      </w:r>
    </w:p>
    <w:p w14:paraId="0FE35F97" w14:textId="77777777" w:rsidR="009101D7" w:rsidRDefault="009101D7" w:rsidP="009101D7">
      <w:r>
        <w:t xml:space="preserve">               </w:t>
      </w:r>
      <w:proofErr w:type="gramStart"/>
      <w:r>
        <w:t>analogWrite(</w:t>
      </w:r>
      <w:proofErr w:type="gramEnd"/>
      <w:r>
        <w:t>LED_G_BL, 0);</w:t>
      </w:r>
    </w:p>
    <w:p w14:paraId="20D6CE91" w14:textId="77777777" w:rsidR="009101D7" w:rsidRDefault="009101D7" w:rsidP="009101D7">
      <w:r>
        <w:t xml:space="preserve">               </w:t>
      </w:r>
      <w:proofErr w:type="gramStart"/>
      <w:r>
        <w:t>analogWrite(</w:t>
      </w:r>
      <w:proofErr w:type="gramEnd"/>
      <w:r>
        <w:t>LED_B_BL, 0);</w:t>
      </w:r>
    </w:p>
    <w:p w14:paraId="6BBF58AE" w14:textId="77777777" w:rsidR="009101D7" w:rsidRDefault="009101D7" w:rsidP="009101D7">
      <w:r>
        <w:t xml:space="preserve">               </w:t>
      </w:r>
      <w:proofErr w:type="gramStart"/>
      <w:r>
        <w:t>delay(</w:t>
      </w:r>
      <w:proofErr w:type="gramEnd"/>
      <w:r>
        <w:t>50);</w:t>
      </w:r>
    </w:p>
    <w:p w14:paraId="26B9FA68" w14:textId="77777777" w:rsidR="009101D7" w:rsidRDefault="009101D7" w:rsidP="009101D7">
      <w:r>
        <w:t xml:space="preserve">               </w:t>
      </w:r>
      <w:proofErr w:type="gramStart"/>
      <w:r>
        <w:t>digitalWrite(</w:t>
      </w:r>
      <w:proofErr w:type="gramEnd"/>
      <w:r>
        <w:t>LED_BL, HIGH);</w:t>
      </w:r>
    </w:p>
    <w:p w14:paraId="47C83089" w14:textId="77777777" w:rsidR="009101D7" w:rsidRDefault="009101D7" w:rsidP="009101D7">
      <w:r>
        <w:lastRenderedPageBreak/>
        <w:t xml:space="preserve">               </w:t>
      </w:r>
      <w:proofErr w:type="gramStart"/>
      <w:r>
        <w:t>analogWrite(</w:t>
      </w:r>
      <w:proofErr w:type="gramEnd"/>
      <w:r>
        <w:t>LED_G_BL, 255);</w:t>
      </w:r>
    </w:p>
    <w:p w14:paraId="65FADFEB" w14:textId="77777777" w:rsidR="009101D7" w:rsidRDefault="009101D7" w:rsidP="009101D7">
      <w:r>
        <w:t xml:space="preserve">               </w:t>
      </w:r>
      <w:proofErr w:type="gramStart"/>
      <w:r>
        <w:t>analogWrite(</w:t>
      </w:r>
      <w:proofErr w:type="gramEnd"/>
      <w:r>
        <w:t>LED_B_BL, 255);</w:t>
      </w:r>
    </w:p>
    <w:p w14:paraId="646D26A4" w14:textId="77777777" w:rsidR="009101D7" w:rsidRDefault="009101D7" w:rsidP="009101D7">
      <w:r>
        <w:t xml:space="preserve">               </w:t>
      </w:r>
      <w:proofErr w:type="gramStart"/>
      <w:r>
        <w:t>delay(</w:t>
      </w:r>
      <w:proofErr w:type="gramEnd"/>
      <w:r>
        <w:t>50);</w:t>
      </w:r>
    </w:p>
    <w:p w14:paraId="4A704D79" w14:textId="77777777" w:rsidR="009101D7" w:rsidRDefault="009101D7" w:rsidP="009101D7">
      <w:r>
        <w:t xml:space="preserve">            }</w:t>
      </w:r>
    </w:p>
    <w:p w14:paraId="51590A60" w14:textId="77777777" w:rsidR="009101D7" w:rsidRDefault="009101D7" w:rsidP="009101D7">
      <w:r>
        <w:t xml:space="preserve">            </w:t>
      </w:r>
      <w:proofErr w:type="gramStart"/>
      <w:r>
        <w:t>else</w:t>
      </w:r>
      <w:proofErr w:type="gramEnd"/>
      <w:r>
        <w:t xml:space="preserve"> </w:t>
      </w:r>
    </w:p>
    <w:p w14:paraId="5FEFE289" w14:textId="77777777" w:rsidR="009101D7" w:rsidRDefault="009101D7" w:rsidP="009101D7">
      <w:r>
        <w:t xml:space="preserve">            {</w:t>
      </w:r>
    </w:p>
    <w:p w14:paraId="10D27D8F" w14:textId="77777777" w:rsidR="009101D7" w:rsidRDefault="009101D7" w:rsidP="009101D7">
      <w:r>
        <w:t xml:space="preserve">                </w:t>
      </w:r>
      <w:proofErr w:type="gramStart"/>
      <w:r>
        <w:t>digitalWrite(</w:t>
      </w:r>
      <w:proofErr w:type="gramEnd"/>
      <w:r>
        <w:t>LED_BL, HIGH);</w:t>
      </w:r>
    </w:p>
    <w:p w14:paraId="76279DFA" w14:textId="77777777" w:rsidR="009101D7" w:rsidRDefault="009101D7" w:rsidP="009101D7">
      <w:r>
        <w:t xml:space="preserve">                </w:t>
      </w:r>
      <w:proofErr w:type="gramStart"/>
      <w:r>
        <w:t>analogWrite(</w:t>
      </w:r>
      <w:proofErr w:type="gramEnd"/>
      <w:r>
        <w:t>LED_B_BL, 255);</w:t>
      </w:r>
    </w:p>
    <w:p w14:paraId="68E48783" w14:textId="77777777" w:rsidR="009101D7" w:rsidRDefault="009101D7" w:rsidP="009101D7">
      <w:r>
        <w:t xml:space="preserve">                </w:t>
      </w:r>
      <w:proofErr w:type="gramStart"/>
      <w:r>
        <w:t>analogWrite(</w:t>
      </w:r>
      <w:proofErr w:type="gramEnd"/>
      <w:r>
        <w:t>LED_G_BL, 255);</w:t>
      </w:r>
    </w:p>
    <w:p w14:paraId="222FAAFF" w14:textId="77777777" w:rsidR="009101D7" w:rsidRDefault="009101D7" w:rsidP="009101D7">
      <w:r>
        <w:t xml:space="preserve">            }</w:t>
      </w:r>
    </w:p>
    <w:p w14:paraId="19BFBC86" w14:textId="77777777" w:rsidR="009101D7" w:rsidRDefault="009101D7" w:rsidP="009101D7">
      <w:r>
        <w:t>}</w:t>
      </w:r>
    </w:p>
    <w:p w14:paraId="6BB029E2" w14:textId="77777777" w:rsidR="009101D7" w:rsidRDefault="009101D7" w:rsidP="009101D7"/>
    <w:p w14:paraId="6043AEB2" w14:textId="77777777" w:rsidR="009101D7" w:rsidRDefault="009101D7" w:rsidP="009101D7">
      <w:proofErr w:type="gramStart"/>
      <w:r>
        <w:t>void</w:t>
      </w:r>
      <w:proofErr w:type="gramEnd"/>
      <w:r>
        <w:t xml:space="preserve"> BluetoothMethod()</w:t>
      </w:r>
    </w:p>
    <w:p w14:paraId="1F91DC93" w14:textId="77777777" w:rsidR="009101D7" w:rsidRDefault="009101D7" w:rsidP="009101D7">
      <w:r>
        <w:t>{</w:t>
      </w:r>
    </w:p>
    <w:p w14:paraId="39C7BB2F" w14:textId="77777777" w:rsidR="009101D7" w:rsidRDefault="009101D7" w:rsidP="009101D7">
      <w:r>
        <w:t xml:space="preserve">      </w:t>
      </w:r>
      <w:proofErr w:type="gramStart"/>
      <w:r>
        <w:t>if(</w:t>
      </w:r>
      <w:proofErr w:type="gramEnd"/>
      <w:r>
        <w:t>Serial.available() &gt; 0)</w:t>
      </w:r>
    </w:p>
    <w:p w14:paraId="3E64D45D" w14:textId="77777777" w:rsidR="009101D7" w:rsidRDefault="009101D7" w:rsidP="009101D7">
      <w:r>
        <w:t xml:space="preserve">      {</w:t>
      </w:r>
    </w:p>
    <w:p w14:paraId="3D33C8E7" w14:textId="77777777" w:rsidR="009101D7" w:rsidRDefault="009101D7" w:rsidP="009101D7">
      <w:r>
        <w:t xml:space="preserve">            </w:t>
      </w:r>
      <w:proofErr w:type="gramStart"/>
      <w:r>
        <w:t>char</w:t>
      </w:r>
      <w:proofErr w:type="gramEnd"/>
      <w:r>
        <w:t xml:space="preserve"> incoming_value = Serial.read();</w:t>
      </w:r>
    </w:p>
    <w:p w14:paraId="06AF2CF3" w14:textId="77777777" w:rsidR="009101D7" w:rsidRDefault="009101D7" w:rsidP="009101D7">
      <w:r>
        <w:t xml:space="preserve">            </w:t>
      </w:r>
      <w:proofErr w:type="gramStart"/>
      <w:r>
        <w:t>Serial.print(</w:t>
      </w:r>
      <w:proofErr w:type="gramEnd"/>
      <w:r>
        <w:t>"State2: ");</w:t>
      </w:r>
    </w:p>
    <w:p w14:paraId="095C1064" w14:textId="77777777" w:rsidR="009101D7" w:rsidRDefault="009101D7" w:rsidP="009101D7">
      <w:r>
        <w:t xml:space="preserve">            </w:t>
      </w:r>
      <w:proofErr w:type="gramStart"/>
      <w:r>
        <w:t>Serial.println(</w:t>
      </w:r>
      <w:proofErr w:type="gramEnd"/>
      <w:r>
        <w:t>state);</w:t>
      </w:r>
    </w:p>
    <w:p w14:paraId="2BED82F4" w14:textId="77777777" w:rsidR="009101D7" w:rsidRDefault="009101D7" w:rsidP="009101D7">
      <w:r>
        <w:t xml:space="preserve">            </w:t>
      </w:r>
      <w:proofErr w:type="gramStart"/>
      <w:r>
        <w:t>if</w:t>
      </w:r>
      <w:proofErr w:type="gramEnd"/>
      <w:r>
        <w:t xml:space="preserve"> (incoming_value == '1')</w:t>
      </w:r>
    </w:p>
    <w:p w14:paraId="51C58E13" w14:textId="77777777" w:rsidR="009101D7" w:rsidRDefault="009101D7" w:rsidP="009101D7">
      <w:r>
        <w:t xml:space="preserve">                {</w:t>
      </w:r>
    </w:p>
    <w:p w14:paraId="22E85B07" w14:textId="77777777" w:rsidR="009101D7" w:rsidRDefault="009101D7" w:rsidP="009101D7">
      <w:r>
        <w:t xml:space="preserve">                  </w:t>
      </w:r>
      <w:proofErr w:type="gramStart"/>
      <w:r>
        <w:t>state</w:t>
      </w:r>
      <w:proofErr w:type="gramEnd"/>
      <w:r>
        <w:t xml:space="preserve"> = 1;</w:t>
      </w:r>
    </w:p>
    <w:p w14:paraId="46F8D324" w14:textId="77777777" w:rsidR="009101D7" w:rsidRDefault="009101D7" w:rsidP="009101D7">
      <w:r>
        <w:t xml:space="preserve">                }</w:t>
      </w:r>
    </w:p>
    <w:p w14:paraId="52C8DD60" w14:textId="77777777" w:rsidR="009101D7" w:rsidRDefault="009101D7" w:rsidP="009101D7">
      <w:r>
        <w:t xml:space="preserve">            </w:t>
      </w:r>
      <w:proofErr w:type="gramStart"/>
      <w:r>
        <w:t>else</w:t>
      </w:r>
      <w:proofErr w:type="gramEnd"/>
      <w:r>
        <w:t xml:space="preserve"> if (incoming_value == '0')</w:t>
      </w:r>
    </w:p>
    <w:p w14:paraId="7EE188C8" w14:textId="77777777" w:rsidR="009101D7" w:rsidRDefault="009101D7" w:rsidP="009101D7">
      <w:r>
        <w:t xml:space="preserve">                {</w:t>
      </w:r>
    </w:p>
    <w:p w14:paraId="2D4969DA" w14:textId="77777777" w:rsidR="009101D7" w:rsidRDefault="009101D7" w:rsidP="009101D7">
      <w:r>
        <w:t xml:space="preserve">                  </w:t>
      </w:r>
      <w:proofErr w:type="gramStart"/>
      <w:r>
        <w:t>state</w:t>
      </w:r>
      <w:proofErr w:type="gramEnd"/>
      <w:r>
        <w:t xml:space="preserve"> = 0;</w:t>
      </w:r>
    </w:p>
    <w:p w14:paraId="746E9A26" w14:textId="77777777" w:rsidR="009101D7" w:rsidRDefault="009101D7" w:rsidP="009101D7">
      <w:r>
        <w:t xml:space="preserve">                }</w:t>
      </w:r>
    </w:p>
    <w:p w14:paraId="521C885C" w14:textId="77777777" w:rsidR="009101D7" w:rsidRDefault="009101D7" w:rsidP="009101D7">
      <w:r>
        <w:t xml:space="preserve">            </w:t>
      </w:r>
      <w:proofErr w:type="gramStart"/>
      <w:r>
        <w:t>Serial.print(</w:t>
      </w:r>
      <w:proofErr w:type="gramEnd"/>
      <w:r>
        <w:t>"State3: ");</w:t>
      </w:r>
    </w:p>
    <w:p w14:paraId="2BA80245" w14:textId="77777777" w:rsidR="009101D7" w:rsidRDefault="009101D7" w:rsidP="009101D7">
      <w:r>
        <w:t xml:space="preserve">            </w:t>
      </w:r>
      <w:proofErr w:type="gramStart"/>
      <w:r>
        <w:t>Serial.println(</w:t>
      </w:r>
      <w:proofErr w:type="gramEnd"/>
      <w:r>
        <w:t xml:space="preserve">state);    </w:t>
      </w:r>
    </w:p>
    <w:p w14:paraId="676BEA87" w14:textId="77777777" w:rsidR="009101D7" w:rsidRDefault="009101D7" w:rsidP="009101D7">
      <w:r>
        <w:t xml:space="preserve">            </w:t>
      </w:r>
      <w:proofErr w:type="gramStart"/>
      <w:r>
        <w:t>Serial.print(</w:t>
      </w:r>
      <w:proofErr w:type="gramEnd"/>
      <w:r>
        <w:t>incoming_value);</w:t>
      </w:r>
    </w:p>
    <w:p w14:paraId="3211389A" w14:textId="77777777" w:rsidR="009101D7" w:rsidRDefault="009101D7" w:rsidP="009101D7">
      <w:r>
        <w:t xml:space="preserve">            </w:t>
      </w:r>
      <w:proofErr w:type="gramStart"/>
      <w:r>
        <w:t>Serial.print(</w:t>
      </w:r>
      <w:proofErr w:type="gramEnd"/>
      <w:r>
        <w:t>"\n");</w:t>
      </w:r>
    </w:p>
    <w:p w14:paraId="59B53393" w14:textId="77777777" w:rsidR="009101D7" w:rsidRDefault="009101D7" w:rsidP="009101D7"/>
    <w:p w14:paraId="1788811F" w14:textId="77777777" w:rsidR="009101D7" w:rsidRDefault="009101D7" w:rsidP="009101D7">
      <w:r>
        <w:t xml:space="preserve">            </w:t>
      </w:r>
      <w:proofErr w:type="gramStart"/>
      <w:r>
        <w:t>switch(</w:t>
      </w:r>
      <w:proofErr w:type="gramEnd"/>
      <w:r>
        <w:t>incoming_value)</w:t>
      </w:r>
    </w:p>
    <w:p w14:paraId="6ACE3942" w14:textId="77777777" w:rsidR="009101D7" w:rsidRDefault="009101D7" w:rsidP="009101D7">
      <w:r>
        <w:t xml:space="preserve">            {</w:t>
      </w:r>
    </w:p>
    <w:p w14:paraId="04777F42" w14:textId="77777777" w:rsidR="009101D7" w:rsidRDefault="009101D7" w:rsidP="009101D7">
      <w:r>
        <w:t xml:space="preserve">              </w:t>
      </w:r>
      <w:proofErr w:type="gramStart"/>
      <w:r>
        <w:t>case</w:t>
      </w:r>
      <w:proofErr w:type="gramEnd"/>
      <w:r>
        <w:t xml:space="preserve"> 'a':</w:t>
      </w:r>
    </w:p>
    <w:p w14:paraId="7759B834" w14:textId="77777777" w:rsidR="009101D7" w:rsidRDefault="009101D7" w:rsidP="009101D7">
      <w:r>
        <w:t xml:space="preserve">                </w:t>
      </w:r>
      <w:proofErr w:type="gramStart"/>
      <w:r>
        <w:t>DHTSensor(</w:t>
      </w:r>
      <w:proofErr w:type="gramEnd"/>
      <w:r>
        <w:t>);</w:t>
      </w:r>
    </w:p>
    <w:p w14:paraId="47FC89B1" w14:textId="77777777" w:rsidR="009101D7" w:rsidRDefault="009101D7" w:rsidP="009101D7">
      <w:r>
        <w:t xml:space="preserve">                </w:t>
      </w:r>
      <w:proofErr w:type="gramStart"/>
      <w:r>
        <w:t>break</w:t>
      </w:r>
      <w:proofErr w:type="gramEnd"/>
      <w:r>
        <w:t>;</w:t>
      </w:r>
    </w:p>
    <w:p w14:paraId="3E3B2D3C" w14:textId="77777777" w:rsidR="009101D7" w:rsidRDefault="009101D7" w:rsidP="009101D7">
      <w:r>
        <w:t xml:space="preserve">              </w:t>
      </w:r>
      <w:proofErr w:type="gramStart"/>
      <w:r>
        <w:t>case</w:t>
      </w:r>
      <w:proofErr w:type="gramEnd"/>
      <w:r>
        <w:t xml:space="preserve"> 'b':</w:t>
      </w:r>
    </w:p>
    <w:p w14:paraId="7F4319C7" w14:textId="77777777" w:rsidR="009101D7" w:rsidRDefault="009101D7" w:rsidP="009101D7">
      <w:r>
        <w:t xml:space="preserve">                </w:t>
      </w:r>
      <w:proofErr w:type="gramStart"/>
      <w:r>
        <w:t>GasSensorPrint(</w:t>
      </w:r>
      <w:proofErr w:type="gramEnd"/>
      <w:r>
        <w:t>);</w:t>
      </w:r>
    </w:p>
    <w:p w14:paraId="4C40F655" w14:textId="77777777" w:rsidR="009101D7" w:rsidRDefault="009101D7" w:rsidP="009101D7">
      <w:r>
        <w:t xml:space="preserve">                </w:t>
      </w:r>
      <w:proofErr w:type="gramStart"/>
      <w:r>
        <w:t>break</w:t>
      </w:r>
      <w:proofErr w:type="gramEnd"/>
      <w:r>
        <w:t>;</w:t>
      </w:r>
    </w:p>
    <w:p w14:paraId="7336EB46" w14:textId="77777777" w:rsidR="009101D7" w:rsidRDefault="009101D7" w:rsidP="009101D7">
      <w:r>
        <w:t xml:space="preserve">              </w:t>
      </w:r>
      <w:proofErr w:type="gramStart"/>
      <w:r>
        <w:t>case</w:t>
      </w:r>
      <w:proofErr w:type="gramEnd"/>
      <w:r>
        <w:t xml:space="preserve"> 'c':</w:t>
      </w:r>
    </w:p>
    <w:p w14:paraId="1CECD8D0" w14:textId="77777777" w:rsidR="009101D7" w:rsidRDefault="009101D7" w:rsidP="009101D7">
      <w:r>
        <w:t xml:space="preserve">                </w:t>
      </w:r>
      <w:proofErr w:type="gramStart"/>
      <w:r>
        <w:t>MonoxideSensorPrint(</w:t>
      </w:r>
      <w:proofErr w:type="gramEnd"/>
      <w:r>
        <w:t>);</w:t>
      </w:r>
    </w:p>
    <w:p w14:paraId="45466B1E" w14:textId="77777777" w:rsidR="009101D7" w:rsidRDefault="009101D7" w:rsidP="009101D7">
      <w:r>
        <w:t xml:space="preserve">                </w:t>
      </w:r>
      <w:proofErr w:type="gramStart"/>
      <w:r>
        <w:t>break</w:t>
      </w:r>
      <w:proofErr w:type="gramEnd"/>
      <w:r>
        <w:t>;</w:t>
      </w:r>
    </w:p>
    <w:p w14:paraId="398849A5" w14:textId="77777777" w:rsidR="009101D7" w:rsidRDefault="009101D7" w:rsidP="009101D7">
      <w:r>
        <w:t xml:space="preserve">              </w:t>
      </w:r>
      <w:proofErr w:type="gramStart"/>
      <w:r>
        <w:t>default</w:t>
      </w:r>
      <w:proofErr w:type="gramEnd"/>
      <w:r>
        <w:t>:</w:t>
      </w:r>
    </w:p>
    <w:p w14:paraId="3C7E206C" w14:textId="77777777" w:rsidR="009101D7" w:rsidRDefault="009101D7" w:rsidP="009101D7">
      <w:r>
        <w:t xml:space="preserve">                </w:t>
      </w:r>
      <w:proofErr w:type="gramStart"/>
      <w:r>
        <w:t>DHTSensor(</w:t>
      </w:r>
      <w:proofErr w:type="gramEnd"/>
      <w:r>
        <w:t>);</w:t>
      </w:r>
    </w:p>
    <w:p w14:paraId="4DAEB523" w14:textId="77777777" w:rsidR="009101D7" w:rsidRDefault="009101D7" w:rsidP="009101D7">
      <w:r>
        <w:t xml:space="preserve">                </w:t>
      </w:r>
      <w:proofErr w:type="gramStart"/>
      <w:r>
        <w:t>break</w:t>
      </w:r>
      <w:proofErr w:type="gramEnd"/>
      <w:r>
        <w:t>;</w:t>
      </w:r>
    </w:p>
    <w:p w14:paraId="4267DAC1" w14:textId="77777777" w:rsidR="009101D7" w:rsidRDefault="009101D7" w:rsidP="009101D7">
      <w:r>
        <w:t xml:space="preserve">            }</w:t>
      </w:r>
    </w:p>
    <w:p w14:paraId="253FEC31" w14:textId="77777777" w:rsidR="009101D7" w:rsidRDefault="009101D7" w:rsidP="009101D7">
      <w:r>
        <w:t xml:space="preserve">      }</w:t>
      </w:r>
    </w:p>
    <w:p w14:paraId="2054D19E" w14:textId="77777777" w:rsidR="009101D7" w:rsidRDefault="009101D7" w:rsidP="009101D7">
      <w:r>
        <w:t>}</w:t>
      </w:r>
    </w:p>
    <w:p w14:paraId="43CFABD3" w14:textId="77777777" w:rsidR="009101D7" w:rsidRDefault="009101D7" w:rsidP="009101D7"/>
    <w:p w14:paraId="52728388" w14:textId="77777777" w:rsidR="009101D7" w:rsidRDefault="009101D7" w:rsidP="009101D7">
      <w:proofErr w:type="gramStart"/>
      <w:r>
        <w:t>void</w:t>
      </w:r>
      <w:proofErr w:type="gramEnd"/>
      <w:r>
        <w:t xml:space="preserve"> loop() {</w:t>
      </w:r>
    </w:p>
    <w:p w14:paraId="0E2CD40C" w14:textId="77777777" w:rsidR="009101D7" w:rsidRDefault="009101D7" w:rsidP="009101D7">
      <w:r>
        <w:t xml:space="preserve">  </w:t>
      </w:r>
      <w:proofErr w:type="gramStart"/>
      <w:r>
        <w:t>SensorTSL(</w:t>
      </w:r>
      <w:proofErr w:type="gramEnd"/>
      <w:r>
        <w:t>);</w:t>
      </w:r>
    </w:p>
    <w:p w14:paraId="68CF8974" w14:textId="77777777" w:rsidR="009101D7" w:rsidRDefault="009101D7" w:rsidP="009101D7">
      <w:r>
        <w:t xml:space="preserve">  </w:t>
      </w:r>
      <w:proofErr w:type="gramStart"/>
      <w:r>
        <w:t>BluetoothMethod(</w:t>
      </w:r>
      <w:proofErr w:type="gramEnd"/>
      <w:r>
        <w:t>);</w:t>
      </w:r>
    </w:p>
    <w:p w14:paraId="7CD910B6" w14:textId="77777777" w:rsidR="009101D7" w:rsidRDefault="009101D7" w:rsidP="009101D7">
      <w:r>
        <w:t xml:space="preserve">  </w:t>
      </w:r>
      <w:proofErr w:type="gramStart"/>
      <w:r>
        <w:t>SensorPIR(</w:t>
      </w:r>
      <w:proofErr w:type="gramEnd"/>
      <w:r>
        <w:t>);</w:t>
      </w:r>
    </w:p>
    <w:p w14:paraId="2E6313B3" w14:textId="77777777" w:rsidR="009101D7" w:rsidRDefault="009101D7" w:rsidP="009101D7">
      <w:r>
        <w:t xml:space="preserve">  </w:t>
      </w:r>
      <w:proofErr w:type="gramStart"/>
      <w:r>
        <w:t>CoSensor(</w:t>
      </w:r>
      <w:proofErr w:type="gramEnd"/>
      <w:r>
        <w:t>);</w:t>
      </w:r>
    </w:p>
    <w:p w14:paraId="29F77DFD" w14:textId="77777777" w:rsidR="009101D7" w:rsidRDefault="009101D7" w:rsidP="009101D7">
      <w:r>
        <w:t xml:space="preserve">  </w:t>
      </w:r>
      <w:proofErr w:type="gramStart"/>
      <w:r>
        <w:t>GazSensor(</w:t>
      </w:r>
      <w:proofErr w:type="gramEnd"/>
      <w:r>
        <w:t>);</w:t>
      </w:r>
    </w:p>
    <w:p w14:paraId="16A92316" w14:textId="77777777" w:rsidR="009101D7" w:rsidRDefault="009101D7" w:rsidP="009101D7">
      <w:r>
        <w:t xml:space="preserve">  light_</w:t>
      </w:r>
      <w:proofErr w:type="gramStart"/>
      <w:r>
        <w:t>color(</w:t>
      </w:r>
      <w:proofErr w:type="gramEnd"/>
      <w:r>
        <w:t>);</w:t>
      </w:r>
    </w:p>
    <w:p w14:paraId="71B3C41A" w14:textId="77777777" w:rsidR="009101D7" w:rsidRDefault="009101D7" w:rsidP="009101D7">
      <w:r>
        <w:t xml:space="preserve">  </w:t>
      </w:r>
    </w:p>
    <w:p w14:paraId="187713BB" w14:textId="77777777" w:rsidR="009101D7" w:rsidRDefault="009101D7" w:rsidP="009101D7">
      <w:r>
        <w:t xml:space="preserve">  </w:t>
      </w:r>
      <w:proofErr w:type="gramStart"/>
      <w:r>
        <w:t>Serial.print(</w:t>
      </w:r>
      <w:proofErr w:type="gramEnd"/>
      <w:r>
        <w:t>"\n");</w:t>
      </w:r>
    </w:p>
    <w:p w14:paraId="2B3CB132" w14:textId="77777777" w:rsidR="009101D7" w:rsidRDefault="009101D7" w:rsidP="009101D7">
      <w:r>
        <w:t xml:space="preserve">  </w:t>
      </w:r>
    </w:p>
    <w:p w14:paraId="3013B3AD" w14:textId="526690D9" w:rsidR="00EA3F9B" w:rsidRPr="009101D7" w:rsidRDefault="009101D7" w:rsidP="009101D7">
      <w:r>
        <w:t>}</w:t>
      </w:r>
    </w:p>
    <w:sectPr w:rsidR="00EA3F9B" w:rsidRPr="009101D7" w:rsidSect="005B6A2B">
      <w:headerReference w:type="first" r:id="rId69"/>
      <w:footerReference w:type="first" r:id="rId70"/>
      <w:pgSz w:w="11907" w:h="16839" w:code="9"/>
      <w:pgMar w:top="1491" w:right="1440" w:bottom="1170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9025273" w14:textId="77777777" w:rsidR="00B939DB" w:rsidRDefault="00B939DB" w:rsidP="0056350E">
      <w:pPr>
        <w:spacing w:line="240" w:lineRule="auto"/>
      </w:pPr>
      <w:r>
        <w:separator/>
      </w:r>
    </w:p>
  </w:endnote>
  <w:endnote w:type="continuationSeparator" w:id="0">
    <w:p w14:paraId="44A35587" w14:textId="77777777" w:rsidR="00B939DB" w:rsidRDefault="00B939DB" w:rsidP="0056350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T Sans">
    <w:altName w:val="Calibri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C19C8C5" w14:textId="77777777" w:rsidR="00A21E3A" w:rsidRPr="002D092A" w:rsidRDefault="00A21E3A" w:rsidP="00907D6E">
    <w:pPr>
      <w:pStyle w:val="Footer"/>
      <w:tabs>
        <w:tab w:val="clear" w:pos="4680"/>
        <w:tab w:val="clear" w:pos="9360"/>
        <w:tab w:val="center" w:pos="3969"/>
        <w:tab w:val="right" w:pos="8931"/>
      </w:tabs>
      <w:spacing w:before="120"/>
      <w:jc w:val="right"/>
      <w:rPr>
        <w:rFonts w:cs="Arial"/>
        <w:szCs w:val="20"/>
      </w:rPr>
    </w:pPr>
    <w:r>
      <w:rPr>
        <w:rFonts w:cs="Arial"/>
        <w:b/>
        <w:noProof/>
        <w:szCs w:val="20"/>
      </w:rPr>
      <mc:AlternateContent>
        <mc:Choice Requires="wps">
          <w:drawing>
            <wp:anchor distT="4294967294" distB="4294967294" distL="114300" distR="114300" simplePos="0" relativeHeight="251687424" behindDoc="0" locked="0" layoutInCell="1" allowOverlap="1" wp14:anchorId="5EE627B2" wp14:editId="3E8DCD4D">
              <wp:simplePos x="0" y="0"/>
              <wp:positionH relativeFrom="column">
                <wp:posOffset>38100</wp:posOffset>
              </wp:positionH>
              <wp:positionV relativeFrom="paragraph">
                <wp:posOffset>21589</wp:posOffset>
              </wp:positionV>
              <wp:extent cx="5686425" cy="0"/>
              <wp:effectExtent l="0" t="0" r="28575" b="19050"/>
              <wp:wrapNone/>
              <wp:docPr id="11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8642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45212F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" o:spid="_x0000_s1026" type="#_x0000_t32" style="position:absolute;margin-left:3pt;margin-top:1.7pt;width:447.75pt;height:0;z-index:251687424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" strokecolor="#7f7f7f [1612]"/>
          </w:pict>
        </mc:Fallback>
      </mc:AlternateContent>
    </w:r>
    <w:r w:rsidRPr="002D092A">
      <w:rPr>
        <w:rFonts w:cs="Arial"/>
        <w:szCs w:val="20"/>
      </w:rPr>
      <w:fldChar w:fldCharType="begin"/>
    </w:r>
    <w:r w:rsidRPr="002D092A">
      <w:rPr>
        <w:rFonts w:cs="Arial"/>
        <w:szCs w:val="20"/>
      </w:rPr>
      <w:instrText xml:space="preserve"> PAGE  \* Arabic  \* MERGEFORMAT </w:instrText>
    </w:r>
    <w:r w:rsidRPr="002D092A">
      <w:rPr>
        <w:rFonts w:cs="Arial"/>
        <w:szCs w:val="20"/>
      </w:rPr>
      <w:fldChar w:fldCharType="separate"/>
    </w:r>
    <w:r w:rsidR="00B83E95">
      <w:rPr>
        <w:rFonts w:cs="Arial"/>
        <w:noProof/>
        <w:szCs w:val="20"/>
      </w:rPr>
      <w:t>26</w:t>
    </w:r>
    <w:r w:rsidRPr="002D092A">
      <w:rPr>
        <w:rFonts w:cs="Arial"/>
        <w:noProof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0A9D1FA" w14:textId="77777777" w:rsidR="00A21E3A" w:rsidRDefault="00A21E3A" w:rsidP="00DA069C">
    <w:pPr>
      <w:pStyle w:val="Footer"/>
      <w:tabs>
        <w:tab w:val="clear" w:pos="4680"/>
        <w:tab w:val="clear" w:pos="9360"/>
        <w:tab w:val="right" w:pos="13750"/>
      </w:tabs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B9471E" w14:textId="77777777" w:rsidR="00A21E3A" w:rsidRPr="005B6A2B" w:rsidRDefault="00A21E3A" w:rsidP="005B6A2B">
    <w:pPr>
      <w:pStyle w:val="Footer"/>
      <w:tabs>
        <w:tab w:val="clear" w:pos="4680"/>
        <w:tab w:val="clear" w:pos="9360"/>
        <w:tab w:val="center" w:pos="3969"/>
        <w:tab w:val="right" w:pos="8931"/>
      </w:tabs>
      <w:spacing w:before="120"/>
      <w:jc w:val="right"/>
      <w:rPr>
        <w:rFonts w:cs="Arial"/>
        <w:szCs w:val="20"/>
      </w:rPr>
    </w:pPr>
    <w:r>
      <w:rPr>
        <w:rFonts w:cs="Arial"/>
        <w:b/>
        <w:noProof/>
        <w:szCs w:val="20"/>
      </w:rPr>
      <mc:AlternateContent>
        <mc:Choice Requires="wps">
          <w:drawing>
            <wp:anchor distT="4294967294" distB="4294967294" distL="114300" distR="114300" simplePos="0" relativeHeight="251684352" behindDoc="0" locked="0" layoutInCell="1" allowOverlap="1" wp14:anchorId="244BA3A6" wp14:editId="04D1D559">
              <wp:simplePos x="0" y="0"/>
              <wp:positionH relativeFrom="column">
                <wp:posOffset>0</wp:posOffset>
              </wp:positionH>
              <wp:positionV relativeFrom="paragraph">
                <wp:posOffset>-1</wp:posOffset>
              </wp:positionV>
              <wp:extent cx="5686425" cy="0"/>
              <wp:effectExtent l="0" t="0" r="28575" b="19050"/>
              <wp:wrapNone/>
              <wp:docPr id="9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8642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shapetype w14:anchorId="79A14752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" o:spid="_x0000_s1026" type="#_x0000_t32" style="position:absolute;margin-left:0;margin-top:0;width:447.75pt;height:0;z-index:25168435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" strokecolor="#7f7f7f [1612]"/>
          </w:pict>
        </mc:Fallback>
      </mc:AlternateContent>
    </w:r>
    <w:r w:rsidRPr="002D092A">
      <w:rPr>
        <w:rFonts w:cs="Arial"/>
        <w:szCs w:val="20"/>
      </w:rPr>
      <w:fldChar w:fldCharType="begin"/>
    </w:r>
    <w:r w:rsidRPr="002D092A">
      <w:rPr>
        <w:rFonts w:cs="Arial"/>
        <w:szCs w:val="20"/>
      </w:rPr>
      <w:instrText xml:space="preserve"> PAGE  \* Arabic  \* MERGEFORMAT </w:instrText>
    </w:r>
    <w:r w:rsidRPr="002D092A">
      <w:rPr>
        <w:rFonts w:cs="Arial"/>
        <w:szCs w:val="20"/>
      </w:rPr>
      <w:fldChar w:fldCharType="separate"/>
    </w:r>
    <w:r w:rsidR="0076301D">
      <w:rPr>
        <w:rFonts w:cs="Arial"/>
        <w:noProof/>
        <w:szCs w:val="20"/>
      </w:rPr>
      <w:t>4</w:t>
    </w:r>
    <w:r w:rsidRPr="002D092A">
      <w:rPr>
        <w:rFonts w:cs="Arial"/>
        <w:noProof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2FB9D1F" w14:textId="77777777" w:rsidR="00B939DB" w:rsidRDefault="00B939DB" w:rsidP="0056350E">
      <w:pPr>
        <w:spacing w:line="240" w:lineRule="auto"/>
      </w:pPr>
      <w:r>
        <w:separator/>
      </w:r>
    </w:p>
  </w:footnote>
  <w:footnote w:type="continuationSeparator" w:id="0">
    <w:p w14:paraId="778935EF" w14:textId="77777777" w:rsidR="00B939DB" w:rsidRDefault="00B939DB" w:rsidP="0056350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64F521C" w14:textId="70008949" w:rsidR="00A21E3A" w:rsidRPr="00A81227" w:rsidRDefault="00A21E3A" w:rsidP="00092181">
    <w:pPr>
      <w:pStyle w:val="Header"/>
      <w:tabs>
        <w:tab w:val="clear" w:pos="4680"/>
        <w:tab w:val="clear" w:pos="9360"/>
        <w:tab w:val="right" w:pos="8931"/>
      </w:tabs>
      <w:rPr>
        <w:rFonts w:ascii="Arial" w:hAnsi="Arial" w:cs="Arial"/>
        <w:color w:val="808080" w:themeColor="background1" w:themeShade="80"/>
        <w:sz w:val="20"/>
        <w:szCs w:val="20"/>
      </w:rPr>
    </w:pPr>
    <w:r>
      <w:rPr>
        <w:noProof/>
      </w:rPr>
      <w:drawing>
        <wp:anchor distT="0" distB="0" distL="114300" distR="114300" simplePos="0" relativeHeight="251686400" behindDoc="1" locked="0" layoutInCell="1" allowOverlap="1" wp14:anchorId="17EC6E33" wp14:editId="644C51AC">
          <wp:simplePos x="0" y="0"/>
          <wp:positionH relativeFrom="column">
            <wp:posOffset>5600700</wp:posOffset>
          </wp:positionH>
          <wp:positionV relativeFrom="paragraph">
            <wp:posOffset>-10160</wp:posOffset>
          </wp:positionV>
          <wp:extent cx="176530" cy="176530"/>
          <wp:effectExtent l="0" t="0" r="0" b="0"/>
          <wp:wrapThrough wrapText="bothSides">
            <wp:wrapPolygon edited="0">
              <wp:start x="0" y="0"/>
              <wp:lineTo x="0" y="18647"/>
              <wp:lineTo x="18647" y="18647"/>
              <wp:lineTo x="18647" y="0"/>
              <wp:lineTo x="0" y="0"/>
            </wp:wrapPolygon>
          </wp:wrapThrough>
          <wp:docPr id="21" name="Picture 21" descr="ies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iesc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6530" cy="1765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sdt>
      <w:sdtPr>
        <w:rPr>
          <w:rStyle w:val="NoSpacingChar"/>
        </w:rPr>
        <w:alias w:val="Title"/>
        <w:tag w:val=""/>
        <w:id w:val="894008701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rStyle w:val="NoSpacingChar"/>
            <w:lang w:val="ro-RO"/>
          </w:rPr>
          <w:t>Casă inteligentă</w:t>
        </w:r>
      </w:sdtContent>
    </w:sdt>
    <w:r>
      <w:rPr>
        <w:rFonts w:ascii="Arial" w:hAnsi="Arial" w:cs="Arial"/>
        <w:color w:val="4F81BD" w:themeColor="accent1"/>
        <w:sz w:val="20"/>
        <w:szCs w:val="20"/>
      </w:rP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108BA6B" w14:textId="77777777" w:rsidR="00A21E3A" w:rsidRDefault="00A21E3A" w:rsidP="005B6A2B">
    <w:pPr>
      <w:pStyle w:val="Header"/>
      <w:tabs>
        <w:tab w:val="clear" w:pos="4680"/>
        <w:tab w:val="clear" w:pos="9360"/>
        <w:tab w:val="right" w:pos="8931"/>
      </w:tabs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7C46767" w14:textId="27452195" w:rsidR="00A21E3A" w:rsidRPr="00092181" w:rsidRDefault="00A21E3A" w:rsidP="00092181">
    <w:pPr>
      <w:pStyle w:val="Header"/>
      <w:tabs>
        <w:tab w:val="clear" w:pos="4680"/>
        <w:tab w:val="clear" w:pos="9360"/>
        <w:tab w:val="right" w:pos="8931"/>
      </w:tabs>
      <w:rPr>
        <w:rFonts w:ascii="Arial" w:hAnsi="Arial" w:cs="Arial"/>
        <w:color w:val="808080" w:themeColor="background1" w:themeShade="80"/>
        <w:sz w:val="20"/>
        <w:szCs w:val="20"/>
      </w:rPr>
    </w:pPr>
    <w:r>
      <w:rPr>
        <w:noProof/>
      </w:rPr>
      <w:drawing>
        <wp:anchor distT="0" distB="0" distL="114300" distR="114300" simplePos="0" relativeHeight="251682304" behindDoc="1" locked="0" layoutInCell="1" allowOverlap="1" wp14:anchorId="7D890014" wp14:editId="0BD4FFC5">
          <wp:simplePos x="0" y="0"/>
          <wp:positionH relativeFrom="column">
            <wp:posOffset>5534167</wp:posOffset>
          </wp:positionH>
          <wp:positionV relativeFrom="paragraph">
            <wp:posOffset>19628</wp:posOffset>
          </wp:positionV>
          <wp:extent cx="176530" cy="176530"/>
          <wp:effectExtent l="0" t="0" r="0" b="0"/>
          <wp:wrapThrough wrapText="bothSides">
            <wp:wrapPolygon edited="0">
              <wp:start x="0" y="0"/>
              <wp:lineTo x="0" y="18647"/>
              <wp:lineTo x="18647" y="18647"/>
              <wp:lineTo x="18647" y="0"/>
              <wp:lineTo x="0" y="0"/>
            </wp:wrapPolygon>
          </wp:wrapThrough>
          <wp:docPr id="7" name="Picture 7" descr="ies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iesc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6530" cy="1765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80256" behindDoc="1" locked="0" layoutInCell="1" allowOverlap="1" wp14:anchorId="0564EFD4" wp14:editId="0C514188">
          <wp:simplePos x="0" y="0"/>
          <wp:positionH relativeFrom="column">
            <wp:posOffset>9118837</wp:posOffset>
          </wp:positionH>
          <wp:positionV relativeFrom="paragraph">
            <wp:posOffset>18415</wp:posOffset>
          </wp:positionV>
          <wp:extent cx="176530" cy="176530"/>
          <wp:effectExtent l="0" t="0" r="0" b="0"/>
          <wp:wrapThrough wrapText="bothSides">
            <wp:wrapPolygon edited="0">
              <wp:start x="0" y="0"/>
              <wp:lineTo x="0" y="18647"/>
              <wp:lineTo x="18647" y="18647"/>
              <wp:lineTo x="18647" y="0"/>
              <wp:lineTo x="0" y="0"/>
            </wp:wrapPolygon>
          </wp:wrapThrough>
          <wp:docPr id="6" name="Picture 6" descr="ies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iesc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6530" cy="1765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sdt>
      <w:sdtPr>
        <w:rPr>
          <w:rStyle w:val="NoSpacingChar"/>
        </w:rPr>
        <w:alias w:val="Title"/>
        <w:tag w:val=""/>
        <w:id w:val="737446787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rStyle w:val="NoSpacingChar"/>
            <w:lang w:val="ro-RO"/>
          </w:rPr>
          <w:t>Casă inteligentă</w:t>
        </w:r>
      </w:sdtContent>
    </w:sdt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9DB48FD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B020B90"/>
    <w:multiLevelType w:val="multilevel"/>
    <w:tmpl w:val="227421DA"/>
    <w:lvl w:ilvl="0">
      <w:start w:val="1"/>
      <w:numFmt w:val="decimal"/>
      <w:lvlText w:val="%1"/>
      <w:lvlJc w:val="left"/>
      <w:pPr>
        <w:tabs>
          <w:tab w:val="num" w:pos="0"/>
        </w:tabs>
        <w:ind w:left="525" w:hanging="525"/>
      </w:pPr>
      <w:rPr>
        <w:rFonts w:hint="default"/>
        <w:sz w:val="36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440" w:hanging="720"/>
      </w:pPr>
      <w:rPr>
        <w:rFonts w:hint="default"/>
        <w:sz w:val="36"/>
      </w:rPr>
    </w:lvl>
    <w:lvl w:ilvl="2">
      <w:start w:val="1"/>
      <w:numFmt w:val="decimal"/>
      <w:lvlText w:val="2.1.%3"/>
      <w:lvlJc w:val="left"/>
      <w:pPr>
        <w:tabs>
          <w:tab w:val="num" w:pos="0"/>
        </w:tabs>
        <w:ind w:left="2160" w:hanging="720"/>
      </w:pPr>
      <w:rPr>
        <w:rFonts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3240" w:hanging="1080"/>
      </w:pPr>
      <w:rPr>
        <w:rFonts w:hint="default"/>
        <w:sz w:val="36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4320" w:hanging="1440"/>
      </w:pPr>
      <w:rPr>
        <w:rFonts w:hint="default"/>
        <w:sz w:val="36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5040" w:hanging="1440"/>
      </w:pPr>
      <w:rPr>
        <w:rFonts w:hint="default"/>
        <w:sz w:val="36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6120" w:hanging="1800"/>
      </w:pPr>
      <w:rPr>
        <w:rFonts w:hint="default"/>
        <w:sz w:val="36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7200" w:hanging="2160"/>
      </w:pPr>
      <w:rPr>
        <w:rFonts w:hint="default"/>
        <w:sz w:val="36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7920" w:hanging="2160"/>
      </w:pPr>
      <w:rPr>
        <w:rFonts w:hint="default"/>
        <w:sz w:val="36"/>
      </w:rPr>
    </w:lvl>
  </w:abstractNum>
  <w:abstractNum w:abstractNumId="2">
    <w:nsid w:val="109435F8"/>
    <w:multiLevelType w:val="hybridMultilevel"/>
    <w:tmpl w:val="5586512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482775B"/>
    <w:multiLevelType w:val="multilevel"/>
    <w:tmpl w:val="6EE22E46"/>
    <w:lvl w:ilvl="0">
      <w:numFmt w:val="decimal"/>
      <w:pStyle w:val="Heading1"/>
      <w:lvlText w:val="%1"/>
      <w:lvlJc w:val="left"/>
      <w:pPr>
        <w:ind w:left="79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  <w:color w:val="auto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  <w:sz w:val="32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>
    <w:nsid w:val="1E78094E"/>
    <w:multiLevelType w:val="hybridMultilevel"/>
    <w:tmpl w:val="3384D106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252F3143"/>
    <w:multiLevelType w:val="hybridMultilevel"/>
    <w:tmpl w:val="3AB0F8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A81463C"/>
    <w:multiLevelType w:val="hybridMultilevel"/>
    <w:tmpl w:val="B8F065E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A8D0D05"/>
    <w:multiLevelType w:val="hybridMultilevel"/>
    <w:tmpl w:val="ACD0588A"/>
    <w:lvl w:ilvl="0" w:tplc="12B88754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B9C3D00"/>
    <w:multiLevelType w:val="hybridMultilevel"/>
    <w:tmpl w:val="7E6A1B6A"/>
    <w:lvl w:ilvl="0" w:tplc="5608E7FC">
      <w:start w:val="1"/>
      <w:numFmt w:val="decimal"/>
      <w:pStyle w:val="Normaldot"/>
      <w:lvlText w:val="%1."/>
      <w:lvlJc w:val="left"/>
      <w:pPr>
        <w:tabs>
          <w:tab w:val="num" w:pos="227"/>
        </w:tabs>
        <w:ind w:left="227" w:hanging="17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righ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righ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righ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righ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righ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righ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righ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right="6480" w:hanging="180"/>
      </w:pPr>
    </w:lvl>
  </w:abstractNum>
  <w:abstractNum w:abstractNumId="9">
    <w:nsid w:val="41691F96"/>
    <w:multiLevelType w:val="hybridMultilevel"/>
    <w:tmpl w:val="D604048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46770E0C"/>
    <w:multiLevelType w:val="hybridMultilevel"/>
    <w:tmpl w:val="3ABCD18E"/>
    <w:lvl w:ilvl="0" w:tplc="D7349180">
      <w:start w:val="1"/>
      <w:numFmt w:val="decimal"/>
      <w:lvlText w:val="%1."/>
      <w:lvlJc w:val="left"/>
      <w:pPr>
        <w:tabs>
          <w:tab w:val="num" w:pos="1541"/>
        </w:tabs>
        <w:ind w:left="1541" w:hanging="690"/>
      </w:pPr>
      <w:rPr>
        <w:rFonts w:hint="default"/>
        <w:sz w:val="48"/>
      </w:rPr>
    </w:lvl>
    <w:lvl w:ilvl="1" w:tplc="C5C489B6">
      <w:start w:val="1"/>
      <w:numFmt w:val="lowerLetter"/>
      <w:lvlText w:val="%2."/>
      <w:lvlJc w:val="left"/>
      <w:pPr>
        <w:tabs>
          <w:tab w:val="num" w:pos="2419"/>
        </w:tabs>
        <w:ind w:left="2419" w:hanging="1035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464"/>
        </w:tabs>
        <w:ind w:left="2464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184"/>
        </w:tabs>
        <w:ind w:left="3184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04"/>
        </w:tabs>
        <w:ind w:left="3904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24"/>
        </w:tabs>
        <w:ind w:left="4624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344"/>
        </w:tabs>
        <w:ind w:left="5344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064"/>
        </w:tabs>
        <w:ind w:left="6064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784"/>
        </w:tabs>
        <w:ind w:left="6784" w:hanging="180"/>
      </w:pPr>
    </w:lvl>
  </w:abstractNum>
  <w:abstractNum w:abstractNumId="11">
    <w:nsid w:val="4CF22059"/>
    <w:multiLevelType w:val="hybridMultilevel"/>
    <w:tmpl w:val="FA74D7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5B882795"/>
    <w:multiLevelType w:val="hybridMultilevel"/>
    <w:tmpl w:val="4D82ED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E2C07F9"/>
    <w:multiLevelType w:val="hybridMultilevel"/>
    <w:tmpl w:val="F2B4A396"/>
    <w:lvl w:ilvl="0" w:tplc="0409000F">
      <w:start w:val="1"/>
      <w:numFmt w:val="decimal"/>
      <w:lvlText w:val="%1."/>
      <w:lvlJc w:val="left"/>
      <w:pPr>
        <w:ind w:left="1926" w:hanging="360"/>
      </w:pPr>
    </w:lvl>
    <w:lvl w:ilvl="1" w:tplc="04180019" w:tentative="1">
      <w:start w:val="1"/>
      <w:numFmt w:val="lowerLetter"/>
      <w:lvlText w:val="%2."/>
      <w:lvlJc w:val="left"/>
      <w:pPr>
        <w:ind w:left="2646" w:hanging="360"/>
      </w:pPr>
    </w:lvl>
    <w:lvl w:ilvl="2" w:tplc="0418001B" w:tentative="1">
      <w:start w:val="1"/>
      <w:numFmt w:val="lowerRoman"/>
      <w:lvlText w:val="%3."/>
      <w:lvlJc w:val="right"/>
      <w:pPr>
        <w:ind w:left="3366" w:hanging="180"/>
      </w:pPr>
    </w:lvl>
    <w:lvl w:ilvl="3" w:tplc="0418000F" w:tentative="1">
      <w:start w:val="1"/>
      <w:numFmt w:val="decimal"/>
      <w:lvlText w:val="%4."/>
      <w:lvlJc w:val="left"/>
      <w:pPr>
        <w:ind w:left="4086" w:hanging="360"/>
      </w:pPr>
    </w:lvl>
    <w:lvl w:ilvl="4" w:tplc="04180019" w:tentative="1">
      <w:start w:val="1"/>
      <w:numFmt w:val="lowerLetter"/>
      <w:lvlText w:val="%5."/>
      <w:lvlJc w:val="left"/>
      <w:pPr>
        <w:ind w:left="4806" w:hanging="360"/>
      </w:pPr>
    </w:lvl>
    <w:lvl w:ilvl="5" w:tplc="0418001B" w:tentative="1">
      <w:start w:val="1"/>
      <w:numFmt w:val="lowerRoman"/>
      <w:lvlText w:val="%6."/>
      <w:lvlJc w:val="right"/>
      <w:pPr>
        <w:ind w:left="5526" w:hanging="180"/>
      </w:pPr>
    </w:lvl>
    <w:lvl w:ilvl="6" w:tplc="0418000F" w:tentative="1">
      <w:start w:val="1"/>
      <w:numFmt w:val="decimal"/>
      <w:lvlText w:val="%7."/>
      <w:lvlJc w:val="left"/>
      <w:pPr>
        <w:ind w:left="6246" w:hanging="360"/>
      </w:pPr>
    </w:lvl>
    <w:lvl w:ilvl="7" w:tplc="04180019" w:tentative="1">
      <w:start w:val="1"/>
      <w:numFmt w:val="lowerLetter"/>
      <w:lvlText w:val="%8."/>
      <w:lvlJc w:val="left"/>
      <w:pPr>
        <w:ind w:left="6966" w:hanging="360"/>
      </w:pPr>
    </w:lvl>
    <w:lvl w:ilvl="8" w:tplc="0418001B" w:tentative="1">
      <w:start w:val="1"/>
      <w:numFmt w:val="lowerRoman"/>
      <w:lvlText w:val="%9."/>
      <w:lvlJc w:val="right"/>
      <w:pPr>
        <w:ind w:left="7686" w:hanging="180"/>
      </w:pPr>
    </w:lvl>
  </w:abstractNum>
  <w:abstractNum w:abstractNumId="14">
    <w:nsid w:val="5E511D67"/>
    <w:multiLevelType w:val="hybridMultilevel"/>
    <w:tmpl w:val="62C6C5D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642951B5"/>
    <w:multiLevelType w:val="hybridMultilevel"/>
    <w:tmpl w:val="27C64C10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18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>
    <w:nsid w:val="7015206A"/>
    <w:multiLevelType w:val="hybridMultilevel"/>
    <w:tmpl w:val="86D88F0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74EC5BFD"/>
    <w:multiLevelType w:val="hybridMultilevel"/>
    <w:tmpl w:val="6FA2F652"/>
    <w:lvl w:ilvl="0" w:tplc="60C6ECA6">
      <w:start w:val="1"/>
      <w:numFmt w:val="decimal"/>
      <w:lvlText w:val="%1."/>
      <w:lvlJc w:val="left"/>
      <w:pPr>
        <w:tabs>
          <w:tab w:val="num" w:pos="66"/>
        </w:tabs>
        <w:ind w:left="2901" w:hanging="2835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29"/>
        </w:tabs>
        <w:ind w:left="1429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49"/>
        </w:tabs>
        <w:ind w:left="2149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69"/>
        </w:tabs>
        <w:ind w:left="2869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89"/>
        </w:tabs>
        <w:ind w:left="3589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09"/>
        </w:tabs>
        <w:ind w:left="4309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29"/>
        </w:tabs>
        <w:ind w:left="5029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49"/>
        </w:tabs>
        <w:ind w:left="5749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69"/>
        </w:tabs>
        <w:ind w:left="6469" w:hanging="180"/>
      </w:pPr>
    </w:lvl>
  </w:abstractNum>
  <w:num w:numId="1">
    <w:abstractNumId w:val="8"/>
  </w:num>
  <w:num w:numId="2">
    <w:abstractNumId w:val="0"/>
  </w:num>
  <w:num w:numId="3">
    <w:abstractNumId w:val="3"/>
  </w:num>
  <w:num w:numId="4">
    <w:abstractNumId w:val="10"/>
  </w:num>
  <w:num w:numId="5">
    <w:abstractNumId w:val="1"/>
  </w:num>
  <w:num w:numId="6">
    <w:abstractNumId w:val="17"/>
  </w:num>
  <w:num w:numId="7">
    <w:abstractNumId w:val="12"/>
  </w:num>
  <w:num w:numId="8">
    <w:abstractNumId w:val="5"/>
  </w:num>
  <w:num w:numId="9">
    <w:abstractNumId w:val="14"/>
  </w:num>
  <w:num w:numId="10">
    <w:abstractNumId w:val="11"/>
  </w:num>
  <w:num w:numId="11">
    <w:abstractNumId w:val="16"/>
  </w:num>
  <w:num w:numId="12">
    <w:abstractNumId w:val="9"/>
  </w:num>
  <w:num w:numId="13">
    <w:abstractNumId w:val="6"/>
  </w:num>
  <w:num w:numId="14">
    <w:abstractNumId w:val="2"/>
  </w:num>
  <w:num w:numId="15">
    <w:abstractNumId w:val="7"/>
  </w:num>
  <w:num w:numId="16">
    <w:abstractNumId w:val="4"/>
  </w:num>
  <w:num w:numId="17">
    <w:abstractNumId w:val="13"/>
  </w:num>
  <w:num w:numId="18">
    <w:abstractNumId w:val="1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proofState w:grammar="clean"/>
  <w:attachedTemplate r:id="rId1"/>
  <w:defaultTabStop w:val="720"/>
  <w:hyphenationZone w:val="425"/>
  <w:characterSpacingControl w:val="doNotCompress"/>
  <w:hdrShapeDefaults>
    <o:shapedefaults v:ext="edit" spidmax="2049">
      <o:colormru v:ext="edit" colors="#cf6,#ff9,#9cf,#cfc,#ddd,#f8f8f8,#ff6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392A"/>
    <w:rsid w:val="000001E7"/>
    <w:rsid w:val="00000A07"/>
    <w:rsid w:val="00000A7E"/>
    <w:rsid w:val="00000A87"/>
    <w:rsid w:val="00000A93"/>
    <w:rsid w:val="00000B44"/>
    <w:rsid w:val="00000CD2"/>
    <w:rsid w:val="00000EAC"/>
    <w:rsid w:val="00000FEF"/>
    <w:rsid w:val="0000178A"/>
    <w:rsid w:val="00002164"/>
    <w:rsid w:val="000026CA"/>
    <w:rsid w:val="00002972"/>
    <w:rsid w:val="00002A3F"/>
    <w:rsid w:val="00002F26"/>
    <w:rsid w:val="00003137"/>
    <w:rsid w:val="00003621"/>
    <w:rsid w:val="00003B6E"/>
    <w:rsid w:val="00003FD9"/>
    <w:rsid w:val="0000415B"/>
    <w:rsid w:val="0000457F"/>
    <w:rsid w:val="000045BC"/>
    <w:rsid w:val="000045E6"/>
    <w:rsid w:val="000049D7"/>
    <w:rsid w:val="00005053"/>
    <w:rsid w:val="000052DE"/>
    <w:rsid w:val="00005B9A"/>
    <w:rsid w:val="00005C5B"/>
    <w:rsid w:val="00005EA3"/>
    <w:rsid w:val="0000603E"/>
    <w:rsid w:val="00006537"/>
    <w:rsid w:val="00006CFF"/>
    <w:rsid w:val="00006E57"/>
    <w:rsid w:val="000076B1"/>
    <w:rsid w:val="0000799B"/>
    <w:rsid w:val="00007C1F"/>
    <w:rsid w:val="00007D16"/>
    <w:rsid w:val="00007DDA"/>
    <w:rsid w:val="000101D6"/>
    <w:rsid w:val="00010470"/>
    <w:rsid w:val="0001052C"/>
    <w:rsid w:val="00010B53"/>
    <w:rsid w:val="00010FEC"/>
    <w:rsid w:val="0001131A"/>
    <w:rsid w:val="000114BA"/>
    <w:rsid w:val="000115A5"/>
    <w:rsid w:val="000121CB"/>
    <w:rsid w:val="000126CC"/>
    <w:rsid w:val="00012996"/>
    <w:rsid w:val="00012AEA"/>
    <w:rsid w:val="00012C97"/>
    <w:rsid w:val="00012D07"/>
    <w:rsid w:val="00012E99"/>
    <w:rsid w:val="00012F56"/>
    <w:rsid w:val="00012FDE"/>
    <w:rsid w:val="0001306B"/>
    <w:rsid w:val="00014670"/>
    <w:rsid w:val="0001487D"/>
    <w:rsid w:val="00014C29"/>
    <w:rsid w:val="00014FF8"/>
    <w:rsid w:val="00015053"/>
    <w:rsid w:val="000150AB"/>
    <w:rsid w:val="000152FB"/>
    <w:rsid w:val="000155E5"/>
    <w:rsid w:val="00015855"/>
    <w:rsid w:val="00015A91"/>
    <w:rsid w:val="00015BD8"/>
    <w:rsid w:val="00015CF0"/>
    <w:rsid w:val="00015F52"/>
    <w:rsid w:val="00016029"/>
    <w:rsid w:val="000160D3"/>
    <w:rsid w:val="000160F5"/>
    <w:rsid w:val="00016224"/>
    <w:rsid w:val="000162F4"/>
    <w:rsid w:val="00016342"/>
    <w:rsid w:val="00016711"/>
    <w:rsid w:val="0001678B"/>
    <w:rsid w:val="00016A13"/>
    <w:rsid w:val="00016A1E"/>
    <w:rsid w:val="00016D2B"/>
    <w:rsid w:val="0001739C"/>
    <w:rsid w:val="0001773C"/>
    <w:rsid w:val="00017B99"/>
    <w:rsid w:val="0002078B"/>
    <w:rsid w:val="000207E7"/>
    <w:rsid w:val="0002100B"/>
    <w:rsid w:val="0002101B"/>
    <w:rsid w:val="00021A6D"/>
    <w:rsid w:val="00022292"/>
    <w:rsid w:val="000223FE"/>
    <w:rsid w:val="0002261F"/>
    <w:rsid w:val="00022667"/>
    <w:rsid w:val="00022A90"/>
    <w:rsid w:val="000237A1"/>
    <w:rsid w:val="000237C5"/>
    <w:rsid w:val="000238FF"/>
    <w:rsid w:val="00023AE8"/>
    <w:rsid w:val="00023B30"/>
    <w:rsid w:val="00023D3F"/>
    <w:rsid w:val="0002471A"/>
    <w:rsid w:val="00024764"/>
    <w:rsid w:val="00024DF8"/>
    <w:rsid w:val="0002572A"/>
    <w:rsid w:val="00025E2C"/>
    <w:rsid w:val="000265F7"/>
    <w:rsid w:val="000268D6"/>
    <w:rsid w:val="00026A6E"/>
    <w:rsid w:val="00027007"/>
    <w:rsid w:val="000270A4"/>
    <w:rsid w:val="00027562"/>
    <w:rsid w:val="00027AD1"/>
    <w:rsid w:val="00027D1A"/>
    <w:rsid w:val="00027E06"/>
    <w:rsid w:val="00027F95"/>
    <w:rsid w:val="00027FFB"/>
    <w:rsid w:val="00030613"/>
    <w:rsid w:val="00030815"/>
    <w:rsid w:val="00030D33"/>
    <w:rsid w:val="0003209E"/>
    <w:rsid w:val="000323FC"/>
    <w:rsid w:val="00032550"/>
    <w:rsid w:val="0003291F"/>
    <w:rsid w:val="00032D6B"/>
    <w:rsid w:val="00033553"/>
    <w:rsid w:val="000337DA"/>
    <w:rsid w:val="00033843"/>
    <w:rsid w:val="00033CF2"/>
    <w:rsid w:val="00033E86"/>
    <w:rsid w:val="0003449A"/>
    <w:rsid w:val="00034B88"/>
    <w:rsid w:val="00035000"/>
    <w:rsid w:val="000351A6"/>
    <w:rsid w:val="000352EB"/>
    <w:rsid w:val="00035C81"/>
    <w:rsid w:val="00035EF7"/>
    <w:rsid w:val="0003613F"/>
    <w:rsid w:val="0003627D"/>
    <w:rsid w:val="000363A5"/>
    <w:rsid w:val="0003669F"/>
    <w:rsid w:val="00036C13"/>
    <w:rsid w:val="0003737E"/>
    <w:rsid w:val="0003742C"/>
    <w:rsid w:val="000401FD"/>
    <w:rsid w:val="00041394"/>
    <w:rsid w:val="000413DA"/>
    <w:rsid w:val="000414C0"/>
    <w:rsid w:val="0004163B"/>
    <w:rsid w:val="0004168F"/>
    <w:rsid w:val="00041D60"/>
    <w:rsid w:val="0004271C"/>
    <w:rsid w:val="00042F74"/>
    <w:rsid w:val="000430F0"/>
    <w:rsid w:val="00043212"/>
    <w:rsid w:val="00043215"/>
    <w:rsid w:val="00043F3E"/>
    <w:rsid w:val="00043F96"/>
    <w:rsid w:val="0004435F"/>
    <w:rsid w:val="00044412"/>
    <w:rsid w:val="00044B8A"/>
    <w:rsid w:val="00044BF4"/>
    <w:rsid w:val="000458B0"/>
    <w:rsid w:val="00046677"/>
    <w:rsid w:val="000467C4"/>
    <w:rsid w:val="00046802"/>
    <w:rsid w:val="00046A82"/>
    <w:rsid w:val="00047108"/>
    <w:rsid w:val="00047178"/>
    <w:rsid w:val="000475E2"/>
    <w:rsid w:val="000475F2"/>
    <w:rsid w:val="000477A3"/>
    <w:rsid w:val="0004780D"/>
    <w:rsid w:val="00047A8A"/>
    <w:rsid w:val="00047AFD"/>
    <w:rsid w:val="00047F93"/>
    <w:rsid w:val="00050468"/>
    <w:rsid w:val="0005143E"/>
    <w:rsid w:val="0005186D"/>
    <w:rsid w:val="00051AC0"/>
    <w:rsid w:val="00051B1E"/>
    <w:rsid w:val="00051D1A"/>
    <w:rsid w:val="000521D9"/>
    <w:rsid w:val="0005250A"/>
    <w:rsid w:val="000529F3"/>
    <w:rsid w:val="00052CD7"/>
    <w:rsid w:val="00052E00"/>
    <w:rsid w:val="000530D2"/>
    <w:rsid w:val="000532A0"/>
    <w:rsid w:val="000536CB"/>
    <w:rsid w:val="00053715"/>
    <w:rsid w:val="00053990"/>
    <w:rsid w:val="00053D09"/>
    <w:rsid w:val="00054154"/>
    <w:rsid w:val="0005432F"/>
    <w:rsid w:val="00054FB3"/>
    <w:rsid w:val="000552BF"/>
    <w:rsid w:val="00055564"/>
    <w:rsid w:val="0005569D"/>
    <w:rsid w:val="00055B83"/>
    <w:rsid w:val="00055C6A"/>
    <w:rsid w:val="00055C9D"/>
    <w:rsid w:val="00055F2C"/>
    <w:rsid w:val="00056395"/>
    <w:rsid w:val="00056861"/>
    <w:rsid w:val="00056929"/>
    <w:rsid w:val="00056F71"/>
    <w:rsid w:val="0005752F"/>
    <w:rsid w:val="0005791E"/>
    <w:rsid w:val="0005795F"/>
    <w:rsid w:val="0005798D"/>
    <w:rsid w:val="00057DD3"/>
    <w:rsid w:val="000600CF"/>
    <w:rsid w:val="00060120"/>
    <w:rsid w:val="00060152"/>
    <w:rsid w:val="0006019D"/>
    <w:rsid w:val="000609F1"/>
    <w:rsid w:val="0006216E"/>
    <w:rsid w:val="0006246C"/>
    <w:rsid w:val="00063063"/>
    <w:rsid w:val="00063578"/>
    <w:rsid w:val="000635FC"/>
    <w:rsid w:val="00063891"/>
    <w:rsid w:val="0006409B"/>
    <w:rsid w:val="000646BB"/>
    <w:rsid w:val="000646E1"/>
    <w:rsid w:val="000647F4"/>
    <w:rsid w:val="00064AD6"/>
    <w:rsid w:val="00064CC2"/>
    <w:rsid w:val="00064E92"/>
    <w:rsid w:val="00064FCC"/>
    <w:rsid w:val="000650A2"/>
    <w:rsid w:val="0006518A"/>
    <w:rsid w:val="000651B1"/>
    <w:rsid w:val="000654DF"/>
    <w:rsid w:val="000655E9"/>
    <w:rsid w:val="00065661"/>
    <w:rsid w:val="000659F6"/>
    <w:rsid w:val="00065E92"/>
    <w:rsid w:val="0006667C"/>
    <w:rsid w:val="000667F4"/>
    <w:rsid w:val="0006684D"/>
    <w:rsid w:val="000668BA"/>
    <w:rsid w:val="00066956"/>
    <w:rsid w:val="000669F1"/>
    <w:rsid w:val="00066ACE"/>
    <w:rsid w:val="00066AE2"/>
    <w:rsid w:val="00066C09"/>
    <w:rsid w:val="00066C15"/>
    <w:rsid w:val="000672ED"/>
    <w:rsid w:val="000675DC"/>
    <w:rsid w:val="00067608"/>
    <w:rsid w:val="00067674"/>
    <w:rsid w:val="000676D3"/>
    <w:rsid w:val="00067893"/>
    <w:rsid w:val="00067929"/>
    <w:rsid w:val="00067DD5"/>
    <w:rsid w:val="00070108"/>
    <w:rsid w:val="0007041A"/>
    <w:rsid w:val="00070C64"/>
    <w:rsid w:val="00070CA9"/>
    <w:rsid w:val="00070F94"/>
    <w:rsid w:val="00071198"/>
    <w:rsid w:val="0007139C"/>
    <w:rsid w:val="0007141E"/>
    <w:rsid w:val="0007147C"/>
    <w:rsid w:val="000716AD"/>
    <w:rsid w:val="00071750"/>
    <w:rsid w:val="00071ADD"/>
    <w:rsid w:val="00071DE3"/>
    <w:rsid w:val="0007217F"/>
    <w:rsid w:val="000729BE"/>
    <w:rsid w:val="00072CAA"/>
    <w:rsid w:val="00072FB1"/>
    <w:rsid w:val="00072FF3"/>
    <w:rsid w:val="00074846"/>
    <w:rsid w:val="00074853"/>
    <w:rsid w:val="000748CB"/>
    <w:rsid w:val="00074A44"/>
    <w:rsid w:val="00074CCA"/>
    <w:rsid w:val="00075212"/>
    <w:rsid w:val="00075516"/>
    <w:rsid w:val="000755EB"/>
    <w:rsid w:val="0007584E"/>
    <w:rsid w:val="00075B0B"/>
    <w:rsid w:val="000765D1"/>
    <w:rsid w:val="000766B9"/>
    <w:rsid w:val="00077158"/>
    <w:rsid w:val="000774C9"/>
    <w:rsid w:val="00077B26"/>
    <w:rsid w:val="00077B48"/>
    <w:rsid w:val="00077C25"/>
    <w:rsid w:val="00077CEB"/>
    <w:rsid w:val="00080B70"/>
    <w:rsid w:val="00080F28"/>
    <w:rsid w:val="00081033"/>
    <w:rsid w:val="00081078"/>
    <w:rsid w:val="00081144"/>
    <w:rsid w:val="00081425"/>
    <w:rsid w:val="00081879"/>
    <w:rsid w:val="0008223E"/>
    <w:rsid w:val="00082376"/>
    <w:rsid w:val="0008251F"/>
    <w:rsid w:val="00082BD4"/>
    <w:rsid w:val="00082F0E"/>
    <w:rsid w:val="00082F95"/>
    <w:rsid w:val="000831B6"/>
    <w:rsid w:val="000831FB"/>
    <w:rsid w:val="00083206"/>
    <w:rsid w:val="000836A9"/>
    <w:rsid w:val="000838B4"/>
    <w:rsid w:val="00083CAE"/>
    <w:rsid w:val="00084B5A"/>
    <w:rsid w:val="00084C71"/>
    <w:rsid w:val="00084C73"/>
    <w:rsid w:val="0008510F"/>
    <w:rsid w:val="000854ED"/>
    <w:rsid w:val="00085889"/>
    <w:rsid w:val="00085B2D"/>
    <w:rsid w:val="000861BE"/>
    <w:rsid w:val="00086671"/>
    <w:rsid w:val="0008728E"/>
    <w:rsid w:val="00087CDC"/>
    <w:rsid w:val="00090331"/>
    <w:rsid w:val="00090907"/>
    <w:rsid w:val="00090B20"/>
    <w:rsid w:val="00090D65"/>
    <w:rsid w:val="00090EC1"/>
    <w:rsid w:val="000911E0"/>
    <w:rsid w:val="00091342"/>
    <w:rsid w:val="00091A78"/>
    <w:rsid w:val="00091E63"/>
    <w:rsid w:val="00091F74"/>
    <w:rsid w:val="00092181"/>
    <w:rsid w:val="000921BC"/>
    <w:rsid w:val="0009254B"/>
    <w:rsid w:val="00092A35"/>
    <w:rsid w:val="000930FF"/>
    <w:rsid w:val="000931E7"/>
    <w:rsid w:val="000932B2"/>
    <w:rsid w:val="000938B1"/>
    <w:rsid w:val="000938F9"/>
    <w:rsid w:val="000940B4"/>
    <w:rsid w:val="000940F4"/>
    <w:rsid w:val="00094DB1"/>
    <w:rsid w:val="0009557F"/>
    <w:rsid w:val="00096223"/>
    <w:rsid w:val="000968F9"/>
    <w:rsid w:val="000976A2"/>
    <w:rsid w:val="00097857"/>
    <w:rsid w:val="0009785C"/>
    <w:rsid w:val="00097A0E"/>
    <w:rsid w:val="00097C78"/>
    <w:rsid w:val="00097EC4"/>
    <w:rsid w:val="000A016C"/>
    <w:rsid w:val="000A036D"/>
    <w:rsid w:val="000A03FB"/>
    <w:rsid w:val="000A0401"/>
    <w:rsid w:val="000A0658"/>
    <w:rsid w:val="000A09DF"/>
    <w:rsid w:val="000A0B56"/>
    <w:rsid w:val="000A0B8C"/>
    <w:rsid w:val="000A0FA0"/>
    <w:rsid w:val="000A1819"/>
    <w:rsid w:val="000A1AB4"/>
    <w:rsid w:val="000A1B4E"/>
    <w:rsid w:val="000A24F5"/>
    <w:rsid w:val="000A293C"/>
    <w:rsid w:val="000A2CCA"/>
    <w:rsid w:val="000A2E53"/>
    <w:rsid w:val="000A30AB"/>
    <w:rsid w:val="000A3213"/>
    <w:rsid w:val="000A34F7"/>
    <w:rsid w:val="000A36CF"/>
    <w:rsid w:val="000A3733"/>
    <w:rsid w:val="000A3873"/>
    <w:rsid w:val="000A3AB4"/>
    <w:rsid w:val="000A3D02"/>
    <w:rsid w:val="000A3D8A"/>
    <w:rsid w:val="000A3F57"/>
    <w:rsid w:val="000A3F90"/>
    <w:rsid w:val="000A4092"/>
    <w:rsid w:val="000A4467"/>
    <w:rsid w:val="000A4489"/>
    <w:rsid w:val="000A4701"/>
    <w:rsid w:val="000A4C0A"/>
    <w:rsid w:val="000A4C2A"/>
    <w:rsid w:val="000A4DB8"/>
    <w:rsid w:val="000A5005"/>
    <w:rsid w:val="000A548F"/>
    <w:rsid w:val="000A572E"/>
    <w:rsid w:val="000A59BC"/>
    <w:rsid w:val="000A5AF0"/>
    <w:rsid w:val="000A5B8D"/>
    <w:rsid w:val="000A65F7"/>
    <w:rsid w:val="000A69A7"/>
    <w:rsid w:val="000A7178"/>
    <w:rsid w:val="000A7199"/>
    <w:rsid w:val="000A7295"/>
    <w:rsid w:val="000A74BD"/>
    <w:rsid w:val="000A78D8"/>
    <w:rsid w:val="000A7936"/>
    <w:rsid w:val="000A79CC"/>
    <w:rsid w:val="000A7C1A"/>
    <w:rsid w:val="000B002E"/>
    <w:rsid w:val="000B00FE"/>
    <w:rsid w:val="000B063F"/>
    <w:rsid w:val="000B07C7"/>
    <w:rsid w:val="000B180F"/>
    <w:rsid w:val="000B19DE"/>
    <w:rsid w:val="000B1B43"/>
    <w:rsid w:val="000B2038"/>
    <w:rsid w:val="000B2125"/>
    <w:rsid w:val="000B21B5"/>
    <w:rsid w:val="000B2402"/>
    <w:rsid w:val="000B2783"/>
    <w:rsid w:val="000B2F35"/>
    <w:rsid w:val="000B326E"/>
    <w:rsid w:val="000B3413"/>
    <w:rsid w:val="000B3A89"/>
    <w:rsid w:val="000B4D51"/>
    <w:rsid w:val="000B4F85"/>
    <w:rsid w:val="000B5180"/>
    <w:rsid w:val="000B5243"/>
    <w:rsid w:val="000B52F7"/>
    <w:rsid w:val="000B61EE"/>
    <w:rsid w:val="000B628B"/>
    <w:rsid w:val="000B6649"/>
    <w:rsid w:val="000B6983"/>
    <w:rsid w:val="000B6B65"/>
    <w:rsid w:val="000B7312"/>
    <w:rsid w:val="000B7780"/>
    <w:rsid w:val="000B7B11"/>
    <w:rsid w:val="000B7D8B"/>
    <w:rsid w:val="000C007E"/>
    <w:rsid w:val="000C04B6"/>
    <w:rsid w:val="000C0567"/>
    <w:rsid w:val="000C0818"/>
    <w:rsid w:val="000C0E9D"/>
    <w:rsid w:val="000C13DC"/>
    <w:rsid w:val="000C13E0"/>
    <w:rsid w:val="000C140F"/>
    <w:rsid w:val="000C1676"/>
    <w:rsid w:val="000C18BA"/>
    <w:rsid w:val="000C1FC6"/>
    <w:rsid w:val="000C2629"/>
    <w:rsid w:val="000C269F"/>
    <w:rsid w:val="000C2A38"/>
    <w:rsid w:val="000C2AC9"/>
    <w:rsid w:val="000C2AD2"/>
    <w:rsid w:val="000C3939"/>
    <w:rsid w:val="000C3F35"/>
    <w:rsid w:val="000C42D7"/>
    <w:rsid w:val="000C4763"/>
    <w:rsid w:val="000C47F0"/>
    <w:rsid w:val="000C4C22"/>
    <w:rsid w:val="000C4C9A"/>
    <w:rsid w:val="000C54AF"/>
    <w:rsid w:val="000C5617"/>
    <w:rsid w:val="000C596A"/>
    <w:rsid w:val="000C59B1"/>
    <w:rsid w:val="000C5C85"/>
    <w:rsid w:val="000C5D3C"/>
    <w:rsid w:val="000C60E7"/>
    <w:rsid w:val="000C69ED"/>
    <w:rsid w:val="000C6AC6"/>
    <w:rsid w:val="000C6B35"/>
    <w:rsid w:val="000C6DF6"/>
    <w:rsid w:val="000C6E72"/>
    <w:rsid w:val="000C6FB7"/>
    <w:rsid w:val="000C6FF1"/>
    <w:rsid w:val="000C7268"/>
    <w:rsid w:val="000C729C"/>
    <w:rsid w:val="000C73AE"/>
    <w:rsid w:val="000C7AD0"/>
    <w:rsid w:val="000C7E1F"/>
    <w:rsid w:val="000C7E5F"/>
    <w:rsid w:val="000C7FAB"/>
    <w:rsid w:val="000D012E"/>
    <w:rsid w:val="000D0136"/>
    <w:rsid w:val="000D0345"/>
    <w:rsid w:val="000D0485"/>
    <w:rsid w:val="000D0790"/>
    <w:rsid w:val="000D0896"/>
    <w:rsid w:val="000D0AE7"/>
    <w:rsid w:val="000D0B20"/>
    <w:rsid w:val="000D11B1"/>
    <w:rsid w:val="000D17E4"/>
    <w:rsid w:val="000D1A0D"/>
    <w:rsid w:val="000D2254"/>
    <w:rsid w:val="000D230C"/>
    <w:rsid w:val="000D2638"/>
    <w:rsid w:val="000D2696"/>
    <w:rsid w:val="000D2808"/>
    <w:rsid w:val="000D290E"/>
    <w:rsid w:val="000D2910"/>
    <w:rsid w:val="000D299A"/>
    <w:rsid w:val="000D2CB4"/>
    <w:rsid w:val="000D2D7F"/>
    <w:rsid w:val="000D3061"/>
    <w:rsid w:val="000D3885"/>
    <w:rsid w:val="000D38E3"/>
    <w:rsid w:val="000D3A85"/>
    <w:rsid w:val="000D3A9A"/>
    <w:rsid w:val="000D4B20"/>
    <w:rsid w:val="000D4E02"/>
    <w:rsid w:val="000D5059"/>
    <w:rsid w:val="000D55B2"/>
    <w:rsid w:val="000D5718"/>
    <w:rsid w:val="000D6472"/>
    <w:rsid w:val="000D64AB"/>
    <w:rsid w:val="000D6520"/>
    <w:rsid w:val="000D65AF"/>
    <w:rsid w:val="000D66BF"/>
    <w:rsid w:val="000D68BC"/>
    <w:rsid w:val="000D6F60"/>
    <w:rsid w:val="000D739A"/>
    <w:rsid w:val="000D747F"/>
    <w:rsid w:val="000D7EE0"/>
    <w:rsid w:val="000E009B"/>
    <w:rsid w:val="000E0153"/>
    <w:rsid w:val="000E0277"/>
    <w:rsid w:val="000E051D"/>
    <w:rsid w:val="000E0635"/>
    <w:rsid w:val="000E070A"/>
    <w:rsid w:val="000E07BF"/>
    <w:rsid w:val="000E1064"/>
    <w:rsid w:val="000E1198"/>
    <w:rsid w:val="000E11E3"/>
    <w:rsid w:val="000E14E4"/>
    <w:rsid w:val="000E1556"/>
    <w:rsid w:val="000E1650"/>
    <w:rsid w:val="000E1683"/>
    <w:rsid w:val="000E1C70"/>
    <w:rsid w:val="000E2BBD"/>
    <w:rsid w:val="000E2F5F"/>
    <w:rsid w:val="000E2FB1"/>
    <w:rsid w:val="000E3072"/>
    <w:rsid w:val="000E30D2"/>
    <w:rsid w:val="000E35FC"/>
    <w:rsid w:val="000E3675"/>
    <w:rsid w:val="000E3973"/>
    <w:rsid w:val="000E3D40"/>
    <w:rsid w:val="000E3EB1"/>
    <w:rsid w:val="000E40E3"/>
    <w:rsid w:val="000E48A9"/>
    <w:rsid w:val="000E491B"/>
    <w:rsid w:val="000E4B66"/>
    <w:rsid w:val="000E4CC7"/>
    <w:rsid w:val="000E4D75"/>
    <w:rsid w:val="000E5360"/>
    <w:rsid w:val="000E579D"/>
    <w:rsid w:val="000E57C5"/>
    <w:rsid w:val="000E586D"/>
    <w:rsid w:val="000E5BAD"/>
    <w:rsid w:val="000E5D4D"/>
    <w:rsid w:val="000E60A9"/>
    <w:rsid w:val="000E6463"/>
    <w:rsid w:val="000E6EB5"/>
    <w:rsid w:val="000E6F53"/>
    <w:rsid w:val="000E6FA0"/>
    <w:rsid w:val="000E7101"/>
    <w:rsid w:val="000E748E"/>
    <w:rsid w:val="000E7CC3"/>
    <w:rsid w:val="000E7DDB"/>
    <w:rsid w:val="000F0271"/>
    <w:rsid w:val="000F1008"/>
    <w:rsid w:val="000F10AD"/>
    <w:rsid w:val="000F1449"/>
    <w:rsid w:val="000F16D8"/>
    <w:rsid w:val="000F1748"/>
    <w:rsid w:val="000F1EFE"/>
    <w:rsid w:val="000F2C0C"/>
    <w:rsid w:val="000F2E95"/>
    <w:rsid w:val="000F2F9C"/>
    <w:rsid w:val="000F33DA"/>
    <w:rsid w:val="000F34A0"/>
    <w:rsid w:val="000F3AB1"/>
    <w:rsid w:val="000F3B13"/>
    <w:rsid w:val="000F3B9B"/>
    <w:rsid w:val="000F3E59"/>
    <w:rsid w:val="000F4FE2"/>
    <w:rsid w:val="000F57FF"/>
    <w:rsid w:val="000F59F4"/>
    <w:rsid w:val="000F5D0F"/>
    <w:rsid w:val="000F5EA0"/>
    <w:rsid w:val="000F61C9"/>
    <w:rsid w:val="000F6217"/>
    <w:rsid w:val="000F6278"/>
    <w:rsid w:val="000F69A0"/>
    <w:rsid w:val="000F6A49"/>
    <w:rsid w:val="000F6BEE"/>
    <w:rsid w:val="000F6EE2"/>
    <w:rsid w:val="000F7039"/>
    <w:rsid w:val="000F7773"/>
    <w:rsid w:val="000F7C45"/>
    <w:rsid w:val="001001EA"/>
    <w:rsid w:val="0010094B"/>
    <w:rsid w:val="00100B79"/>
    <w:rsid w:val="00100E17"/>
    <w:rsid w:val="00100EA2"/>
    <w:rsid w:val="00100EB9"/>
    <w:rsid w:val="00101CA9"/>
    <w:rsid w:val="00101F5B"/>
    <w:rsid w:val="001025CA"/>
    <w:rsid w:val="001025EA"/>
    <w:rsid w:val="00102661"/>
    <w:rsid w:val="0010267E"/>
    <w:rsid w:val="0010296D"/>
    <w:rsid w:val="00102BAA"/>
    <w:rsid w:val="00102C0F"/>
    <w:rsid w:val="00103155"/>
    <w:rsid w:val="00103237"/>
    <w:rsid w:val="001032CF"/>
    <w:rsid w:val="0010384B"/>
    <w:rsid w:val="00103B02"/>
    <w:rsid w:val="00104762"/>
    <w:rsid w:val="001049CC"/>
    <w:rsid w:val="00105276"/>
    <w:rsid w:val="00105AC4"/>
    <w:rsid w:val="00105B54"/>
    <w:rsid w:val="00105FA2"/>
    <w:rsid w:val="00105FD3"/>
    <w:rsid w:val="00106338"/>
    <w:rsid w:val="00106A80"/>
    <w:rsid w:val="00106AB7"/>
    <w:rsid w:val="00106BC1"/>
    <w:rsid w:val="00106D3D"/>
    <w:rsid w:val="001070AC"/>
    <w:rsid w:val="001076BF"/>
    <w:rsid w:val="00107974"/>
    <w:rsid w:val="001102BF"/>
    <w:rsid w:val="001114E9"/>
    <w:rsid w:val="0011157E"/>
    <w:rsid w:val="00111BE0"/>
    <w:rsid w:val="00111E39"/>
    <w:rsid w:val="00111EEE"/>
    <w:rsid w:val="00111F56"/>
    <w:rsid w:val="00112ABB"/>
    <w:rsid w:val="00112D88"/>
    <w:rsid w:val="001136D1"/>
    <w:rsid w:val="00113884"/>
    <w:rsid w:val="00113A3A"/>
    <w:rsid w:val="00113DCC"/>
    <w:rsid w:val="00113E7A"/>
    <w:rsid w:val="0011442D"/>
    <w:rsid w:val="001145E7"/>
    <w:rsid w:val="00114686"/>
    <w:rsid w:val="001146C2"/>
    <w:rsid w:val="00114A94"/>
    <w:rsid w:val="001150CF"/>
    <w:rsid w:val="001150EF"/>
    <w:rsid w:val="00115705"/>
    <w:rsid w:val="00115977"/>
    <w:rsid w:val="00115BC9"/>
    <w:rsid w:val="00115C60"/>
    <w:rsid w:val="00115DEB"/>
    <w:rsid w:val="0011633D"/>
    <w:rsid w:val="001164BF"/>
    <w:rsid w:val="00116715"/>
    <w:rsid w:val="00116B3E"/>
    <w:rsid w:val="00116C22"/>
    <w:rsid w:val="001178D3"/>
    <w:rsid w:val="00117E4F"/>
    <w:rsid w:val="00120BC2"/>
    <w:rsid w:val="00120C0E"/>
    <w:rsid w:val="00120C55"/>
    <w:rsid w:val="00120F87"/>
    <w:rsid w:val="0012122F"/>
    <w:rsid w:val="00121458"/>
    <w:rsid w:val="001218DB"/>
    <w:rsid w:val="00121A10"/>
    <w:rsid w:val="00121A2B"/>
    <w:rsid w:val="00121ABD"/>
    <w:rsid w:val="00122280"/>
    <w:rsid w:val="00122318"/>
    <w:rsid w:val="00122716"/>
    <w:rsid w:val="00122877"/>
    <w:rsid w:val="00122DF2"/>
    <w:rsid w:val="00122EA1"/>
    <w:rsid w:val="00122FC2"/>
    <w:rsid w:val="001232D3"/>
    <w:rsid w:val="0012343F"/>
    <w:rsid w:val="001236B3"/>
    <w:rsid w:val="00123ABD"/>
    <w:rsid w:val="00123FE2"/>
    <w:rsid w:val="0012425C"/>
    <w:rsid w:val="001242A9"/>
    <w:rsid w:val="0012441A"/>
    <w:rsid w:val="001246C5"/>
    <w:rsid w:val="001247DC"/>
    <w:rsid w:val="001249B4"/>
    <w:rsid w:val="00124C42"/>
    <w:rsid w:val="00124FD5"/>
    <w:rsid w:val="001256DF"/>
    <w:rsid w:val="00125A0A"/>
    <w:rsid w:val="00125A14"/>
    <w:rsid w:val="00125F45"/>
    <w:rsid w:val="0012633F"/>
    <w:rsid w:val="00126584"/>
    <w:rsid w:val="00126DCA"/>
    <w:rsid w:val="00127373"/>
    <w:rsid w:val="001275EC"/>
    <w:rsid w:val="00127897"/>
    <w:rsid w:val="00127968"/>
    <w:rsid w:val="001302B6"/>
    <w:rsid w:val="00130512"/>
    <w:rsid w:val="00130DFC"/>
    <w:rsid w:val="001317BC"/>
    <w:rsid w:val="001317BF"/>
    <w:rsid w:val="00131945"/>
    <w:rsid w:val="00131D09"/>
    <w:rsid w:val="00131E08"/>
    <w:rsid w:val="0013221E"/>
    <w:rsid w:val="001326E5"/>
    <w:rsid w:val="0013272C"/>
    <w:rsid w:val="00132AF5"/>
    <w:rsid w:val="00132B5C"/>
    <w:rsid w:val="00132D58"/>
    <w:rsid w:val="00132F3A"/>
    <w:rsid w:val="00133358"/>
    <w:rsid w:val="00133395"/>
    <w:rsid w:val="0013339A"/>
    <w:rsid w:val="00133CBB"/>
    <w:rsid w:val="00133DA4"/>
    <w:rsid w:val="00134623"/>
    <w:rsid w:val="00134F31"/>
    <w:rsid w:val="00134F62"/>
    <w:rsid w:val="001351D9"/>
    <w:rsid w:val="00136235"/>
    <w:rsid w:val="00136764"/>
    <w:rsid w:val="00136A37"/>
    <w:rsid w:val="00136E01"/>
    <w:rsid w:val="00137139"/>
    <w:rsid w:val="001371DE"/>
    <w:rsid w:val="001374F0"/>
    <w:rsid w:val="00137770"/>
    <w:rsid w:val="00137961"/>
    <w:rsid w:val="00137A94"/>
    <w:rsid w:val="00137AC8"/>
    <w:rsid w:val="00137B9C"/>
    <w:rsid w:val="00137DC8"/>
    <w:rsid w:val="001402F2"/>
    <w:rsid w:val="001407C7"/>
    <w:rsid w:val="001407EF"/>
    <w:rsid w:val="00140887"/>
    <w:rsid w:val="00140C03"/>
    <w:rsid w:val="00140C39"/>
    <w:rsid w:val="00141345"/>
    <w:rsid w:val="00141B7F"/>
    <w:rsid w:val="00141DF5"/>
    <w:rsid w:val="00142097"/>
    <w:rsid w:val="001424F5"/>
    <w:rsid w:val="001424F6"/>
    <w:rsid w:val="00142D0F"/>
    <w:rsid w:val="00142E66"/>
    <w:rsid w:val="00143015"/>
    <w:rsid w:val="001430B0"/>
    <w:rsid w:val="00143186"/>
    <w:rsid w:val="00143509"/>
    <w:rsid w:val="00143530"/>
    <w:rsid w:val="0014353B"/>
    <w:rsid w:val="00143746"/>
    <w:rsid w:val="00143D9F"/>
    <w:rsid w:val="0014477F"/>
    <w:rsid w:val="00145595"/>
    <w:rsid w:val="00145BBC"/>
    <w:rsid w:val="00145CF8"/>
    <w:rsid w:val="0014674C"/>
    <w:rsid w:val="0014680B"/>
    <w:rsid w:val="00146AE2"/>
    <w:rsid w:val="00146B59"/>
    <w:rsid w:val="00146F49"/>
    <w:rsid w:val="0014711A"/>
    <w:rsid w:val="00147256"/>
    <w:rsid w:val="00147AFC"/>
    <w:rsid w:val="00147DED"/>
    <w:rsid w:val="00150239"/>
    <w:rsid w:val="0015029E"/>
    <w:rsid w:val="001508D6"/>
    <w:rsid w:val="00150947"/>
    <w:rsid w:val="00150CCE"/>
    <w:rsid w:val="00150F20"/>
    <w:rsid w:val="00150FE9"/>
    <w:rsid w:val="00151116"/>
    <w:rsid w:val="0015143F"/>
    <w:rsid w:val="00151A66"/>
    <w:rsid w:val="00151AFF"/>
    <w:rsid w:val="00151BB1"/>
    <w:rsid w:val="00152777"/>
    <w:rsid w:val="001528CE"/>
    <w:rsid w:val="00152ABD"/>
    <w:rsid w:val="001530EA"/>
    <w:rsid w:val="0015332B"/>
    <w:rsid w:val="001536D3"/>
    <w:rsid w:val="0015436E"/>
    <w:rsid w:val="00154628"/>
    <w:rsid w:val="00154719"/>
    <w:rsid w:val="00154804"/>
    <w:rsid w:val="001548DB"/>
    <w:rsid w:val="001549DE"/>
    <w:rsid w:val="00154A5E"/>
    <w:rsid w:val="001550B0"/>
    <w:rsid w:val="00155381"/>
    <w:rsid w:val="00155B66"/>
    <w:rsid w:val="0015652B"/>
    <w:rsid w:val="00156552"/>
    <w:rsid w:val="001565DD"/>
    <w:rsid w:val="001566A4"/>
    <w:rsid w:val="00156741"/>
    <w:rsid w:val="00156806"/>
    <w:rsid w:val="00156ABB"/>
    <w:rsid w:val="001571AC"/>
    <w:rsid w:val="00157469"/>
    <w:rsid w:val="001576DC"/>
    <w:rsid w:val="00157B17"/>
    <w:rsid w:val="001600F9"/>
    <w:rsid w:val="001601F0"/>
    <w:rsid w:val="001608D9"/>
    <w:rsid w:val="001614C8"/>
    <w:rsid w:val="00161BF2"/>
    <w:rsid w:val="00161C61"/>
    <w:rsid w:val="00162251"/>
    <w:rsid w:val="001626E0"/>
    <w:rsid w:val="001632E6"/>
    <w:rsid w:val="001632F9"/>
    <w:rsid w:val="00163787"/>
    <w:rsid w:val="00163836"/>
    <w:rsid w:val="0016443E"/>
    <w:rsid w:val="001649C2"/>
    <w:rsid w:val="00165071"/>
    <w:rsid w:val="0016543E"/>
    <w:rsid w:val="001655A6"/>
    <w:rsid w:val="00165E62"/>
    <w:rsid w:val="0016632F"/>
    <w:rsid w:val="00166754"/>
    <w:rsid w:val="00166B28"/>
    <w:rsid w:val="00166C52"/>
    <w:rsid w:val="00166DC1"/>
    <w:rsid w:val="00166E1C"/>
    <w:rsid w:val="00167070"/>
    <w:rsid w:val="001670F3"/>
    <w:rsid w:val="001671BF"/>
    <w:rsid w:val="00167265"/>
    <w:rsid w:val="001673E0"/>
    <w:rsid w:val="00167663"/>
    <w:rsid w:val="00167748"/>
    <w:rsid w:val="00167D23"/>
    <w:rsid w:val="00167F61"/>
    <w:rsid w:val="001707FB"/>
    <w:rsid w:val="00170ED1"/>
    <w:rsid w:val="0017161B"/>
    <w:rsid w:val="00171A38"/>
    <w:rsid w:val="00171E63"/>
    <w:rsid w:val="00171EDC"/>
    <w:rsid w:val="00172516"/>
    <w:rsid w:val="001727DB"/>
    <w:rsid w:val="00172DEE"/>
    <w:rsid w:val="001730C0"/>
    <w:rsid w:val="001731D4"/>
    <w:rsid w:val="0017349E"/>
    <w:rsid w:val="00173526"/>
    <w:rsid w:val="0017371C"/>
    <w:rsid w:val="00173B4E"/>
    <w:rsid w:val="001742DC"/>
    <w:rsid w:val="00174749"/>
    <w:rsid w:val="00174DB4"/>
    <w:rsid w:val="00175492"/>
    <w:rsid w:val="00175671"/>
    <w:rsid w:val="00175FDA"/>
    <w:rsid w:val="0017605A"/>
    <w:rsid w:val="001761AF"/>
    <w:rsid w:val="00176273"/>
    <w:rsid w:val="001765FA"/>
    <w:rsid w:val="00176618"/>
    <w:rsid w:val="001766AC"/>
    <w:rsid w:val="00176A2B"/>
    <w:rsid w:val="00176EEC"/>
    <w:rsid w:val="0017775D"/>
    <w:rsid w:val="00180128"/>
    <w:rsid w:val="00180790"/>
    <w:rsid w:val="00180C4B"/>
    <w:rsid w:val="00180F2A"/>
    <w:rsid w:val="00180F41"/>
    <w:rsid w:val="00181DC4"/>
    <w:rsid w:val="00181F1B"/>
    <w:rsid w:val="001821E0"/>
    <w:rsid w:val="0018256A"/>
    <w:rsid w:val="00182656"/>
    <w:rsid w:val="00182ADF"/>
    <w:rsid w:val="00182D33"/>
    <w:rsid w:val="00182E3B"/>
    <w:rsid w:val="00183351"/>
    <w:rsid w:val="0018345F"/>
    <w:rsid w:val="00183475"/>
    <w:rsid w:val="00184223"/>
    <w:rsid w:val="00184780"/>
    <w:rsid w:val="00185364"/>
    <w:rsid w:val="00185518"/>
    <w:rsid w:val="00185C3B"/>
    <w:rsid w:val="00185E5E"/>
    <w:rsid w:val="00186192"/>
    <w:rsid w:val="00186362"/>
    <w:rsid w:val="00186535"/>
    <w:rsid w:val="00186DC9"/>
    <w:rsid w:val="001873E8"/>
    <w:rsid w:val="00187484"/>
    <w:rsid w:val="0018778E"/>
    <w:rsid w:val="0018784E"/>
    <w:rsid w:val="00187F6B"/>
    <w:rsid w:val="00190204"/>
    <w:rsid w:val="00190413"/>
    <w:rsid w:val="00190E7F"/>
    <w:rsid w:val="00191293"/>
    <w:rsid w:val="0019157E"/>
    <w:rsid w:val="00191B2F"/>
    <w:rsid w:val="00191C63"/>
    <w:rsid w:val="00192AD7"/>
    <w:rsid w:val="00192C72"/>
    <w:rsid w:val="00192C98"/>
    <w:rsid w:val="001934D7"/>
    <w:rsid w:val="00193939"/>
    <w:rsid w:val="00193A70"/>
    <w:rsid w:val="00193CC4"/>
    <w:rsid w:val="00193E08"/>
    <w:rsid w:val="00193FE0"/>
    <w:rsid w:val="001945CC"/>
    <w:rsid w:val="00194F7C"/>
    <w:rsid w:val="00195179"/>
    <w:rsid w:val="00195395"/>
    <w:rsid w:val="0019602B"/>
    <w:rsid w:val="00196080"/>
    <w:rsid w:val="00196AF3"/>
    <w:rsid w:val="001970B1"/>
    <w:rsid w:val="001972B3"/>
    <w:rsid w:val="0019767C"/>
    <w:rsid w:val="0019774F"/>
    <w:rsid w:val="00197940"/>
    <w:rsid w:val="00197A66"/>
    <w:rsid w:val="00197CCB"/>
    <w:rsid w:val="00197D1F"/>
    <w:rsid w:val="001A0651"/>
    <w:rsid w:val="001A0F7E"/>
    <w:rsid w:val="001A1082"/>
    <w:rsid w:val="001A1205"/>
    <w:rsid w:val="001A12F8"/>
    <w:rsid w:val="001A14CD"/>
    <w:rsid w:val="001A1DB6"/>
    <w:rsid w:val="001A247B"/>
    <w:rsid w:val="001A2815"/>
    <w:rsid w:val="001A31B7"/>
    <w:rsid w:val="001A38E8"/>
    <w:rsid w:val="001A423E"/>
    <w:rsid w:val="001A4437"/>
    <w:rsid w:val="001A44A5"/>
    <w:rsid w:val="001A44F6"/>
    <w:rsid w:val="001A45CC"/>
    <w:rsid w:val="001A475B"/>
    <w:rsid w:val="001A47CC"/>
    <w:rsid w:val="001A4812"/>
    <w:rsid w:val="001A493F"/>
    <w:rsid w:val="001A499E"/>
    <w:rsid w:val="001A4CE2"/>
    <w:rsid w:val="001A4CF7"/>
    <w:rsid w:val="001A5466"/>
    <w:rsid w:val="001A5474"/>
    <w:rsid w:val="001A5556"/>
    <w:rsid w:val="001A56E6"/>
    <w:rsid w:val="001A5817"/>
    <w:rsid w:val="001A585A"/>
    <w:rsid w:val="001A5BAA"/>
    <w:rsid w:val="001A5DED"/>
    <w:rsid w:val="001A610A"/>
    <w:rsid w:val="001A610C"/>
    <w:rsid w:val="001A64C3"/>
    <w:rsid w:val="001A64D9"/>
    <w:rsid w:val="001A64EC"/>
    <w:rsid w:val="001A663E"/>
    <w:rsid w:val="001A66B3"/>
    <w:rsid w:val="001A6EE1"/>
    <w:rsid w:val="001A7182"/>
    <w:rsid w:val="001A7209"/>
    <w:rsid w:val="001A7346"/>
    <w:rsid w:val="001A73B5"/>
    <w:rsid w:val="001A745D"/>
    <w:rsid w:val="001A750B"/>
    <w:rsid w:val="001A769F"/>
    <w:rsid w:val="001A7782"/>
    <w:rsid w:val="001A786F"/>
    <w:rsid w:val="001A7A8D"/>
    <w:rsid w:val="001A7D7C"/>
    <w:rsid w:val="001B002B"/>
    <w:rsid w:val="001B018F"/>
    <w:rsid w:val="001B075B"/>
    <w:rsid w:val="001B08BD"/>
    <w:rsid w:val="001B0B89"/>
    <w:rsid w:val="001B0BD2"/>
    <w:rsid w:val="001B0FAF"/>
    <w:rsid w:val="001B19D0"/>
    <w:rsid w:val="001B1A02"/>
    <w:rsid w:val="001B1E41"/>
    <w:rsid w:val="001B28C3"/>
    <w:rsid w:val="001B29A9"/>
    <w:rsid w:val="001B2D42"/>
    <w:rsid w:val="001B3066"/>
    <w:rsid w:val="001B32ED"/>
    <w:rsid w:val="001B33C1"/>
    <w:rsid w:val="001B34F4"/>
    <w:rsid w:val="001B3795"/>
    <w:rsid w:val="001B3C3F"/>
    <w:rsid w:val="001B3E48"/>
    <w:rsid w:val="001B3E5D"/>
    <w:rsid w:val="001B401E"/>
    <w:rsid w:val="001B423E"/>
    <w:rsid w:val="001B42EE"/>
    <w:rsid w:val="001B465B"/>
    <w:rsid w:val="001B4998"/>
    <w:rsid w:val="001B4C5E"/>
    <w:rsid w:val="001B4D60"/>
    <w:rsid w:val="001B500A"/>
    <w:rsid w:val="001B501D"/>
    <w:rsid w:val="001B586D"/>
    <w:rsid w:val="001B5B9B"/>
    <w:rsid w:val="001B5D28"/>
    <w:rsid w:val="001B6378"/>
    <w:rsid w:val="001B63A8"/>
    <w:rsid w:val="001B6630"/>
    <w:rsid w:val="001B693C"/>
    <w:rsid w:val="001B6E39"/>
    <w:rsid w:val="001B6E7D"/>
    <w:rsid w:val="001B72A0"/>
    <w:rsid w:val="001B75C7"/>
    <w:rsid w:val="001B7872"/>
    <w:rsid w:val="001B7CB9"/>
    <w:rsid w:val="001C0732"/>
    <w:rsid w:val="001C08D8"/>
    <w:rsid w:val="001C0DB6"/>
    <w:rsid w:val="001C0DE9"/>
    <w:rsid w:val="001C0E63"/>
    <w:rsid w:val="001C0E64"/>
    <w:rsid w:val="001C1BF6"/>
    <w:rsid w:val="001C1C2B"/>
    <w:rsid w:val="001C1DF4"/>
    <w:rsid w:val="001C2016"/>
    <w:rsid w:val="001C24D5"/>
    <w:rsid w:val="001C2674"/>
    <w:rsid w:val="001C2732"/>
    <w:rsid w:val="001C2777"/>
    <w:rsid w:val="001C297E"/>
    <w:rsid w:val="001C31CC"/>
    <w:rsid w:val="001C3893"/>
    <w:rsid w:val="001C3A22"/>
    <w:rsid w:val="001C3A9A"/>
    <w:rsid w:val="001C3EAD"/>
    <w:rsid w:val="001C43E5"/>
    <w:rsid w:val="001C520C"/>
    <w:rsid w:val="001C585C"/>
    <w:rsid w:val="001C624D"/>
    <w:rsid w:val="001C6251"/>
    <w:rsid w:val="001C656C"/>
    <w:rsid w:val="001C6596"/>
    <w:rsid w:val="001C65C7"/>
    <w:rsid w:val="001C6DA8"/>
    <w:rsid w:val="001C7124"/>
    <w:rsid w:val="001C7135"/>
    <w:rsid w:val="001C7208"/>
    <w:rsid w:val="001C7723"/>
    <w:rsid w:val="001D01AB"/>
    <w:rsid w:val="001D01BA"/>
    <w:rsid w:val="001D02D3"/>
    <w:rsid w:val="001D06D5"/>
    <w:rsid w:val="001D0AB7"/>
    <w:rsid w:val="001D0CA6"/>
    <w:rsid w:val="001D0F3D"/>
    <w:rsid w:val="001D1158"/>
    <w:rsid w:val="001D1180"/>
    <w:rsid w:val="001D130F"/>
    <w:rsid w:val="001D1683"/>
    <w:rsid w:val="001D16BB"/>
    <w:rsid w:val="001D18CF"/>
    <w:rsid w:val="001D1B7A"/>
    <w:rsid w:val="001D3507"/>
    <w:rsid w:val="001D3561"/>
    <w:rsid w:val="001D35A4"/>
    <w:rsid w:val="001D3746"/>
    <w:rsid w:val="001D3992"/>
    <w:rsid w:val="001D3A27"/>
    <w:rsid w:val="001D3AE5"/>
    <w:rsid w:val="001D3B94"/>
    <w:rsid w:val="001D3C3B"/>
    <w:rsid w:val="001D4432"/>
    <w:rsid w:val="001D44A9"/>
    <w:rsid w:val="001D45BD"/>
    <w:rsid w:val="001D4644"/>
    <w:rsid w:val="001D4674"/>
    <w:rsid w:val="001D4D73"/>
    <w:rsid w:val="001D530D"/>
    <w:rsid w:val="001D58CD"/>
    <w:rsid w:val="001D626E"/>
    <w:rsid w:val="001D654A"/>
    <w:rsid w:val="001D6BF8"/>
    <w:rsid w:val="001D722F"/>
    <w:rsid w:val="001D74A9"/>
    <w:rsid w:val="001D7885"/>
    <w:rsid w:val="001D7A7E"/>
    <w:rsid w:val="001D7AE0"/>
    <w:rsid w:val="001E0236"/>
    <w:rsid w:val="001E045F"/>
    <w:rsid w:val="001E0673"/>
    <w:rsid w:val="001E094C"/>
    <w:rsid w:val="001E148B"/>
    <w:rsid w:val="001E1707"/>
    <w:rsid w:val="001E1829"/>
    <w:rsid w:val="001E18CE"/>
    <w:rsid w:val="001E18EC"/>
    <w:rsid w:val="001E1D22"/>
    <w:rsid w:val="001E1FFD"/>
    <w:rsid w:val="001E2579"/>
    <w:rsid w:val="001E2BDA"/>
    <w:rsid w:val="001E31A2"/>
    <w:rsid w:val="001E352B"/>
    <w:rsid w:val="001E3E41"/>
    <w:rsid w:val="001E40E0"/>
    <w:rsid w:val="001E4140"/>
    <w:rsid w:val="001E45D2"/>
    <w:rsid w:val="001E46B9"/>
    <w:rsid w:val="001E476B"/>
    <w:rsid w:val="001E483E"/>
    <w:rsid w:val="001E4BF8"/>
    <w:rsid w:val="001E4C42"/>
    <w:rsid w:val="001E4E30"/>
    <w:rsid w:val="001E4EDE"/>
    <w:rsid w:val="001E525B"/>
    <w:rsid w:val="001E55EB"/>
    <w:rsid w:val="001E5D48"/>
    <w:rsid w:val="001E6B4F"/>
    <w:rsid w:val="001E6D36"/>
    <w:rsid w:val="001E6EC0"/>
    <w:rsid w:val="001E6F16"/>
    <w:rsid w:val="001E7965"/>
    <w:rsid w:val="001F0175"/>
    <w:rsid w:val="001F03E1"/>
    <w:rsid w:val="001F15B8"/>
    <w:rsid w:val="001F1971"/>
    <w:rsid w:val="001F25EA"/>
    <w:rsid w:val="001F25F6"/>
    <w:rsid w:val="001F289D"/>
    <w:rsid w:val="001F2AC6"/>
    <w:rsid w:val="001F2BBA"/>
    <w:rsid w:val="001F2F20"/>
    <w:rsid w:val="001F2F81"/>
    <w:rsid w:val="001F3237"/>
    <w:rsid w:val="001F3308"/>
    <w:rsid w:val="001F35ED"/>
    <w:rsid w:val="001F3884"/>
    <w:rsid w:val="001F3980"/>
    <w:rsid w:val="001F3C28"/>
    <w:rsid w:val="001F3C6F"/>
    <w:rsid w:val="001F3CFD"/>
    <w:rsid w:val="001F42EF"/>
    <w:rsid w:val="001F444F"/>
    <w:rsid w:val="001F48BA"/>
    <w:rsid w:val="001F4936"/>
    <w:rsid w:val="001F4AE4"/>
    <w:rsid w:val="001F4D57"/>
    <w:rsid w:val="001F53EA"/>
    <w:rsid w:val="001F58A0"/>
    <w:rsid w:val="001F6216"/>
    <w:rsid w:val="001F643D"/>
    <w:rsid w:val="001F67DE"/>
    <w:rsid w:val="001F6BD3"/>
    <w:rsid w:val="001F7430"/>
    <w:rsid w:val="001F75AF"/>
    <w:rsid w:val="001F7D76"/>
    <w:rsid w:val="002000E1"/>
    <w:rsid w:val="002002BD"/>
    <w:rsid w:val="0020048C"/>
    <w:rsid w:val="00200B46"/>
    <w:rsid w:val="00200C05"/>
    <w:rsid w:val="00200F7D"/>
    <w:rsid w:val="00201548"/>
    <w:rsid w:val="00202231"/>
    <w:rsid w:val="00202277"/>
    <w:rsid w:val="00202564"/>
    <w:rsid w:val="0020298B"/>
    <w:rsid w:val="00202AED"/>
    <w:rsid w:val="00202B58"/>
    <w:rsid w:val="00202D32"/>
    <w:rsid w:val="0020321F"/>
    <w:rsid w:val="00203644"/>
    <w:rsid w:val="0020390D"/>
    <w:rsid w:val="00203BE1"/>
    <w:rsid w:val="002042A5"/>
    <w:rsid w:val="00204F5C"/>
    <w:rsid w:val="00205242"/>
    <w:rsid w:val="00205385"/>
    <w:rsid w:val="002053AF"/>
    <w:rsid w:val="002055BE"/>
    <w:rsid w:val="00205EC6"/>
    <w:rsid w:val="002063F1"/>
    <w:rsid w:val="0020685A"/>
    <w:rsid w:val="00206D9A"/>
    <w:rsid w:val="00206E12"/>
    <w:rsid w:val="00206E17"/>
    <w:rsid w:val="00207600"/>
    <w:rsid w:val="002077A4"/>
    <w:rsid w:val="00207DC5"/>
    <w:rsid w:val="00207E51"/>
    <w:rsid w:val="00210498"/>
    <w:rsid w:val="00210744"/>
    <w:rsid w:val="002107D7"/>
    <w:rsid w:val="002109BC"/>
    <w:rsid w:val="00211589"/>
    <w:rsid w:val="002115AA"/>
    <w:rsid w:val="002115B6"/>
    <w:rsid w:val="002116A1"/>
    <w:rsid w:val="00211A35"/>
    <w:rsid w:val="00211F35"/>
    <w:rsid w:val="00212226"/>
    <w:rsid w:val="00212BD9"/>
    <w:rsid w:val="00212CDF"/>
    <w:rsid w:val="00212EAB"/>
    <w:rsid w:val="00213254"/>
    <w:rsid w:val="0021332F"/>
    <w:rsid w:val="0021361E"/>
    <w:rsid w:val="00213913"/>
    <w:rsid w:val="00213A5D"/>
    <w:rsid w:val="00213B5D"/>
    <w:rsid w:val="00213E43"/>
    <w:rsid w:val="0021402B"/>
    <w:rsid w:val="00214150"/>
    <w:rsid w:val="002141A2"/>
    <w:rsid w:val="002143A5"/>
    <w:rsid w:val="002145BE"/>
    <w:rsid w:val="0021464E"/>
    <w:rsid w:val="00214B60"/>
    <w:rsid w:val="00214C0E"/>
    <w:rsid w:val="00215175"/>
    <w:rsid w:val="0021520E"/>
    <w:rsid w:val="002152B5"/>
    <w:rsid w:val="002152C2"/>
    <w:rsid w:val="00215326"/>
    <w:rsid w:val="00215555"/>
    <w:rsid w:val="00215574"/>
    <w:rsid w:val="002155E6"/>
    <w:rsid w:val="00215C1A"/>
    <w:rsid w:val="00215CE9"/>
    <w:rsid w:val="00215F12"/>
    <w:rsid w:val="00215F15"/>
    <w:rsid w:val="0021601E"/>
    <w:rsid w:val="00216436"/>
    <w:rsid w:val="00216564"/>
    <w:rsid w:val="002168CF"/>
    <w:rsid w:val="002169F9"/>
    <w:rsid w:val="002171CF"/>
    <w:rsid w:val="002177AD"/>
    <w:rsid w:val="0021787E"/>
    <w:rsid w:val="00217A03"/>
    <w:rsid w:val="00217A0A"/>
    <w:rsid w:val="00217D01"/>
    <w:rsid w:val="00217DC3"/>
    <w:rsid w:val="00217E8C"/>
    <w:rsid w:val="002218A1"/>
    <w:rsid w:val="00221920"/>
    <w:rsid w:val="00221E61"/>
    <w:rsid w:val="00222B80"/>
    <w:rsid w:val="00222EB2"/>
    <w:rsid w:val="002233A8"/>
    <w:rsid w:val="00223C8A"/>
    <w:rsid w:val="00223D00"/>
    <w:rsid w:val="00223EA5"/>
    <w:rsid w:val="00224066"/>
    <w:rsid w:val="0022415D"/>
    <w:rsid w:val="002243E0"/>
    <w:rsid w:val="002245F3"/>
    <w:rsid w:val="00224766"/>
    <w:rsid w:val="0022495B"/>
    <w:rsid w:val="0022496C"/>
    <w:rsid w:val="00224B22"/>
    <w:rsid w:val="0022550B"/>
    <w:rsid w:val="00225556"/>
    <w:rsid w:val="0022642A"/>
    <w:rsid w:val="00226590"/>
    <w:rsid w:val="002265F5"/>
    <w:rsid w:val="002266B6"/>
    <w:rsid w:val="0022681E"/>
    <w:rsid w:val="00226943"/>
    <w:rsid w:val="0022699C"/>
    <w:rsid w:val="00226EA8"/>
    <w:rsid w:val="00227065"/>
    <w:rsid w:val="002270D9"/>
    <w:rsid w:val="002274BC"/>
    <w:rsid w:val="0022772A"/>
    <w:rsid w:val="00227C33"/>
    <w:rsid w:val="00227FA5"/>
    <w:rsid w:val="00230540"/>
    <w:rsid w:val="002305D0"/>
    <w:rsid w:val="00230F1E"/>
    <w:rsid w:val="00231393"/>
    <w:rsid w:val="0023153B"/>
    <w:rsid w:val="002316D3"/>
    <w:rsid w:val="00231B97"/>
    <w:rsid w:val="00231CD5"/>
    <w:rsid w:val="00231E00"/>
    <w:rsid w:val="00231E9A"/>
    <w:rsid w:val="00232062"/>
    <w:rsid w:val="002326DA"/>
    <w:rsid w:val="0023301C"/>
    <w:rsid w:val="002333CE"/>
    <w:rsid w:val="002337BC"/>
    <w:rsid w:val="002339E1"/>
    <w:rsid w:val="00233AA2"/>
    <w:rsid w:val="002340FF"/>
    <w:rsid w:val="00234737"/>
    <w:rsid w:val="002347F5"/>
    <w:rsid w:val="002348C5"/>
    <w:rsid w:val="00234930"/>
    <w:rsid w:val="00234C75"/>
    <w:rsid w:val="00234FD1"/>
    <w:rsid w:val="00234FEA"/>
    <w:rsid w:val="002351AB"/>
    <w:rsid w:val="00235455"/>
    <w:rsid w:val="00235723"/>
    <w:rsid w:val="002358EC"/>
    <w:rsid w:val="002359F6"/>
    <w:rsid w:val="00235A9D"/>
    <w:rsid w:val="002360AB"/>
    <w:rsid w:val="002363A6"/>
    <w:rsid w:val="002367B6"/>
    <w:rsid w:val="00236813"/>
    <w:rsid w:val="00236A88"/>
    <w:rsid w:val="00236C4C"/>
    <w:rsid w:val="00236C6D"/>
    <w:rsid w:val="00236E0B"/>
    <w:rsid w:val="00236EC4"/>
    <w:rsid w:val="00236F80"/>
    <w:rsid w:val="0023724C"/>
    <w:rsid w:val="00237487"/>
    <w:rsid w:val="0023795D"/>
    <w:rsid w:val="00237ADA"/>
    <w:rsid w:val="00237C25"/>
    <w:rsid w:val="00237D9D"/>
    <w:rsid w:val="00240092"/>
    <w:rsid w:val="002400C2"/>
    <w:rsid w:val="00240280"/>
    <w:rsid w:val="00240293"/>
    <w:rsid w:val="00240655"/>
    <w:rsid w:val="0024067C"/>
    <w:rsid w:val="00240B32"/>
    <w:rsid w:val="00240C7D"/>
    <w:rsid w:val="00240CC7"/>
    <w:rsid w:val="00240FF2"/>
    <w:rsid w:val="00241613"/>
    <w:rsid w:val="00241DE8"/>
    <w:rsid w:val="002422F4"/>
    <w:rsid w:val="0024260B"/>
    <w:rsid w:val="002427D1"/>
    <w:rsid w:val="0024304C"/>
    <w:rsid w:val="002430D8"/>
    <w:rsid w:val="0024339C"/>
    <w:rsid w:val="002439C8"/>
    <w:rsid w:val="00243E96"/>
    <w:rsid w:val="00244DA2"/>
    <w:rsid w:val="00244E1C"/>
    <w:rsid w:val="00244F21"/>
    <w:rsid w:val="002452F0"/>
    <w:rsid w:val="00245317"/>
    <w:rsid w:val="0024562F"/>
    <w:rsid w:val="002458CF"/>
    <w:rsid w:val="00245D20"/>
    <w:rsid w:val="0024657C"/>
    <w:rsid w:val="00246A36"/>
    <w:rsid w:val="002472CA"/>
    <w:rsid w:val="002476B0"/>
    <w:rsid w:val="002476CA"/>
    <w:rsid w:val="00247811"/>
    <w:rsid w:val="0024787C"/>
    <w:rsid w:val="00247A75"/>
    <w:rsid w:val="00247ABE"/>
    <w:rsid w:val="0025060F"/>
    <w:rsid w:val="00250B41"/>
    <w:rsid w:val="00250C37"/>
    <w:rsid w:val="00250D4B"/>
    <w:rsid w:val="002512E2"/>
    <w:rsid w:val="0025152E"/>
    <w:rsid w:val="00251961"/>
    <w:rsid w:val="00252055"/>
    <w:rsid w:val="00252057"/>
    <w:rsid w:val="00252515"/>
    <w:rsid w:val="00252918"/>
    <w:rsid w:val="00252928"/>
    <w:rsid w:val="00252A67"/>
    <w:rsid w:val="00252F83"/>
    <w:rsid w:val="00252F92"/>
    <w:rsid w:val="00252FF1"/>
    <w:rsid w:val="002531E0"/>
    <w:rsid w:val="0025350D"/>
    <w:rsid w:val="0025398F"/>
    <w:rsid w:val="002542AE"/>
    <w:rsid w:val="0025456F"/>
    <w:rsid w:val="00254932"/>
    <w:rsid w:val="00254AAC"/>
    <w:rsid w:val="00254D30"/>
    <w:rsid w:val="00254D46"/>
    <w:rsid w:val="002550AD"/>
    <w:rsid w:val="002550F5"/>
    <w:rsid w:val="002554F4"/>
    <w:rsid w:val="00255598"/>
    <w:rsid w:val="00255871"/>
    <w:rsid w:val="00255C75"/>
    <w:rsid w:val="00256378"/>
    <w:rsid w:val="002564D8"/>
    <w:rsid w:val="00256624"/>
    <w:rsid w:val="002566E7"/>
    <w:rsid w:val="00256A79"/>
    <w:rsid w:val="00256D25"/>
    <w:rsid w:val="00256DF3"/>
    <w:rsid w:val="00256F00"/>
    <w:rsid w:val="00257388"/>
    <w:rsid w:val="00257434"/>
    <w:rsid w:val="002576A1"/>
    <w:rsid w:val="00257734"/>
    <w:rsid w:val="0025795A"/>
    <w:rsid w:val="00257DC3"/>
    <w:rsid w:val="00257F62"/>
    <w:rsid w:val="002601E9"/>
    <w:rsid w:val="00260DB9"/>
    <w:rsid w:val="00261271"/>
    <w:rsid w:val="00261498"/>
    <w:rsid w:val="0026175B"/>
    <w:rsid w:val="00261968"/>
    <w:rsid w:val="00261A67"/>
    <w:rsid w:val="00261E3C"/>
    <w:rsid w:val="0026270B"/>
    <w:rsid w:val="002628C9"/>
    <w:rsid w:val="00262ACC"/>
    <w:rsid w:val="00262EC7"/>
    <w:rsid w:val="00263521"/>
    <w:rsid w:val="002637B1"/>
    <w:rsid w:val="002637E9"/>
    <w:rsid w:val="00263BFF"/>
    <w:rsid w:val="00263E28"/>
    <w:rsid w:val="00264103"/>
    <w:rsid w:val="0026424C"/>
    <w:rsid w:val="00264786"/>
    <w:rsid w:val="0026490D"/>
    <w:rsid w:val="00264A2D"/>
    <w:rsid w:val="00264EC4"/>
    <w:rsid w:val="002650F5"/>
    <w:rsid w:val="00265571"/>
    <w:rsid w:val="002656CC"/>
    <w:rsid w:val="00265859"/>
    <w:rsid w:val="00265B83"/>
    <w:rsid w:val="00265E7A"/>
    <w:rsid w:val="002661CC"/>
    <w:rsid w:val="002665A0"/>
    <w:rsid w:val="00266E7C"/>
    <w:rsid w:val="00266FF4"/>
    <w:rsid w:val="00267121"/>
    <w:rsid w:val="00267F12"/>
    <w:rsid w:val="00270207"/>
    <w:rsid w:val="00270220"/>
    <w:rsid w:val="002704C1"/>
    <w:rsid w:val="002706CA"/>
    <w:rsid w:val="0027075B"/>
    <w:rsid w:val="00270D40"/>
    <w:rsid w:val="00270E4E"/>
    <w:rsid w:val="0027104E"/>
    <w:rsid w:val="002710FA"/>
    <w:rsid w:val="002712B5"/>
    <w:rsid w:val="00271B2B"/>
    <w:rsid w:val="00271ECA"/>
    <w:rsid w:val="00271F14"/>
    <w:rsid w:val="002726E8"/>
    <w:rsid w:val="00272780"/>
    <w:rsid w:val="002727D0"/>
    <w:rsid w:val="002727D7"/>
    <w:rsid w:val="00272D83"/>
    <w:rsid w:val="00272E47"/>
    <w:rsid w:val="00272FD5"/>
    <w:rsid w:val="0027336C"/>
    <w:rsid w:val="002734CC"/>
    <w:rsid w:val="002734DF"/>
    <w:rsid w:val="002735B8"/>
    <w:rsid w:val="00273B32"/>
    <w:rsid w:val="00273E4B"/>
    <w:rsid w:val="00274015"/>
    <w:rsid w:val="002744D2"/>
    <w:rsid w:val="0027481A"/>
    <w:rsid w:val="00274BCB"/>
    <w:rsid w:val="00274BD1"/>
    <w:rsid w:val="00274D63"/>
    <w:rsid w:val="00274EFA"/>
    <w:rsid w:val="00275647"/>
    <w:rsid w:val="00275787"/>
    <w:rsid w:val="00275C7D"/>
    <w:rsid w:val="00275F39"/>
    <w:rsid w:val="0027654D"/>
    <w:rsid w:val="00276CB0"/>
    <w:rsid w:val="00276D59"/>
    <w:rsid w:val="00276E2F"/>
    <w:rsid w:val="00277085"/>
    <w:rsid w:val="0027729B"/>
    <w:rsid w:val="00277649"/>
    <w:rsid w:val="00277A85"/>
    <w:rsid w:val="00277B15"/>
    <w:rsid w:val="00277B4F"/>
    <w:rsid w:val="00277E34"/>
    <w:rsid w:val="0028048C"/>
    <w:rsid w:val="00280804"/>
    <w:rsid w:val="00280ABC"/>
    <w:rsid w:val="00280BF6"/>
    <w:rsid w:val="00280DC8"/>
    <w:rsid w:val="0028105C"/>
    <w:rsid w:val="0028137A"/>
    <w:rsid w:val="0028190F"/>
    <w:rsid w:val="00281A59"/>
    <w:rsid w:val="00281B96"/>
    <w:rsid w:val="00281C5A"/>
    <w:rsid w:val="00281CA4"/>
    <w:rsid w:val="0028269C"/>
    <w:rsid w:val="0028294C"/>
    <w:rsid w:val="002830E3"/>
    <w:rsid w:val="00283BCC"/>
    <w:rsid w:val="00283BDC"/>
    <w:rsid w:val="00283D79"/>
    <w:rsid w:val="00284025"/>
    <w:rsid w:val="0028443C"/>
    <w:rsid w:val="00284634"/>
    <w:rsid w:val="0028472D"/>
    <w:rsid w:val="0028496D"/>
    <w:rsid w:val="00285390"/>
    <w:rsid w:val="002854AD"/>
    <w:rsid w:val="00285A29"/>
    <w:rsid w:val="00285CEA"/>
    <w:rsid w:val="00285E93"/>
    <w:rsid w:val="00285F80"/>
    <w:rsid w:val="00286157"/>
    <w:rsid w:val="002867D1"/>
    <w:rsid w:val="00286E53"/>
    <w:rsid w:val="00287147"/>
    <w:rsid w:val="002872C6"/>
    <w:rsid w:val="002877F9"/>
    <w:rsid w:val="00287CA9"/>
    <w:rsid w:val="00287FA3"/>
    <w:rsid w:val="00287FED"/>
    <w:rsid w:val="002906A4"/>
    <w:rsid w:val="00290799"/>
    <w:rsid w:val="00290AAB"/>
    <w:rsid w:val="00290C08"/>
    <w:rsid w:val="00290D53"/>
    <w:rsid w:val="00291619"/>
    <w:rsid w:val="002916EE"/>
    <w:rsid w:val="00291DAB"/>
    <w:rsid w:val="002922EE"/>
    <w:rsid w:val="0029238A"/>
    <w:rsid w:val="00292629"/>
    <w:rsid w:val="00292D13"/>
    <w:rsid w:val="00292F77"/>
    <w:rsid w:val="002930B9"/>
    <w:rsid w:val="002935B2"/>
    <w:rsid w:val="00293B19"/>
    <w:rsid w:val="00294426"/>
    <w:rsid w:val="00294B79"/>
    <w:rsid w:val="00294FEE"/>
    <w:rsid w:val="002950C2"/>
    <w:rsid w:val="002950CA"/>
    <w:rsid w:val="002950F2"/>
    <w:rsid w:val="00295768"/>
    <w:rsid w:val="0029583D"/>
    <w:rsid w:val="00295C63"/>
    <w:rsid w:val="00295E05"/>
    <w:rsid w:val="002965F7"/>
    <w:rsid w:val="0029661A"/>
    <w:rsid w:val="00296722"/>
    <w:rsid w:val="00296986"/>
    <w:rsid w:val="0029735C"/>
    <w:rsid w:val="002A007E"/>
    <w:rsid w:val="002A0260"/>
    <w:rsid w:val="002A04FF"/>
    <w:rsid w:val="002A0504"/>
    <w:rsid w:val="002A05C7"/>
    <w:rsid w:val="002A07D0"/>
    <w:rsid w:val="002A088D"/>
    <w:rsid w:val="002A0E43"/>
    <w:rsid w:val="002A1399"/>
    <w:rsid w:val="002A1F5C"/>
    <w:rsid w:val="002A202F"/>
    <w:rsid w:val="002A2253"/>
    <w:rsid w:val="002A2538"/>
    <w:rsid w:val="002A33F1"/>
    <w:rsid w:val="002A3AD4"/>
    <w:rsid w:val="002A40F4"/>
    <w:rsid w:val="002A4EAD"/>
    <w:rsid w:val="002A5779"/>
    <w:rsid w:val="002A5B1E"/>
    <w:rsid w:val="002A60F0"/>
    <w:rsid w:val="002A6A43"/>
    <w:rsid w:val="002A71D3"/>
    <w:rsid w:val="002A74CA"/>
    <w:rsid w:val="002A7839"/>
    <w:rsid w:val="002A7FC2"/>
    <w:rsid w:val="002B0D86"/>
    <w:rsid w:val="002B0FF5"/>
    <w:rsid w:val="002B1179"/>
    <w:rsid w:val="002B1487"/>
    <w:rsid w:val="002B14C6"/>
    <w:rsid w:val="002B15D1"/>
    <w:rsid w:val="002B17D5"/>
    <w:rsid w:val="002B1ABB"/>
    <w:rsid w:val="002B1C5C"/>
    <w:rsid w:val="002B1EC9"/>
    <w:rsid w:val="002B20C7"/>
    <w:rsid w:val="002B21BB"/>
    <w:rsid w:val="002B2231"/>
    <w:rsid w:val="002B26F3"/>
    <w:rsid w:val="002B2CAC"/>
    <w:rsid w:val="002B316D"/>
    <w:rsid w:val="002B319F"/>
    <w:rsid w:val="002B3236"/>
    <w:rsid w:val="002B350D"/>
    <w:rsid w:val="002B3DF0"/>
    <w:rsid w:val="002B413E"/>
    <w:rsid w:val="002B416F"/>
    <w:rsid w:val="002B4332"/>
    <w:rsid w:val="002B45B0"/>
    <w:rsid w:val="002B5136"/>
    <w:rsid w:val="002B592C"/>
    <w:rsid w:val="002B595D"/>
    <w:rsid w:val="002B599D"/>
    <w:rsid w:val="002B6002"/>
    <w:rsid w:val="002B6277"/>
    <w:rsid w:val="002B670B"/>
    <w:rsid w:val="002B68E1"/>
    <w:rsid w:val="002B6B20"/>
    <w:rsid w:val="002B6BC4"/>
    <w:rsid w:val="002B6D30"/>
    <w:rsid w:val="002B6E22"/>
    <w:rsid w:val="002B7A89"/>
    <w:rsid w:val="002C0049"/>
    <w:rsid w:val="002C00DD"/>
    <w:rsid w:val="002C0261"/>
    <w:rsid w:val="002C081A"/>
    <w:rsid w:val="002C181C"/>
    <w:rsid w:val="002C1F4F"/>
    <w:rsid w:val="002C1FA9"/>
    <w:rsid w:val="002C20CE"/>
    <w:rsid w:val="002C2112"/>
    <w:rsid w:val="002C2283"/>
    <w:rsid w:val="002C28D8"/>
    <w:rsid w:val="002C2B64"/>
    <w:rsid w:val="002C2FF8"/>
    <w:rsid w:val="002C3A6A"/>
    <w:rsid w:val="002C3ED7"/>
    <w:rsid w:val="002C4DF5"/>
    <w:rsid w:val="002C4FF6"/>
    <w:rsid w:val="002C51C3"/>
    <w:rsid w:val="002C52B4"/>
    <w:rsid w:val="002C54C7"/>
    <w:rsid w:val="002C5908"/>
    <w:rsid w:val="002C59D4"/>
    <w:rsid w:val="002C5A71"/>
    <w:rsid w:val="002C5DCB"/>
    <w:rsid w:val="002C613D"/>
    <w:rsid w:val="002C6499"/>
    <w:rsid w:val="002C676A"/>
    <w:rsid w:val="002C6AC9"/>
    <w:rsid w:val="002C708C"/>
    <w:rsid w:val="002C71D1"/>
    <w:rsid w:val="002C7829"/>
    <w:rsid w:val="002C7945"/>
    <w:rsid w:val="002C7982"/>
    <w:rsid w:val="002D01C7"/>
    <w:rsid w:val="002D0422"/>
    <w:rsid w:val="002D092A"/>
    <w:rsid w:val="002D0EAA"/>
    <w:rsid w:val="002D0FA0"/>
    <w:rsid w:val="002D0FAC"/>
    <w:rsid w:val="002D118A"/>
    <w:rsid w:val="002D127E"/>
    <w:rsid w:val="002D1512"/>
    <w:rsid w:val="002D1C97"/>
    <w:rsid w:val="002D2138"/>
    <w:rsid w:val="002D2575"/>
    <w:rsid w:val="002D29BD"/>
    <w:rsid w:val="002D2CE7"/>
    <w:rsid w:val="002D2EF0"/>
    <w:rsid w:val="002D34AE"/>
    <w:rsid w:val="002D354D"/>
    <w:rsid w:val="002D385F"/>
    <w:rsid w:val="002D39C8"/>
    <w:rsid w:val="002D3A78"/>
    <w:rsid w:val="002D44A2"/>
    <w:rsid w:val="002D4535"/>
    <w:rsid w:val="002D46C6"/>
    <w:rsid w:val="002D4961"/>
    <w:rsid w:val="002D4BA2"/>
    <w:rsid w:val="002D5164"/>
    <w:rsid w:val="002D5224"/>
    <w:rsid w:val="002D563E"/>
    <w:rsid w:val="002D56FD"/>
    <w:rsid w:val="002D57A9"/>
    <w:rsid w:val="002D5D25"/>
    <w:rsid w:val="002D5DC7"/>
    <w:rsid w:val="002D5FFA"/>
    <w:rsid w:val="002D61B4"/>
    <w:rsid w:val="002D6313"/>
    <w:rsid w:val="002D6472"/>
    <w:rsid w:val="002D6CCE"/>
    <w:rsid w:val="002D6CE4"/>
    <w:rsid w:val="002D6D44"/>
    <w:rsid w:val="002D703F"/>
    <w:rsid w:val="002D71C4"/>
    <w:rsid w:val="002D7CE9"/>
    <w:rsid w:val="002D7CF5"/>
    <w:rsid w:val="002E06B8"/>
    <w:rsid w:val="002E0AE9"/>
    <w:rsid w:val="002E1215"/>
    <w:rsid w:val="002E1549"/>
    <w:rsid w:val="002E1847"/>
    <w:rsid w:val="002E1E61"/>
    <w:rsid w:val="002E1F07"/>
    <w:rsid w:val="002E2192"/>
    <w:rsid w:val="002E23D0"/>
    <w:rsid w:val="002E2825"/>
    <w:rsid w:val="002E2D4D"/>
    <w:rsid w:val="002E2FB5"/>
    <w:rsid w:val="002E379D"/>
    <w:rsid w:val="002E3C65"/>
    <w:rsid w:val="002E47B4"/>
    <w:rsid w:val="002E4904"/>
    <w:rsid w:val="002E5216"/>
    <w:rsid w:val="002E554C"/>
    <w:rsid w:val="002E5552"/>
    <w:rsid w:val="002E5DA7"/>
    <w:rsid w:val="002E6010"/>
    <w:rsid w:val="002E68D6"/>
    <w:rsid w:val="002E7027"/>
    <w:rsid w:val="002E76CA"/>
    <w:rsid w:val="002E786A"/>
    <w:rsid w:val="002F03F6"/>
    <w:rsid w:val="002F0813"/>
    <w:rsid w:val="002F152D"/>
    <w:rsid w:val="002F15EB"/>
    <w:rsid w:val="002F15EE"/>
    <w:rsid w:val="002F16B4"/>
    <w:rsid w:val="002F191D"/>
    <w:rsid w:val="002F1ABE"/>
    <w:rsid w:val="002F1B07"/>
    <w:rsid w:val="002F2032"/>
    <w:rsid w:val="002F2E97"/>
    <w:rsid w:val="002F2F9E"/>
    <w:rsid w:val="002F3025"/>
    <w:rsid w:val="002F30EA"/>
    <w:rsid w:val="002F3655"/>
    <w:rsid w:val="002F389A"/>
    <w:rsid w:val="002F3F08"/>
    <w:rsid w:val="002F3FDD"/>
    <w:rsid w:val="002F4334"/>
    <w:rsid w:val="002F4343"/>
    <w:rsid w:val="002F4700"/>
    <w:rsid w:val="002F48F7"/>
    <w:rsid w:val="002F499D"/>
    <w:rsid w:val="002F4DAB"/>
    <w:rsid w:val="002F4F02"/>
    <w:rsid w:val="002F51AF"/>
    <w:rsid w:val="002F541D"/>
    <w:rsid w:val="002F54A8"/>
    <w:rsid w:val="002F5707"/>
    <w:rsid w:val="002F5A49"/>
    <w:rsid w:val="002F5C10"/>
    <w:rsid w:val="002F5C35"/>
    <w:rsid w:val="002F5D94"/>
    <w:rsid w:val="002F654C"/>
    <w:rsid w:val="002F6634"/>
    <w:rsid w:val="002F6B90"/>
    <w:rsid w:val="002F6E05"/>
    <w:rsid w:val="002F70A1"/>
    <w:rsid w:val="002F70F2"/>
    <w:rsid w:val="002F7303"/>
    <w:rsid w:val="002F73EE"/>
    <w:rsid w:val="002F762B"/>
    <w:rsid w:val="002F7E1C"/>
    <w:rsid w:val="003001BD"/>
    <w:rsid w:val="0030061C"/>
    <w:rsid w:val="003006A7"/>
    <w:rsid w:val="0030090B"/>
    <w:rsid w:val="003009B9"/>
    <w:rsid w:val="00300DCD"/>
    <w:rsid w:val="0030124F"/>
    <w:rsid w:val="00301723"/>
    <w:rsid w:val="00301B85"/>
    <w:rsid w:val="00301BEA"/>
    <w:rsid w:val="00301CA6"/>
    <w:rsid w:val="00301F22"/>
    <w:rsid w:val="00301F7E"/>
    <w:rsid w:val="00302051"/>
    <w:rsid w:val="003023EC"/>
    <w:rsid w:val="00302497"/>
    <w:rsid w:val="00302665"/>
    <w:rsid w:val="0030280C"/>
    <w:rsid w:val="0030295A"/>
    <w:rsid w:val="00302D5F"/>
    <w:rsid w:val="00302FD0"/>
    <w:rsid w:val="003030E8"/>
    <w:rsid w:val="003031D5"/>
    <w:rsid w:val="00303362"/>
    <w:rsid w:val="0030350E"/>
    <w:rsid w:val="0030365E"/>
    <w:rsid w:val="003037A4"/>
    <w:rsid w:val="00303CA2"/>
    <w:rsid w:val="003041C5"/>
    <w:rsid w:val="00304453"/>
    <w:rsid w:val="00304708"/>
    <w:rsid w:val="003048BB"/>
    <w:rsid w:val="003049E5"/>
    <w:rsid w:val="00304EB8"/>
    <w:rsid w:val="0030523D"/>
    <w:rsid w:val="003054B2"/>
    <w:rsid w:val="0030605A"/>
    <w:rsid w:val="00306359"/>
    <w:rsid w:val="003065D9"/>
    <w:rsid w:val="003065FB"/>
    <w:rsid w:val="00306605"/>
    <w:rsid w:val="003068A6"/>
    <w:rsid w:val="00306A4F"/>
    <w:rsid w:val="00306ADA"/>
    <w:rsid w:val="00306FE7"/>
    <w:rsid w:val="00307015"/>
    <w:rsid w:val="003070EA"/>
    <w:rsid w:val="00307404"/>
    <w:rsid w:val="0030778E"/>
    <w:rsid w:val="00307CB4"/>
    <w:rsid w:val="00307E08"/>
    <w:rsid w:val="00307F98"/>
    <w:rsid w:val="00310530"/>
    <w:rsid w:val="00310A4A"/>
    <w:rsid w:val="00310CAA"/>
    <w:rsid w:val="00310F2E"/>
    <w:rsid w:val="00311294"/>
    <w:rsid w:val="003112DB"/>
    <w:rsid w:val="0031184C"/>
    <w:rsid w:val="00311B4B"/>
    <w:rsid w:val="00311C1C"/>
    <w:rsid w:val="00312299"/>
    <w:rsid w:val="003122CC"/>
    <w:rsid w:val="00312351"/>
    <w:rsid w:val="003124EB"/>
    <w:rsid w:val="00312ECA"/>
    <w:rsid w:val="003132CD"/>
    <w:rsid w:val="003137D2"/>
    <w:rsid w:val="003138F9"/>
    <w:rsid w:val="00313BDD"/>
    <w:rsid w:val="00313D50"/>
    <w:rsid w:val="0031401F"/>
    <w:rsid w:val="003142F4"/>
    <w:rsid w:val="00314A73"/>
    <w:rsid w:val="00314C59"/>
    <w:rsid w:val="0031506B"/>
    <w:rsid w:val="003158FF"/>
    <w:rsid w:val="0031599C"/>
    <w:rsid w:val="00316246"/>
    <w:rsid w:val="00316269"/>
    <w:rsid w:val="003162A4"/>
    <w:rsid w:val="00317135"/>
    <w:rsid w:val="00317566"/>
    <w:rsid w:val="00317678"/>
    <w:rsid w:val="003177E0"/>
    <w:rsid w:val="00317F6A"/>
    <w:rsid w:val="003202CD"/>
    <w:rsid w:val="003205F0"/>
    <w:rsid w:val="00320AE7"/>
    <w:rsid w:val="00320E1C"/>
    <w:rsid w:val="0032161D"/>
    <w:rsid w:val="0032167F"/>
    <w:rsid w:val="00321810"/>
    <w:rsid w:val="00321ACD"/>
    <w:rsid w:val="0032208F"/>
    <w:rsid w:val="003223B5"/>
    <w:rsid w:val="003224BA"/>
    <w:rsid w:val="0032288A"/>
    <w:rsid w:val="00322B20"/>
    <w:rsid w:val="00322F2B"/>
    <w:rsid w:val="00322FBC"/>
    <w:rsid w:val="00323048"/>
    <w:rsid w:val="0032308B"/>
    <w:rsid w:val="0032357C"/>
    <w:rsid w:val="003237AD"/>
    <w:rsid w:val="003238B1"/>
    <w:rsid w:val="0032391A"/>
    <w:rsid w:val="00323E57"/>
    <w:rsid w:val="00324182"/>
    <w:rsid w:val="003243EF"/>
    <w:rsid w:val="00324E13"/>
    <w:rsid w:val="00324EAF"/>
    <w:rsid w:val="0032533D"/>
    <w:rsid w:val="003253A8"/>
    <w:rsid w:val="00325AC9"/>
    <w:rsid w:val="0032626F"/>
    <w:rsid w:val="003265D1"/>
    <w:rsid w:val="0032687F"/>
    <w:rsid w:val="003275F1"/>
    <w:rsid w:val="0032769A"/>
    <w:rsid w:val="00330B06"/>
    <w:rsid w:val="00330CC2"/>
    <w:rsid w:val="00330F58"/>
    <w:rsid w:val="00330FCF"/>
    <w:rsid w:val="00331037"/>
    <w:rsid w:val="00331075"/>
    <w:rsid w:val="003319FC"/>
    <w:rsid w:val="00331C9F"/>
    <w:rsid w:val="00332235"/>
    <w:rsid w:val="00332445"/>
    <w:rsid w:val="0033262C"/>
    <w:rsid w:val="00332AFF"/>
    <w:rsid w:val="00332C54"/>
    <w:rsid w:val="00333734"/>
    <w:rsid w:val="00333A09"/>
    <w:rsid w:val="00333CBE"/>
    <w:rsid w:val="00333D78"/>
    <w:rsid w:val="00334578"/>
    <w:rsid w:val="0033488A"/>
    <w:rsid w:val="00334A92"/>
    <w:rsid w:val="00334B1C"/>
    <w:rsid w:val="00334C13"/>
    <w:rsid w:val="00334D8F"/>
    <w:rsid w:val="00335314"/>
    <w:rsid w:val="00335B56"/>
    <w:rsid w:val="00335E1B"/>
    <w:rsid w:val="00336050"/>
    <w:rsid w:val="0033687F"/>
    <w:rsid w:val="003373C3"/>
    <w:rsid w:val="00337757"/>
    <w:rsid w:val="00337D0F"/>
    <w:rsid w:val="00337D29"/>
    <w:rsid w:val="00337E77"/>
    <w:rsid w:val="00337F8E"/>
    <w:rsid w:val="0034053A"/>
    <w:rsid w:val="003408CD"/>
    <w:rsid w:val="003419FC"/>
    <w:rsid w:val="00341D0E"/>
    <w:rsid w:val="00341E08"/>
    <w:rsid w:val="00342038"/>
    <w:rsid w:val="00342459"/>
    <w:rsid w:val="00342D8C"/>
    <w:rsid w:val="00343765"/>
    <w:rsid w:val="003438B4"/>
    <w:rsid w:val="00343BFE"/>
    <w:rsid w:val="00343C3C"/>
    <w:rsid w:val="00343F04"/>
    <w:rsid w:val="00344350"/>
    <w:rsid w:val="00344B4B"/>
    <w:rsid w:val="00344F74"/>
    <w:rsid w:val="0034564B"/>
    <w:rsid w:val="00345965"/>
    <w:rsid w:val="00345FC1"/>
    <w:rsid w:val="003461F6"/>
    <w:rsid w:val="003464BF"/>
    <w:rsid w:val="00346631"/>
    <w:rsid w:val="00346965"/>
    <w:rsid w:val="00346F74"/>
    <w:rsid w:val="0035014E"/>
    <w:rsid w:val="003501BE"/>
    <w:rsid w:val="00350393"/>
    <w:rsid w:val="0035091F"/>
    <w:rsid w:val="00350A52"/>
    <w:rsid w:val="00350CB1"/>
    <w:rsid w:val="003510DE"/>
    <w:rsid w:val="00351859"/>
    <w:rsid w:val="0035268D"/>
    <w:rsid w:val="00352BF4"/>
    <w:rsid w:val="00352DA4"/>
    <w:rsid w:val="00352E39"/>
    <w:rsid w:val="00352F23"/>
    <w:rsid w:val="00352F61"/>
    <w:rsid w:val="0035340F"/>
    <w:rsid w:val="003535D7"/>
    <w:rsid w:val="00353E5B"/>
    <w:rsid w:val="00353EA1"/>
    <w:rsid w:val="003544D8"/>
    <w:rsid w:val="0035451A"/>
    <w:rsid w:val="00354A48"/>
    <w:rsid w:val="00354CEB"/>
    <w:rsid w:val="0035507A"/>
    <w:rsid w:val="0035508F"/>
    <w:rsid w:val="0035509D"/>
    <w:rsid w:val="0035576D"/>
    <w:rsid w:val="00355A08"/>
    <w:rsid w:val="00355AE1"/>
    <w:rsid w:val="00355BE9"/>
    <w:rsid w:val="00355C15"/>
    <w:rsid w:val="00355C2D"/>
    <w:rsid w:val="00355ED8"/>
    <w:rsid w:val="00356139"/>
    <w:rsid w:val="0035634B"/>
    <w:rsid w:val="003563D8"/>
    <w:rsid w:val="00356405"/>
    <w:rsid w:val="0035658C"/>
    <w:rsid w:val="003569B8"/>
    <w:rsid w:val="003569C3"/>
    <w:rsid w:val="00357056"/>
    <w:rsid w:val="0035726F"/>
    <w:rsid w:val="003572CB"/>
    <w:rsid w:val="00357AED"/>
    <w:rsid w:val="00357BD8"/>
    <w:rsid w:val="00357E7B"/>
    <w:rsid w:val="00357FAD"/>
    <w:rsid w:val="0036031E"/>
    <w:rsid w:val="003603DF"/>
    <w:rsid w:val="0036069E"/>
    <w:rsid w:val="00360804"/>
    <w:rsid w:val="003608A4"/>
    <w:rsid w:val="00360959"/>
    <w:rsid w:val="003612FD"/>
    <w:rsid w:val="003614F4"/>
    <w:rsid w:val="00361661"/>
    <w:rsid w:val="00361DD1"/>
    <w:rsid w:val="0036250C"/>
    <w:rsid w:val="0036251C"/>
    <w:rsid w:val="0036254A"/>
    <w:rsid w:val="003625FB"/>
    <w:rsid w:val="0036278A"/>
    <w:rsid w:val="003627C7"/>
    <w:rsid w:val="00362A91"/>
    <w:rsid w:val="00362BA1"/>
    <w:rsid w:val="00362BE5"/>
    <w:rsid w:val="00362D6B"/>
    <w:rsid w:val="003630BF"/>
    <w:rsid w:val="003630DA"/>
    <w:rsid w:val="00363144"/>
    <w:rsid w:val="003634D1"/>
    <w:rsid w:val="0036385F"/>
    <w:rsid w:val="00363870"/>
    <w:rsid w:val="003638FE"/>
    <w:rsid w:val="00363A81"/>
    <w:rsid w:val="00363AF3"/>
    <w:rsid w:val="00363F2F"/>
    <w:rsid w:val="00364445"/>
    <w:rsid w:val="003646B3"/>
    <w:rsid w:val="00365116"/>
    <w:rsid w:val="00365812"/>
    <w:rsid w:val="003659AA"/>
    <w:rsid w:val="00365D8F"/>
    <w:rsid w:val="00366075"/>
    <w:rsid w:val="003660F1"/>
    <w:rsid w:val="003666F1"/>
    <w:rsid w:val="0036697F"/>
    <w:rsid w:val="00366A2B"/>
    <w:rsid w:val="00366BDC"/>
    <w:rsid w:val="00366E77"/>
    <w:rsid w:val="00366ED2"/>
    <w:rsid w:val="00367060"/>
    <w:rsid w:val="0036715C"/>
    <w:rsid w:val="00367571"/>
    <w:rsid w:val="00367C5C"/>
    <w:rsid w:val="0037029E"/>
    <w:rsid w:val="00370362"/>
    <w:rsid w:val="00370802"/>
    <w:rsid w:val="00371488"/>
    <w:rsid w:val="00371627"/>
    <w:rsid w:val="0037198A"/>
    <w:rsid w:val="00371B50"/>
    <w:rsid w:val="0037203E"/>
    <w:rsid w:val="00372041"/>
    <w:rsid w:val="003728A2"/>
    <w:rsid w:val="00372A26"/>
    <w:rsid w:val="00372FA3"/>
    <w:rsid w:val="0037343E"/>
    <w:rsid w:val="0037349F"/>
    <w:rsid w:val="0037352F"/>
    <w:rsid w:val="00374033"/>
    <w:rsid w:val="00374A76"/>
    <w:rsid w:val="00374AD7"/>
    <w:rsid w:val="00374C27"/>
    <w:rsid w:val="00375273"/>
    <w:rsid w:val="0037559B"/>
    <w:rsid w:val="00375720"/>
    <w:rsid w:val="00375785"/>
    <w:rsid w:val="00375925"/>
    <w:rsid w:val="00375926"/>
    <w:rsid w:val="0037610B"/>
    <w:rsid w:val="00376522"/>
    <w:rsid w:val="003774F9"/>
    <w:rsid w:val="003775BE"/>
    <w:rsid w:val="00377B1E"/>
    <w:rsid w:val="00377BB4"/>
    <w:rsid w:val="00377D25"/>
    <w:rsid w:val="00380372"/>
    <w:rsid w:val="0038045A"/>
    <w:rsid w:val="003804DB"/>
    <w:rsid w:val="003805BD"/>
    <w:rsid w:val="0038071E"/>
    <w:rsid w:val="00380785"/>
    <w:rsid w:val="003807EF"/>
    <w:rsid w:val="00380A79"/>
    <w:rsid w:val="003814D4"/>
    <w:rsid w:val="00381800"/>
    <w:rsid w:val="00381B32"/>
    <w:rsid w:val="00381C30"/>
    <w:rsid w:val="00382187"/>
    <w:rsid w:val="003823FA"/>
    <w:rsid w:val="003826D5"/>
    <w:rsid w:val="0038299D"/>
    <w:rsid w:val="00382A56"/>
    <w:rsid w:val="00382C9C"/>
    <w:rsid w:val="00382CB6"/>
    <w:rsid w:val="00382E09"/>
    <w:rsid w:val="00383213"/>
    <w:rsid w:val="0038395D"/>
    <w:rsid w:val="00383995"/>
    <w:rsid w:val="0038415B"/>
    <w:rsid w:val="003843B1"/>
    <w:rsid w:val="003845FB"/>
    <w:rsid w:val="00384690"/>
    <w:rsid w:val="0038587C"/>
    <w:rsid w:val="003858BE"/>
    <w:rsid w:val="00385A70"/>
    <w:rsid w:val="00385C40"/>
    <w:rsid w:val="00385F41"/>
    <w:rsid w:val="00386001"/>
    <w:rsid w:val="003861A8"/>
    <w:rsid w:val="0038642D"/>
    <w:rsid w:val="00386AFF"/>
    <w:rsid w:val="00386B4F"/>
    <w:rsid w:val="00387276"/>
    <w:rsid w:val="00387A10"/>
    <w:rsid w:val="00387EA2"/>
    <w:rsid w:val="00387ED6"/>
    <w:rsid w:val="003901DA"/>
    <w:rsid w:val="003905FA"/>
    <w:rsid w:val="0039077F"/>
    <w:rsid w:val="00390904"/>
    <w:rsid w:val="00390988"/>
    <w:rsid w:val="003913C9"/>
    <w:rsid w:val="00391825"/>
    <w:rsid w:val="003918CB"/>
    <w:rsid w:val="00391B50"/>
    <w:rsid w:val="00391FCD"/>
    <w:rsid w:val="003920FB"/>
    <w:rsid w:val="00392138"/>
    <w:rsid w:val="003922A1"/>
    <w:rsid w:val="00392692"/>
    <w:rsid w:val="00392CD4"/>
    <w:rsid w:val="0039300A"/>
    <w:rsid w:val="003935DF"/>
    <w:rsid w:val="00393919"/>
    <w:rsid w:val="00393E5D"/>
    <w:rsid w:val="00394918"/>
    <w:rsid w:val="00394A60"/>
    <w:rsid w:val="00394C9A"/>
    <w:rsid w:val="003959E9"/>
    <w:rsid w:val="00395FE3"/>
    <w:rsid w:val="0039613D"/>
    <w:rsid w:val="003973BA"/>
    <w:rsid w:val="00397409"/>
    <w:rsid w:val="0039790F"/>
    <w:rsid w:val="00397B28"/>
    <w:rsid w:val="00397E9A"/>
    <w:rsid w:val="00397F2A"/>
    <w:rsid w:val="00397FB6"/>
    <w:rsid w:val="003A00F8"/>
    <w:rsid w:val="003A0386"/>
    <w:rsid w:val="003A045B"/>
    <w:rsid w:val="003A0534"/>
    <w:rsid w:val="003A06D3"/>
    <w:rsid w:val="003A077B"/>
    <w:rsid w:val="003A09B9"/>
    <w:rsid w:val="003A0C40"/>
    <w:rsid w:val="003A0F07"/>
    <w:rsid w:val="003A1145"/>
    <w:rsid w:val="003A1596"/>
    <w:rsid w:val="003A2303"/>
    <w:rsid w:val="003A2404"/>
    <w:rsid w:val="003A25FE"/>
    <w:rsid w:val="003A268B"/>
    <w:rsid w:val="003A283F"/>
    <w:rsid w:val="003A2AD9"/>
    <w:rsid w:val="003A2BB7"/>
    <w:rsid w:val="003A2C26"/>
    <w:rsid w:val="003A2F05"/>
    <w:rsid w:val="003A3096"/>
    <w:rsid w:val="003A30B7"/>
    <w:rsid w:val="003A3122"/>
    <w:rsid w:val="003A3808"/>
    <w:rsid w:val="003A387F"/>
    <w:rsid w:val="003A3F84"/>
    <w:rsid w:val="003A3FEF"/>
    <w:rsid w:val="003A4168"/>
    <w:rsid w:val="003A4203"/>
    <w:rsid w:val="003A485F"/>
    <w:rsid w:val="003A4B93"/>
    <w:rsid w:val="003A5185"/>
    <w:rsid w:val="003A56ED"/>
    <w:rsid w:val="003A570B"/>
    <w:rsid w:val="003A59CE"/>
    <w:rsid w:val="003A5A7E"/>
    <w:rsid w:val="003A5C1D"/>
    <w:rsid w:val="003A5EC5"/>
    <w:rsid w:val="003A5F25"/>
    <w:rsid w:val="003A5F29"/>
    <w:rsid w:val="003A5FF5"/>
    <w:rsid w:val="003A646B"/>
    <w:rsid w:val="003A666B"/>
    <w:rsid w:val="003A7015"/>
    <w:rsid w:val="003A710B"/>
    <w:rsid w:val="003A7470"/>
    <w:rsid w:val="003A7E64"/>
    <w:rsid w:val="003B0059"/>
    <w:rsid w:val="003B04A2"/>
    <w:rsid w:val="003B0676"/>
    <w:rsid w:val="003B072D"/>
    <w:rsid w:val="003B0798"/>
    <w:rsid w:val="003B0C07"/>
    <w:rsid w:val="003B0DF9"/>
    <w:rsid w:val="003B1045"/>
    <w:rsid w:val="003B1265"/>
    <w:rsid w:val="003B14B4"/>
    <w:rsid w:val="003B15A9"/>
    <w:rsid w:val="003B19B0"/>
    <w:rsid w:val="003B19CF"/>
    <w:rsid w:val="003B1C89"/>
    <w:rsid w:val="003B1D34"/>
    <w:rsid w:val="003B1DBB"/>
    <w:rsid w:val="003B1E6A"/>
    <w:rsid w:val="003B25AE"/>
    <w:rsid w:val="003B25B5"/>
    <w:rsid w:val="003B2A5D"/>
    <w:rsid w:val="003B32C3"/>
    <w:rsid w:val="003B32DA"/>
    <w:rsid w:val="003B37D7"/>
    <w:rsid w:val="003B39BB"/>
    <w:rsid w:val="003B3F44"/>
    <w:rsid w:val="003B43C5"/>
    <w:rsid w:val="003B49A9"/>
    <w:rsid w:val="003B4B14"/>
    <w:rsid w:val="003B4E84"/>
    <w:rsid w:val="003B5485"/>
    <w:rsid w:val="003B56C4"/>
    <w:rsid w:val="003B5A50"/>
    <w:rsid w:val="003B5CCE"/>
    <w:rsid w:val="003B633E"/>
    <w:rsid w:val="003B637B"/>
    <w:rsid w:val="003B654A"/>
    <w:rsid w:val="003B65BA"/>
    <w:rsid w:val="003B668A"/>
    <w:rsid w:val="003B679B"/>
    <w:rsid w:val="003B6AD2"/>
    <w:rsid w:val="003B6B6E"/>
    <w:rsid w:val="003B72CC"/>
    <w:rsid w:val="003B76C9"/>
    <w:rsid w:val="003B77D9"/>
    <w:rsid w:val="003C0095"/>
    <w:rsid w:val="003C047D"/>
    <w:rsid w:val="003C06A9"/>
    <w:rsid w:val="003C0763"/>
    <w:rsid w:val="003C08CF"/>
    <w:rsid w:val="003C0EED"/>
    <w:rsid w:val="003C1D22"/>
    <w:rsid w:val="003C1F25"/>
    <w:rsid w:val="003C200E"/>
    <w:rsid w:val="003C2B9A"/>
    <w:rsid w:val="003C2CBA"/>
    <w:rsid w:val="003C33C0"/>
    <w:rsid w:val="003C36A6"/>
    <w:rsid w:val="003C37F2"/>
    <w:rsid w:val="003C38BD"/>
    <w:rsid w:val="003C3B83"/>
    <w:rsid w:val="003C3C7B"/>
    <w:rsid w:val="003C3EEB"/>
    <w:rsid w:val="003C3F90"/>
    <w:rsid w:val="003C42E2"/>
    <w:rsid w:val="003C45D4"/>
    <w:rsid w:val="003C46D4"/>
    <w:rsid w:val="003C4E1C"/>
    <w:rsid w:val="003C517C"/>
    <w:rsid w:val="003C51B5"/>
    <w:rsid w:val="003C52C6"/>
    <w:rsid w:val="003C53A8"/>
    <w:rsid w:val="003C5C2A"/>
    <w:rsid w:val="003C5CCF"/>
    <w:rsid w:val="003C5CE8"/>
    <w:rsid w:val="003C6011"/>
    <w:rsid w:val="003C6096"/>
    <w:rsid w:val="003C617F"/>
    <w:rsid w:val="003C6598"/>
    <w:rsid w:val="003C6784"/>
    <w:rsid w:val="003C6788"/>
    <w:rsid w:val="003C6877"/>
    <w:rsid w:val="003C6D37"/>
    <w:rsid w:val="003C734C"/>
    <w:rsid w:val="003C7391"/>
    <w:rsid w:val="003C73A6"/>
    <w:rsid w:val="003C791E"/>
    <w:rsid w:val="003C7BDA"/>
    <w:rsid w:val="003C7E79"/>
    <w:rsid w:val="003D0010"/>
    <w:rsid w:val="003D0108"/>
    <w:rsid w:val="003D0123"/>
    <w:rsid w:val="003D0229"/>
    <w:rsid w:val="003D071E"/>
    <w:rsid w:val="003D0D7A"/>
    <w:rsid w:val="003D0E64"/>
    <w:rsid w:val="003D1386"/>
    <w:rsid w:val="003D17D1"/>
    <w:rsid w:val="003D1AF7"/>
    <w:rsid w:val="003D1F7C"/>
    <w:rsid w:val="003D200E"/>
    <w:rsid w:val="003D20DC"/>
    <w:rsid w:val="003D23A8"/>
    <w:rsid w:val="003D2469"/>
    <w:rsid w:val="003D2A45"/>
    <w:rsid w:val="003D2BF2"/>
    <w:rsid w:val="003D2D23"/>
    <w:rsid w:val="003D2F95"/>
    <w:rsid w:val="003D2FE8"/>
    <w:rsid w:val="003D3029"/>
    <w:rsid w:val="003D33B7"/>
    <w:rsid w:val="003D349A"/>
    <w:rsid w:val="003D3BCB"/>
    <w:rsid w:val="003D3EED"/>
    <w:rsid w:val="003D406E"/>
    <w:rsid w:val="003D4456"/>
    <w:rsid w:val="003D48B9"/>
    <w:rsid w:val="003D49A3"/>
    <w:rsid w:val="003D5768"/>
    <w:rsid w:val="003D5B38"/>
    <w:rsid w:val="003D6231"/>
    <w:rsid w:val="003D680C"/>
    <w:rsid w:val="003D6DB9"/>
    <w:rsid w:val="003D6EC1"/>
    <w:rsid w:val="003D6FFA"/>
    <w:rsid w:val="003D7101"/>
    <w:rsid w:val="003D79B3"/>
    <w:rsid w:val="003D7E63"/>
    <w:rsid w:val="003D7F79"/>
    <w:rsid w:val="003E01DC"/>
    <w:rsid w:val="003E0402"/>
    <w:rsid w:val="003E0D95"/>
    <w:rsid w:val="003E1164"/>
    <w:rsid w:val="003E11C4"/>
    <w:rsid w:val="003E1304"/>
    <w:rsid w:val="003E13CC"/>
    <w:rsid w:val="003E1868"/>
    <w:rsid w:val="003E18B2"/>
    <w:rsid w:val="003E1962"/>
    <w:rsid w:val="003E198D"/>
    <w:rsid w:val="003E1BB3"/>
    <w:rsid w:val="003E1DE3"/>
    <w:rsid w:val="003E23C4"/>
    <w:rsid w:val="003E247B"/>
    <w:rsid w:val="003E25A1"/>
    <w:rsid w:val="003E29E0"/>
    <w:rsid w:val="003E2BB2"/>
    <w:rsid w:val="003E2F9F"/>
    <w:rsid w:val="003E2FE0"/>
    <w:rsid w:val="003E30ED"/>
    <w:rsid w:val="003E3D7E"/>
    <w:rsid w:val="003E3F47"/>
    <w:rsid w:val="003E3FC9"/>
    <w:rsid w:val="003E4035"/>
    <w:rsid w:val="003E4565"/>
    <w:rsid w:val="003E480B"/>
    <w:rsid w:val="003E4CBE"/>
    <w:rsid w:val="003E4EA1"/>
    <w:rsid w:val="003E5277"/>
    <w:rsid w:val="003E5291"/>
    <w:rsid w:val="003E5692"/>
    <w:rsid w:val="003E6059"/>
    <w:rsid w:val="003E6225"/>
    <w:rsid w:val="003E6256"/>
    <w:rsid w:val="003E63C0"/>
    <w:rsid w:val="003E6613"/>
    <w:rsid w:val="003E683D"/>
    <w:rsid w:val="003E6AAD"/>
    <w:rsid w:val="003E6CB0"/>
    <w:rsid w:val="003E7E2E"/>
    <w:rsid w:val="003F02BB"/>
    <w:rsid w:val="003F0711"/>
    <w:rsid w:val="003F08D2"/>
    <w:rsid w:val="003F0D40"/>
    <w:rsid w:val="003F0D8D"/>
    <w:rsid w:val="003F0EF9"/>
    <w:rsid w:val="003F0F01"/>
    <w:rsid w:val="003F0FD6"/>
    <w:rsid w:val="003F1291"/>
    <w:rsid w:val="003F13D4"/>
    <w:rsid w:val="003F17E4"/>
    <w:rsid w:val="003F1C2D"/>
    <w:rsid w:val="003F2928"/>
    <w:rsid w:val="003F2A8B"/>
    <w:rsid w:val="003F2CEC"/>
    <w:rsid w:val="003F2D4D"/>
    <w:rsid w:val="003F2E34"/>
    <w:rsid w:val="003F2F51"/>
    <w:rsid w:val="003F3015"/>
    <w:rsid w:val="003F30FB"/>
    <w:rsid w:val="003F3169"/>
    <w:rsid w:val="003F371E"/>
    <w:rsid w:val="003F4D63"/>
    <w:rsid w:val="003F4E05"/>
    <w:rsid w:val="003F5198"/>
    <w:rsid w:val="003F567D"/>
    <w:rsid w:val="003F5C84"/>
    <w:rsid w:val="003F5CC1"/>
    <w:rsid w:val="003F66A6"/>
    <w:rsid w:val="003F689E"/>
    <w:rsid w:val="003F6A6C"/>
    <w:rsid w:val="003F6CC7"/>
    <w:rsid w:val="003F7284"/>
    <w:rsid w:val="003F7BDB"/>
    <w:rsid w:val="003F7D65"/>
    <w:rsid w:val="003F7DA2"/>
    <w:rsid w:val="003F7E7D"/>
    <w:rsid w:val="004002C5"/>
    <w:rsid w:val="00400802"/>
    <w:rsid w:val="00400FFF"/>
    <w:rsid w:val="004010A4"/>
    <w:rsid w:val="004017A5"/>
    <w:rsid w:val="00401CBB"/>
    <w:rsid w:val="00402BA9"/>
    <w:rsid w:val="00403210"/>
    <w:rsid w:val="004033D4"/>
    <w:rsid w:val="0040374E"/>
    <w:rsid w:val="0040382E"/>
    <w:rsid w:val="004038CB"/>
    <w:rsid w:val="00404198"/>
    <w:rsid w:val="004041BF"/>
    <w:rsid w:val="00404445"/>
    <w:rsid w:val="004044B0"/>
    <w:rsid w:val="004045FE"/>
    <w:rsid w:val="004046FA"/>
    <w:rsid w:val="004049D3"/>
    <w:rsid w:val="00405200"/>
    <w:rsid w:val="004055F0"/>
    <w:rsid w:val="00405645"/>
    <w:rsid w:val="00405A35"/>
    <w:rsid w:val="00405BAC"/>
    <w:rsid w:val="00405EB6"/>
    <w:rsid w:val="00406047"/>
    <w:rsid w:val="00406490"/>
    <w:rsid w:val="004067C6"/>
    <w:rsid w:val="00406996"/>
    <w:rsid w:val="00406D91"/>
    <w:rsid w:val="00406E06"/>
    <w:rsid w:val="00407129"/>
    <w:rsid w:val="004072F6"/>
    <w:rsid w:val="00407926"/>
    <w:rsid w:val="00407B50"/>
    <w:rsid w:val="00407EEC"/>
    <w:rsid w:val="00410281"/>
    <w:rsid w:val="00410833"/>
    <w:rsid w:val="00410AFE"/>
    <w:rsid w:val="00410C1F"/>
    <w:rsid w:val="00411056"/>
    <w:rsid w:val="00411637"/>
    <w:rsid w:val="00411663"/>
    <w:rsid w:val="004116DC"/>
    <w:rsid w:val="00411E9A"/>
    <w:rsid w:val="00412482"/>
    <w:rsid w:val="00412499"/>
    <w:rsid w:val="004125D8"/>
    <w:rsid w:val="00412748"/>
    <w:rsid w:val="00412890"/>
    <w:rsid w:val="00412ED7"/>
    <w:rsid w:val="00412FE3"/>
    <w:rsid w:val="00413016"/>
    <w:rsid w:val="004131EE"/>
    <w:rsid w:val="00413A44"/>
    <w:rsid w:val="00413B4B"/>
    <w:rsid w:val="00413F96"/>
    <w:rsid w:val="004142E8"/>
    <w:rsid w:val="00414365"/>
    <w:rsid w:val="00414825"/>
    <w:rsid w:val="00414923"/>
    <w:rsid w:val="004149EB"/>
    <w:rsid w:val="00414B14"/>
    <w:rsid w:val="00414B21"/>
    <w:rsid w:val="00415007"/>
    <w:rsid w:val="0041533E"/>
    <w:rsid w:val="00415A0A"/>
    <w:rsid w:val="00415A12"/>
    <w:rsid w:val="00415C45"/>
    <w:rsid w:val="00415F9B"/>
    <w:rsid w:val="00416468"/>
    <w:rsid w:val="00416551"/>
    <w:rsid w:val="0041655B"/>
    <w:rsid w:val="00416DE1"/>
    <w:rsid w:val="00416FC9"/>
    <w:rsid w:val="00416FF0"/>
    <w:rsid w:val="0041728E"/>
    <w:rsid w:val="004172D5"/>
    <w:rsid w:val="00417611"/>
    <w:rsid w:val="00417685"/>
    <w:rsid w:val="004176FB"/>
    <w:rsid w:val="00417CAF"/>
    <w:rsid w:val="00417F26"/>
    <w:rsid w:val="00420042"/>
    <w:rsid w:val="004201C0"/>
    <w:rsid w:val="004201E5"/>
    <w:rsid w:val="00420BDA"/>
    <w:rsid w:val="00420EAF"/>
    <w:rsid w:val="00420F6B"/>
    <w:rsid w:val="004210AA"/>
    <w:rsid w:val="004213F5"/>
    <w:rsid w:val="0042147B"/>
    <w:rsid w:val="00421AB4"/>
    <w:rsid w:val="00421E06"/>
    <w:rsid w:val="00421F6A"/>
    <w:rsid w:val="00422228"/>
    <w:rsid w:val="00422292"/>
    <w:rsid w:val="00422C7A"/>
    <w:rsid w:val="00422F61"/>
    <w:rsid w:val="00422F68"/>
    <w:rsid w:val="00423534"/>
    <w:rsid w:val="004236C3"/>
    <w:rsid w:val="00423923"/>
    <w:rsid w:val="00423E46"/>
    <w:rsid w:val="004240A3"/>
    <w:rsid w:val="0042452E"/>
    <w:rsid w:val="004251AA"/>
    <w:rsid w:val="004253F5"/>
    <w:rsid w:val="00425782"/>
    <w:rsid w:val="00425A78"/>
    <w:rsid w:val="004260D1"/>
    <w:rsid w:val="004265A4"/>
    <w:rsid w:val="004266DE"/>
    <w:rsid w:val="004269F0"/>
    <w:rsid w:val="00426C8A"/>
    <w:rsid w:val="0042706A"/>
    <w:rsid w:val="00427241"/>
    <w:rsid w:val="0042744D"/>
    <w:rsid w:val="00427B07"/>
    <w:rsid w:val="00427CAC"/>
    <w:rsid w:val="004301A7"/>
    <w:rsid w:val="00430C2B"/>
    <w:rsid w:val="00430C59"/>
    <w:rsid w:val="00430F6E"/>
    <w:rsid w:val="00431B31"/>
    <w:rsid w:val="004320DA"/>
    <w:rsid w:val="00432542"/>
    <w:rsid w:val="00432CE2"/>
    <w:rsid w:val="00432E09"/>
    <w:rsid w:val="0043363C"/>
    <w:rsid w:val="004337CD"/>
    <w:rsid w:val="004341B6"/>
    <w:rsid w:val="0043427F"/>
    <w:rsid w:val="0043433B"/>
    <w:rsid w:val="00434D77"/>
    <w:rsid w:val="00434DA6"/>
    <w:rsid w:val="00434F05"/>
    <w:rsid w:val="00435214"/>
    <w:rsid w:val="0043523F"/>
    <w:rsid w:val="004357E4"/>
    <w:rsid w:val="00435930"/>
    <w:rsid w:val="00435D6E"/>
    <w:rsid w:val="004366EA"/>
    <w:rsid w:val="00436C55"/>
    <w:rsid w:val="00436CD0"/>
    <w:rsid w:val="00436EB2"/>
    <w:rsid w:val="00437769"/>
    <w:rsid w:val="00437806"/>
    <w:rsid w:val="00437F55"/>
    <w:rsid w:val="00440017"/>
    <w:rsid w:val="004403EF"/>
    <w:rsid w:val="00440843"/>
    <w:rsid w:val="00440871"/>
    <w:rsid w:val="00440C3F"/>
    <w:rsid w:val="0044156F"/>
    <w:rsid w:val="00441AC2"/>
    <w:rsid w:val="004420FA"/>
    <w:rsid w:val="0044264F"/>
    <w:rsid w:val="00443081"/>
    <w:rsid w:val="004430DA"/>
    <w:rsid w:val="004434EA"/>
    <w:rsid w:val="004438F4"/>
    <w:rsid w:val="00443D2E"/>
    <w:rsid w:val="00443F1C"/>
    <w:rsid w:val="0044426D"/>
    <w:rsid w:val="00444C87"/>
    <w:rsid w:val="00444EC4"/>
    <w:rsid w:val="00444EFD"/>
    <w:rsid w:val="004450BB"/>
    <w:rsid w:val="00445328"/>
    <w:rsid w:val="004455DF"/>
    <w:rsid w:val="004455FD"/>
    <w:rsid w:val="004456B5"/>
    <w:rsid w:val="00445733"/>
    <w:rsid w:val="00445F73"/>
    <w:rsid w:val="004469A3"/>
    <w:rsid w:val="00446A83"/>
    <w:rsid w:val="0044725E"/>
    <w:rsid w:val="004477D2"/>
    <w:rsid w:val="004477E4"/>
    <w:rsid w:val="0044799B"/>
    <w:rsid w:val="00447B3B"/>
    <w:rsid w:val="00447B8A"/>
    <w:rsid w:val="00447F4D"/>
    <w:rsid w:val="0045007D"/>
    <w:rsid w:val="004505D4"/>
    <w:rsid w:val="00450A89"/>
    <w:rsid w:val="00451109"/>
    <w:rsid w:val="0045124C"/>
    <w:rsid w:val="004519E0"/>
    <w:rsid w:val="00451CE0"/>
    <w:rsid w:val="0045226C"/>
    <w:rsid w:val="0045254C"/>
    <w:rsid w:val="004525CA"/>
    <w:rsid w:val="00452798"/>
    <w:rsid w:val="00452923"/>
    <w:rsid w:val="00452CED"/>
    <w:rsid w:val="0045376E"/>
    <w:rsid w:val="00453BE7"/>
    <w:rsid w:val="00453C41"/>
    <w:rsid w:val="00454124"/>
    <w:rsid w:val="00454402"/>
    <w:rsid w:val="00454696"/>
    <w:rsid w:val="00454766"/>
    <w:rsid w:val="0045477E"/>
    <w:rsid w:val="004548E2"/>
    <w:rsid w:val="00454BDC"/>
    <w:rsid w:val="004557A3"/>
    <w:rsid w:val="00455C2B"/>
    <w:rsid w:val="0045600B"/>
    <w:rsid w:val="0045618F"/>
    <w:rsid w:val="00456228"/>
    <w:rsid w:val="0045672D"/>
    <w:rsid w:val="00456CE8"/>
    <w:rsid w:val="00456F1C"/>
    <w:rsid w:val="00457CB5"/>
    <w:rsid w:val="00457DAC"/>
    <w:rsid w:val="00457FF0"/>
    <w:rsid w:val="004600B9"/>
    <w:rsid w:val="00460261"/>
    <w:rsid w:val="00460652"/>
    <w:rsid w:val="004606BA"/>
    <w:rsid w:val="00460726"/>
    <w:rsid w:val="00460B49"/>
    <w:rsid w:val="00460CE9"/>
    <w:rsid w:val="00460EA4"/>
    <w:rsid w:val="00460EA7"/>
    <w:rsid w:val="00460ED5"/>
    <w:rsid w:val="004610B4"/>
    <w:rsid w:val="004612B6"/>
    <w:rsid w:val="00461B95"/>
    <w:rsid w:val="0046226C"/>
    <w:rsid w:val="00462394"/>
    <w:rsid w:val="00462522"/>
    <w:rsid w:val="004629A7"/>
    <w:rsid w:val="00462E97"/>
    <w:rsid w:val="00462F1D"/>
    <w:rsid w:val="0046368D"/>
    <w:rsid w:val="004637D2"/>
    <w:rsid w:val="00463A9A"/>
    <w:rsid w:val="00463C33"/>
    <w:rsid w:val="00463CC0"/>
    <w:rsid w:val="00463F89"/>
    <w:rsid w:val="004640AF"/>
    <w:rsid w:val="00464128"/>
    <w:rsid w:val="00464AA7"/>
    <w:rsid w:val="00464BAC"/>
    <w:rsid w:val="004652EE"/>
    <w:rsid w:val="004653E1"/>
    <w:rsid w:val="0046548A"/>
    <w:rsid w:val="00465631"/>
    <w:rsid w:val="00465691"/>
    <w:rsid w:val="0046576F"/>
    <w:rsid w:val="00465BA7"/>
    <w:rsid w:val="00465E44"/>
    <w:rsid w:val="00465EA4"/>
    <w:rsid w:val="00465ECA"/>
    <w:rsid w:val="00466836"/>
    <w:rsid w:val="00466CAF"/>
    <w:rsid w:val="00466CDD"/>
    <w:rsid w:val="00467836"/>
    <w:rsid w:val="0046784B"/>
    <w:rsid w:val="00467A7E"/>
    <w:rsid w:val="00467DC5"/>
    <w:rsid w:val="004702B6"/>
    <w:rsid w:val="00470342"/>
    <w:rsid w:val="004703C2"/>
    <w:rsid w:val="00470DA1"/>
    <w:rsid w:val="00471193"/>
    <w:rsid w:val="004716A4"/>
    <w:rsid w:val="00471737"/>
    <w:rsid w:val="0047190D"/>
    <w:rsid w:val="004719BD"/>
    <w:rsid w:val="00471B00"/>
    <w:rsid w:val="0047207E"/>
    <w:rsid w:val="00472191"/>
    <w:rsid w:val="004725A3"/>
    <w:rsid w:val="004725CC"/>
    <w:rsid w:val="0047272C"/>
    <w:rsid w:val="00472B1C"/>
    <w:rsid w:val="0047313F"/>
    <w:rsid w:val="004732B9"/>
    <w:rsid w:val="004732E1"/>
    <w:rsid w:val="0047355B"/>
    <w:rsid w:val="00473974"/>
    <w:rsid w:val="00473AEA"/>
    <w:rsid w:val="00473B18"/>
    <w:rsid w:val="00473C6D"/>
    <w:rsid w:val="00473DD7"/>
    <w:rsid w:val="00473FF7"/>
    <w:rsid w:val="004740AC"/>
    <w:rsid w:val="004744D8"/>
    <w:rsid w:val="00474514"/>
    <w:rsid w:val="0047459C"/>
    <w:rsid w:val="00474663"/>
    <w:rsid w:val="004746C1"/>
    <w:rsid w:val="004749B3"/>
    <w:rsid w:val="00474BC4"/>
    <w:rsid w:val="004754FE"/>
    <w:rsid w:val="004756A3"/>
    <w:rsid w:val="00475A30"/>
    <w:rsid w:val="00475B08"/>
    <w:rsid w:val="00475DEB"/>
    <w:rsid w:val="00475EFA"/>
    <w:rsid w:val="00475FB4"/>
    <w:rsid w:val="00476733"/>
    <w:rsid w:val="00477401"/>
    <w:rsid w:val="00477433"/>
    <w:rsid w:val="00477C0C"/>
    <w:rsid w:val="00477D89"/>
    <w:rsid w:val="00480122"/>
    <w:rsid w:val="00480162"/>
    <w:rsid w:val="00480175"/>
    <w:rsid w:val="004802CA"/>
    <w:rsid w:val="004802F3"/>
    <w:rsid w:val="004806AE"/>
    <w:rsid w:val="00480979"/>
    <w:rsid w:val="00480B9F"/>
    <w:rsid w:val="00480CA3"/>
    <w:rsid w:val="00481056"/>
    <w:rsid w:val="00481170"/>
    <w:rsid w:val="004814BA"/>
    <w:rsid w:val="004816D6"/>
    <w:rsid w:val="00481D25"/>
    <w:rsid w:val="0048318E"/>
    <w:rsid w:val="0048393A"/>
    <w:rsid w:val="00483CA5"/>
    <w:rsid w:val="00484448"/>
    <w:rsid w:val="00484976"/>
    <w:rsid w:val="00484BEC"/>
    <w:rsid w:val="00484D91"/>
    <w:rsid w:val="00485447"/>
    <w:rsid w:val="00485780"/>
    <w:rsid w:val="004857AB"/>
    <w:rsid w:val="0048593C"/>
    <w:rsid w:val="00485AC6"/>
    <w:rsid w:val="00486120"/>
    <w:rsid w:val="00486258"/>
    <w:rsid w:val="0048642E"/>
    <w:rsid w:val="004868D4"/>
    <w:rsid w:val="00486A9D"/>
    <w:rsid w:val="00486EC3"/>
    <w:rsid w:val="00486FC4"/>
    <w:rsid w:val="0048711A"/>
    <w:rsid w:val="004872D2"/>
    <w:rsid w:val="00487D24"/>
    <w:rsid w:val="0049011A"/>
    <w:rsid w:val="004906C8"/>
    <w:rsid w:val="00490B12"/>
    <w:rsid w:val="00490B39"/>
    <w:rsid w:val="00490B4B"/>
    <w:rsid w:val="00490C5E"/>
    <w:rsid w:val="00490FFD"/>
    <w:rsid w:val="00491E62"/>
    <w:rsid w:val="00491FF2"/>
    <w:rsid w:val="004920C7"/>
    <w:rsid w:val="0049274C"/>
    <w:rsid w:val="004928C4"/>
    <w:rsid w:val="00492A7E"/>
    <w:rsid w:val="004932D3"/>
    <w:rsid w:val="00493951"/>
    <w:rsid w:val="00493BA5"/>
    <w:rsid w:val="0049420F"/>
    <w:rsid w:val="00494307"/>
    <w:rsid w:val="00494AE1"/>
    <w:rsid w:val="0049561F"/>
    <w:rsid w:val="004957F3"/>
    <w:rsid w:val="00495C5C"/>
    <w:rsid w:val="00495D18"/>
    <w:rsid w:val="00495E84"/>
    <w:rsid w:val="00495EEC"/>
    <w:rsid w:val="0049694D"/>
    <w:rsid w:val="00496B88"/>
    <w:rsid w:val="00496B93"/>
    <w:rsid w:val="00497090"/>
    <w:rsid w:val="004970E2"/>
    <w:rsid w:val="00497236"/>
    <w:rsid w:val="004972A0"/>
    <w:rsid w:val="004972A7"/>
    <w:rsid w:val="00497411"/>
    <w:rsid w:val="0049762F"/>
    <w:rsid w:val="00497B42"/>
    <w:rsid w:val="00497E4B"/>
    <w:rsid w:val="004A0D70"/>
    <w:rsid w:val="004A12F0"/>
    <w:rsid w:val="004A1356"/>
    <w:rsid w:val="004A135D"/>
    <w:rsid w:val="004A1676"/>
    <w:rsid w:val="004A1731"/>
    <w:rsid w:val="004A19FD"/>
    <w:rsid w:val="004A1B2D"/>
    <w:rsid w:val="004A1E98"/>
    <w:rsid w:val="004A2645"/>
    <w:rsid w:val="004A276B"/>
    <w:rsid w:val="004A2BDA"/>
    <w:rsid w:val="004A2D2C"/>
    <w:rsid w:val="004A2D95"/>
    <w:rsid w:val="004A37D9"/>
    <w:rsid w:val="004A391D"/>
    <w:rsid w:val="004A3FFB"/>
    <w:rsid w:val="004A4C69"/>
    <w:rsid w:val="004A52E8"/>
    <w:rsid w:val="004A5CD9"/>
    <w:rsid w:val="004A5D74"/>
    <w:rsid w:val="004A5F9F"/>
    <w:rsid w:val="004A5FD5"/>
    <w:rsid w:val="004A6044"/>
    <w:rsid w:val="004A62DA"/>
    <w:rsid w:val="004A6644"/>
    <w:rsid w:val="004A6699"/>
    <w:rsid w:val="004A6700"/>
    <w:rsid w:val="004A68C7"/>
    <w:rsid w:val="004A7C0A"/>
    <w:rsid w:val="004A7C7F"/>
    <w:rsid w:val="004B0386"/>
    <w:rsid w:val="004B0450"/>
    <w:rsid w:val="004B0646"/>
    <w:rsid w:val="004B1BE3"/>
    <w:rsid w:val="004B1F81"/>
    <w:rsid w:val="004B2155"/>
    <w:rsid w:val="004B27C5"/>
    <w:rsid w:val="004B2D3A"/>
    <w:rsid w:val="004B2D58"/>
    <w:rsid w:val="004B32AD"/>
    <w:rsid w:val="004B34DA"/>
    <w:rsid w:val="004B3ED2"/>
    <w:rsid w:val="004B40FA"/>
    <w:rsid w:val="004B4598"/>
    <w:rsid w:val="004B477B"/>
    <w:rsid w:val="004B47C0"/>
    <w:rsid w:val="004B4B1B"/>
    <w:rsid w:val="004B4B2A"/>
    <w:rsid w:val="004B5023"/>
    <w:rsid w:val="004B52E6"/>
    <w:rsid w:val="004B5839"/>
    <w:rsid w:val="004B5C73"/>
    <w:rsid w:val="004B606B"/>
    <w:rsid w:val="004B6945"/>
    <w:rsid w:val="004B6A2E"/>
    <w:rsid w:val="004B6DC6"/>
    <w:rsid w:val="004B6EEE"/>
    <w:rsid w:val="004B6F37"/>
    <w:rsid w:val="004B7093"/>
    <w:rsid w:val="004B7489"/>
    <w:rsid w:val="004B75FF"/>
    <w:rsid w:val="004B7F7E"/>
    <w:rsid w:val="004C069D"/>
    <w:rsid w:val="004C088B"/>
    <w:rsid w:val="004C097F"/>
    <w:rsid w:val="004C0A1F"/>
    <w:rsid w:val="004C170B"/>
    <w:rsid w:val="004C175D"/>
    <w:rsid w:val="004C190E"/>
    <w:rsid w:val="004C1A3F"/>
    <w:rsid w:val="004C1B32"/>
    <w:rsid w:val="004C1D99"/>
    <w:rsid w:val="004C1E6D"/>
    <w:rsid w:val="004C23B1"/>
    <w:rsid w:val="004C24B0"/>
    <w:rsid w:val="004C2F7A"/>
    <w:rsid w:val="004C2FF1"/>
    <w:rsid w:val="004C331A"/>
    <w:rsid w:val="004C391C"/>
    <w:rsid w:val="004C3ED5"/>
    <w:rsid w:val="004C40AE"/>
    <w:rsid w:val="004C4230"/>
    <w:rsid w:val="004C4528"/>
    <w:rsid w:val="004C463E"/>
    <w:rsid w:val="004C4A29"/>
    <w:rsid w:val="004C4B63"/>
    <w:rsid w:val="004C507B"/>
    <w:rsid w:val="004C5520"/>
    <w:rsid w:val="004C5B26"/>
    <w:rsid w:val="004C5BDF"/>
    <w:rsid w:val="004C5C1F"/>
    <w:rsid w:val="004C5DC9"/>
    <w:rsid w:val="004C6C98"/>
    <w:rsid w:val="004C6CDD"/>
    <w:rsid w:val="004C719D"/>
    <w:rsid w:val="004C72C3"/>
    <w:rsid w:val="004C7435"/>
    <w:rsid w:val="004C75D8"/>
    <w:rsid w:val="004C7775"/>
    <w:rsid w:val="004C78B9"/>
    <w:rsid w:val="004C7B2F"/>
    <w:rsid w:val="004C7B9B"/>
    <w:rsid w:val="004C7BC6"/>
    <w:rsid w:val="004C7C91"/>
    <w:rsid w:val="004C7CCA"/>
    <w:rsid w:val="004C7D27"/>
    <w:rsid w:val="004D012C"/>
    <w:rsid w:val="004D051A"/>
    <w:rsid w:val="004D0B01"/>
    <w:rsid w:val="004D0B2F"/>
    <w:rsid w:val="004D0B5E"/>
    <w:rsid w:val="004D1012"/>
    <w:rsid w:val="004D138B"/>
    <w:rsid w:val="004D157C"/>
    <w:rsid w:val="004D1AA3"/>
    <w:rsid w:val="004D231F"/>
    <w:rsid w:val="004D238C"/>
    <w:rsid w:val="004D2604"/>
    <w:rsid w:val="004D26C3"/>
    <w:rsid w:val="004D29AA"/>
    <w:rsid w:val="004D2ACA"/>
    <w:rsid w:val="004D30C0"/>
    <w:rsid w:val="004D328B"/>
    <w:rsid w:val="004D379B"/>
    <w:rsid w:val="004D3AB4"/>
    <w:rsid w:val="004D3BE1"/>
    <w:rsid w:val="004D3D8E"/>
    <w:rsid w:val="004D45D8"/>
    <w:rsid w:val="004D4668"/>
    <w:rsid w:val="004D52F5"/>
    <w:rsid w:val="004D59BD"/>
    <w:rsid w:val="004D5B53"/>
    <w:rsid w:val="004D5E06"/>
    <w:rsid w:val="004D6515"/>
    <w:rsid w:val="004D6AB0"/>
    <w:rsid w:val="004D7030"/>
    <w:rsid w:val="004D70C7"/>
    <w:rsid w:val="004D7435"/>
    <w:rsid w:val="004D745D"/>
    <w:rsid w:val="004D74DF"/>
    <w:rsid w:val="004D784A"/>
    <w:rsid w:val="004D7E40"/>
    <w:rsid w:val="004D7F43"/>
    <w:rsid w:val="004E0298"/>
    <w:rsid w:val="004E08C3"/>
    <w:rsid w:val="004E1205"/>
    <w:rsid w:val="004E1997"/>
    <w:rsid w:val="004E1A35"/>
    <w:rsid w:val="004E1B25"/>
    <w:rsid w:val="004E20A9"/>
    <w:rsid w:val="004E24EA"/>
    <w:rsid w:val="004E27E1"/>
    <w:rsid w:val="004E28F9"/>
    <w:rsid w:val="004E2B32"/>
    <w:rsid w:val="004E2DA1"/>
    <w:rsid w:val="004E2EC5"/>
    <w:rsid w:val="004E32B4"/>
    <w:rsid w:val="004E33FF"/>
    <w:rsid w:val="004E3823"/>
    <w:rsid w:val="004E392A"/>
    <w:rsid w:val="004E421A"/>
    <w:rsid w:val="004E44C3"/>
    <w:rsid w:val="004E44E2"/>
    <w:rsid w:val="004E464F"/>
    <w:rsid w:val="004E472D"/>
    <w:rsid w:val="004E487A"/>
    <w:rsid w:val="004E4F26"/>
    <w:rsid w:val="004E504C"/>
    <w:rsid w:val="004E5303"/>
    <w:rsid w:val="004E5612"/>
    <w:rsid w:val="004E574D"/>
    <w:rsid w:val="004E5B66"/>
    <w:rsid w:val="004E5F06"/>
    <w:rsid w:val="004E62E6"/>
    <w:rsid w:val="004E64B7"/>
    <w:rsid w:val="004E687F"/>
    <w:rsid w:val="004E6B6D"/>
    <w:rsid w:val="004E706C"/>
    <w:rsid w:val="004E7109"/>
    <w:rsid w:val="004E71E3"/>
    <w:rsid w:val="004E75F7"/>
    <w:rsid w:val="004E7649"/>
    <w:rsid w:val="004E771E"/>
    <w:rsid w:val="004E77F0"/>
    <w:rsid w:val="004F003D"/>
    <w:rsid w:val="004F0117"/>
    <w:rsid w:val="004F013A"/>
    <w:rsid w:val="004F0A76"/>
    <w:rsid w:val="004F0CFB"/>
    <w:rsid w:val="004F0D9D"/>
    <w:rsid w:val="004F16DA"/>
    <w:rsid w:val="004F190E"/>
    <w:rsid w:val="004F1E8A"/>
    <w:rsid w:val="004F2059"/>
    <w:rsid w:val="004F24EF"/>
    <w:rsid w:val="004F2617"/>
    <w:rsid w:val="004F2B53"/>
    <w:rsid w:val="004F2C35"/>
    <w:rsid w:val="004F2DB6"/>
    <w:rsid w:val="004F2DF5"/>
    <w:rsid w:val="004F3091"/>
    <w:rsid w:val="004F3654"/>
    <w:rsid w:val="004F378E"/>
    <w:rsid w:val="004F3F9F"/>
    <w:rsid w:val="004F4047"/>
    <w:rsid w:val="004F4402"/>
    <w:rsid w:val="004F44CB"/>
    <w:rsid w:val="004F4A2D"/>
    <w:rsid w:val="004F4BBC"/>
    <w:rsid w:val="004F4C87"/>
    <w:rsid w:val="004F5680"/>
    <w:rsid w:val="004F5A7C"/>
    <w:rsid w:val="004F5B84"/>
    <w:rsid w:val="004F5BBA"/>
    <w:rsid w:val="004F5EF9"/>
    <w:rsid w:val="004F5F6E"/>
    <w:rsid w:val="004F6641"/>
    <w:rsid w:val="004F7870"/>
    <w:rsid w:val="004F7B90"/>
    <w:rsid w:val="004F7BC7"/>
    <w:rsid w:val="004F7C0F"/>
    <w:rsid w:val="004F7D7B"/>
    <w:rsid w:val="004F7F8A"/>
    <w:rsid w:val="00500178"/>
    <w:rsid w:val="0050087B"/>
    <w:rsid w:val="00500B76"/>
    <w:rsid w:val="00500EA4"/>
    <w:rsid w:val="005013D4"/>
    <w:rsid w:val="0050162A"/>
    <w:rsid w:val="005021DE"/>
    <w:rsid w:val="00502278"/>
    <w:rsid w:val="00502414"/>
    <w:rsid w:val="00502732"/>
    <w:rsid w:val="00502752"/>
    <w:rsid w:val="00502797"/>
    <w:rsid w:val="005028F0"/>
    <w:rsid w:val="00502B47"/>
    <w:rsid w:val="00503005"/>
    <w:rsid w:val="0050360C"/>
    <w:rsid w:val="00503647"/>
    <w:rsid w:val="00503817"/>
    <w:rsid w:val="00503C18"/>
    <w:rsid w:val="00503C26"/>
    <w:rsid w:val="005044BC"/>
    <w:rsid w:val="005047DD"/>
    <w:rsid w:val="00504BFC"/>
    <w:rsid w:val="00504ECA"/>
    <w:rsid w:val="0050506B"/>
    <w:rsid w:val="00505689"/>
    <w:rsid w:val="00505D2F"/>
    <w:rsid w:val="00505DAB"/>
    <w:rsid w:val="00505E13"/>
    <w:rsid w:val="00506108"/>
    <w:rsid w:val="00506342"/>
    <w:rsid w:val="005065A9"/>
    <w:rsid w:val="005066B2"/>
    <w:rsid w:val="005068FB"/>
    <w:rsid w:val="00506F9F"/>
    <w:rsid w:val="0050751C"/>
    <w:rsid w:val="00507BFC"/>
    <w:rsid w:val="00510291"/>
    <w:rsid w:val="00510D58"/>
    <w:rsid w:val="00511182"/>
    <w:rsid w:val="005113B6"/>
    <w:rsid w:val="00511599"/>
    <w:rsid w:val="00511681"/>
    <w:rsid w:val="00511BD8"/>
    <w:rsid w:val="00511C10"/>
    <w:rsid w:val="00511C4A"/>
    <w:rsid w:val="00511F73"/>
    <w:rsid w:val="00511FDD"/>
    <w:rsid w:val="00512A3F"/>
    <w:rsid w:val="005133D3"/>
    <w:rsid w:val="0051385D"/>
    <w:rsid w:val="00513A1C"/>
    <w:rsid w:val="00513ABD"/>
    <w:rsid w:val="00513F74"/>
    <w:rsid w:val="0051452D"/>
    <w:rsid w:val="00514720"/>
    <w:rsid w:val="00514D4D"/>
    <w:rsid w:val="00514DA3"/>
    <w:rsid w:val="00514EBF"/>
    <w:rsid w:val="00515189"/>
    <w:rsid w:val="005156F5"/>
    <w:rsid w:val="005156F7"/>
    <w:rsid w:val="0051582C"/>
    <w:rsid w:val="005159BA"/>
    <w:rsid w:val="00515EC0"/>
    <w:rsid w:val="0051605A"/>
    <w:rsid w:val="005160D4"/>
    <w:rsid w:val="00516819"/>
    <w:rsid w:val="00516B25"/>
    <w:rsid w:val="00516B30"/>
    <w:rsid w:val="005171B6"/>
    <w:rsid w:val="00517CB1"/>
    <w:rsid w:val="005200AC"/>
    <w:rsid w:val="005200EF"/>
    <w:rsid w:val="005202CB"/>
    <w:rsid w:val="005203A0"/>
    <w:rsid w:val="0052096F"/>
    <w:rsid w:val="00520A0E"/>
    <w:rsid w:val="00521673"/>
    <w:rsid w:val="00521C3F"/>
    <w:rsid w:val="005221A2"/>
    <w:rsid w:val="00522373"/>
    <w:rsid w:val="00522D36"/>
    <w:rsid w:val="00523519"/>
    <w:rsid w:val="005235C4"/>
    <w:rsid w:val="00523A9C"/>
    <w:rsid w:val="00523AF2"/>
    <w:rsid w:val="00523CCE"/>
    <w:rsid w:val="00523D1A"/>
    <w:rsid w:val="005244B5"/>
    <w:rsid w:val="005245B9"/>
    <w:rsid w:val="0052499A"/>
    <w:rsid w:val="00524B7F"/>
    <w:rsid w:val="005253D1"/>
    <w:rsid w:val="00525722"/>
    <w:rsid w:val="00525B89"/>
    <w:rsid w:val="00525C40"/>
    <w:rsid w:val="00525E74"/>
    <w:rsid w:val="005266AC"/>
    <w:rsid w:val="00526765"/>
    <w:rsid w:val="00526BE9"/>
    <w:rsid w:val="00526E00"/>
    <w:rsid w:val="00526E88"/>
    <w:rsid w:val="00527301"/>
    <w:rsid w:val="00527B15"/>
    <w:rsid w:val="005303D3"/>
    <w:rsid w:val="00530784"/>
    <w:rsid w:val="005307EE"/>
    <w:rsid w:val="00530ACE"/>
    <w:rsid w:val="00531297"/>
    <w:rsid w:val="005313E5"/>
    <w:rsid w:val="0053159E"/>
    <w:rsid w:val="00531C2A"/>
    <w:rsid w:val="0053234B"/>
    <w:rsid w:val="005323A8"/>
    <w:rsid w:val="005326DA"/>
    <w:rsid w:val="0053286A"/>
    <w:rsid w:val="00532C36"/>
    <w:rsid w:val="00532EA1"/>
    <w:rsid w:val="0053349C"/>
    <w:rsid w:val="00533514"/>
    <w:rsid w:val="00533AC3"/>
    <w:rsid w:val="005347B6"/>
    <w:rsid w:val="00534988"/>
    <w:rsid w:val="00534DDA"/>
    <w:rsid w:val="00534FD2"/>
    <w:rsid w:val="0053551A"/>
    <w:rsid w:val="00535719"/>
    <w:rsid w:val="00535A12"/>
    <w:rsid w:val="00535BDF"/>
    <w:rsid w:val="00535F6C"/>
    <w:rsid w:val="00536D72"/>
    <w:rsid w:val="00536DB3"/>
    <w:rsid w:val="0053781C"/>
    <w:rsid w:val="00537E78"/>
    <w:rsid w:val="00537FE4"/>
    <w:rsid w:val="00540085"/>
    <w:rsid w:val="00540111"/>
    <w:rsid w:val="005404E3"/>
    <w:rsid w:val="00540563"/>
    <w:rsid w:val="0054072B"/>
    <w:rsid w:val="00540765"/>
    <w:rsid w:val="0054090F"/>
    <w:rsid w:val="00540D07"/>
    <w:rsid w:val="00540D1C"/>
    <w:rsid w:val="0054130A"/>
    <w:rsid w:val="00541685"/>
    <w:rsid w:val="0054171F"/>
    <w:rsid w:val="00541C71"/>
    <w:rsid w:val="00541CCA"/>
    <w:rsid w:val="005422BF"/>
    <w:rsid w:val="00542659"/>
    <w:rsid w:val="00542EE9"/>
    <w:rsid w:val="00542FD6"/>
    <w:rsid w:val="005431DF"/>
    <w:rsid w:val="0054337E"/>
    <w:rsid w:val="00543BFB"/>
    <w:rsid w:val="005446C6"/>
    <w:rsid w:val="005449D3"/>
    <w:rsid w:val="005449E0"/>
    <w:rsid w:val="00544AAF"/>
    <w:rsid w:val="00544C9B"/>
    <w:rsid w:val="00544D2C"/>
    <w:rsid w:val="00545D42"/>
    <w:rsid w:val="005460A2"/>
    <w:rsid w:val="0054684D"/>
    <w:rsid w:val="0054695D"/>
    <w:rsid w:val="00546D19"/>
    <w:rsid w:val="00546F4F"/>
    <w:rsid w:val="00547074"/>
    <w:rsid w:val="00547454"/>
    <w:rsid w:val="00547597"/>
    <w:rsid w:val="00547729"/>
    <w:rsid w:val="00547773"/>
    <w:rsid w:val="005478D3"/>
    <w:rsid w:val="00547C84"/>
    <w:rsid w:val="00550B6F"/>
    <w:rsid w:val="0055123B"/>
    <w:rsid w:val="0055180C"/>
    <w:rsid w:val="0055191A"/>
    <w:rsid w:val="00551B8F"/>
    <w:rsid w:val="0055216D"/>
    <w:rsid w:val="00552316"/>
    <w:rsid w:val="00552D0A"/>
    <w:rsid w:val="00552D73"/>
    <w:rsid w:val="005530D5"/>
    <w:rsid w:val="005531EF"/>
    <w:rsid w:val="0055336C"/>
    <w:rsid w:val="00553949"/>
    <w:rsid w:val="00553E84"/>
    <w:rsid w:val="00553E87"/>
    <w:rsid w:val="0055413C"/>
    <w:rsid w:val="00554392"/>
    <w:rsid w:val="0055477A"/>
    <w:rsid w:val="00554C16"/>
    <w:rsid w:val="005550A8"/>
    <w:rsid w:val="00555379"/>
    <w:rsid w:val="0055563A"/>
    <w:rsid w:val="00555B94"/>
    <w:rsid w:val="00555D43"/>
    <w:rsid w:val="00555FF0"/>
    <w:rsid w:val="0055694C"/>
    <w:rsid w:val="005574AF"/>
    <w:rsid w:val="0055769E"/>
    <w:rsid w:val="00557755"/>
    <w:rsid w:val="005579E2"/>
    <w:rsid w:val="00557D19"/>
    <w:rsid w:val="00557D5B"/>
    <w:rsid w:val="00557DE1"/>
    <w:rsid w:val="00557FDC"/>
    <w:rsid w:val="00560636"/>
    <w:rsid w:val="00560A03"/>
    <w:rsid w:val="00560FE7"/>
    <w:rsid w:val="005612AD"/>
    <w:rsid w:val="00561B34"/>
    <w:rsid w:val="00561D62"/>
    <w:rsid w:val="00561F9B"/>
    <w:rsid w:val="005620BF"/>
    <w:rsid w:val="0056220B"/>
    <w:rsid w:val="0056257D"/>
    <w:rsid w:val="00562614"/>
    <w:rsid w:val="005627F2"/>
    <w:rsid w:val="005628B2"/>
    <w:rsid w:val="00562AB3"/>
    <w:rsid w:val="00562B5F"/>
    <w:rsid w:val="00562B6F"/>
    <w:rsid w:val="00562EBE"/>
    <w:rsid w:val="005632FC"/>
    <w:rsid w:val="0056350E"/>
    <w:rsid w:val="00563881"/>
    <w:rsid w:val="005640BD"/>
    <w:rsid w:val="005642D7"/>
    <w:rsid w:val="00564833"/>
    <w:rsid w:val="00564955"/>
    <w:rsid w:val="00564E79"/>
    <w:rsid w:val="00564F93"/>
    <w:rsid w:val="0056505D"/>
    <w:rsid w:val="005651B8"/>
    <w:rsid w:val="005652D5"/>
    <w:rsid w:val="0056573C"/>
    <w:rsid w:val="0056590E"/>
    <w:rsid w:val="005659A2"/>
    <w:rsid w:val="0056617C"/>
    <w:rsid w:val="0056632A"/>
    <w:rsid w:val="005668B9"/>
    <w:rsid w:val="00566900"/>
    <w:rsid w:val="005673BA"/>
    <w:rsid w:val="00567AAA"/>
    <w:rsid w:val="00567BF8"/>
    <w:rsid w:val="0057035F"/>
    <w:rsid w:val="0057059D"/>
    <w:rsid w:val="00570600"/>
    <w:rsid w:val="00570B5B"/>
    <w:rsid w:val="00570F31"/>
    <w:rsid w:val="00571047"/>
    <w:rsid w:val="005714CD"/>
    <w:rsid w:val="00571710"/>
    <w:rsid w:val="0057174D"/>
    <w:rsid w:val="00572185"/>
    <w:rsid w:val="005727D7"/>
    <w:rsid w:val="005729D0"/>
    <w:rsid w:val="00572C92"/>
    <w:rsid w:val="005757FE"/>
    <w:rsid w:val="00575CB3"/>
    <w:rsid w:val="00575E13"/>
    <w:rsid w:val="00575F8A"/>
    <w:rsid w:val="00576704"/>
    <w:rsid w:val="0057690B"/>
    <w:rsid w:val="00576A60"/>
    <w:rsid w:val="00576AC0"/>
    <w:rsid w:val="00576EF7"/>
    <w:rsid w:val="00576F31"/>
    <w:rsid w:val="00577188"/>
    <w:rsid w:val="00577987"/>
    <w:rsid w:val="00577A62"/>
    <w:rsid w:val="005807D5"/>
    <w:rsid w:val="00580929"/>
    <w:rsid w:val="0058156B"/>
    <w:rsid w:val="005817DE"/>
    <w:rsid w:val="00581B2A"/>
    <w:rsid w:val="00581FDE"/>
    <w:rsid w:val="005820A9"/>
    <w:rsid w:val="005822D9"/>
    <w:rsid w:val="00582B70"/>
    <w:rsid w:val="00582C49"/>
    <w:rsid w:val="00582E4A"/>
    <w:rsid w:val="00582E75"/>
    <w:rsid w:val="00583096"/>
    <w:rsid w:val="00583589"/>
    <w:rsid w:val="005835CD"/>
    <w:rsid w:val="00583B42"/>
    <w:rsid w:val="00584D5A"/>
    <w:rsid w:val="00584EA0"/>
    <w:rsid w:val="00584F57"/>
    <w:rsid w:val="00585B43"/>
    <w:rsid w:val="00585C5E"/>
    <w:rsid w:val="00585DEE"/>
    <w:rsid w:val="005862A3"/>
    <w:rsid w:val="005870EE"/>
    <w:rsid w:val="00587B0C"/>
    <w:rsid w:val="00587D86"/>
    <w:rsid w:val="005900A3"/>
    <w:rsid w:val="005903ED"/>
    <w:rsid w:val="00590651"/>
    <w:rsid w:val="00590686"/>
    <w:rsid w:val="005906AB"/>
    <w:rsid w:val="00590ACF"/>
    <w:rsid w:val="00590F61"/>
    <w:rsid w:val="005910BC"/>
    <w:rsid w:val="00591239"/>
    <w:rsid w:val="0059137B"/>
    <w:rsid w:val="005916ED"/>
    <w:rsid w:val="00591CC0"/>
    <w:rsid w:val="00591E9C"/>
    <w:rsid w:val="005927E5"/>
    <w:rsid w:val="0059298C"/>
    <w:rsid w:val="00592AAD"/>
    <w:rsid w:val="00593854"/>
    <w:rsid w:val="00593D8A"/>
    <w:rsid w:val="005948A4"/>
    <w:rsid w:val="00594B87"/>
    <w:rsid w:val="00594DC5"/>
    <w:rsid w:val="00594DDE"/>
    <w:rsid w:val="0059549E"/>
    <w:rsid w:val="005958DA"/>
    <w:rsid w:val="00595DBF"/>
    <w:rsid w:val="00595E6E"/>
    <w:rsid w:val="005962C0"/>
    <w:rsid w:val="0059650F"/>
    <w:rsid w:val="00596735"/>
    <w:rsid w:val="00596909"/>
    <w:rsid w:val="00596B30"/>
    <w:rsid w:val="00596E4B"/>
    <w:rsid w:val="00596EF9"/>
    <w:rsid w:val="00597233"/>
    <w:rsid w:val="00597380"/>
    <w:rsid w:val="0059758F"/>
    <w:rsid w:val="00597AE8"/>
    <w:rsid w:val="00597CB1"/>
    <w:rsid w:val="00597DA4"/>
    <w:rsid w:val="005A00DF"/>
    <w:rsid w:val="005A064B"/>
    <w:rsid w:val="005A0C42"/>
    <w:rsid w:val="005A1795"/>
    <w:rsid w:val="005A17BE"/>
    <w:rsid w:val="005A1ABF"/>
    <w:rsid w:val="005A2239"/>
    <w:rsid w:val="005A22F8"/>
    <w:rsid w:val="005A25F6"/>
    <w:rsid w:val="005A2967"/>
    <w:rsid w:val="005A2C62"/>
    <w:rsid w:val="005A32AB"/>
    <w:rsid w:val="005A340A"/>
    <w:rsid w:val="005A3A5C"/>
    <w:rsid w:val="005A3D31"/>
    <w:rsid w:val="005A4384"/>
    <w:rsid w:val="005A448A"/>
    <w:rsid w:val="005A4B1E"/>
    <w:rsid w:val="005A5699"/>
    <w:rsid w:val="005A59E1"/>
    <w:rsid w:val="005A5FE2"/>
    <w:rsid w:val="005A63C4"/>
    <w:rsid w:val="005A6739"/>
    <w:rsid w:val="005A67B2"/>
    <w:rsid w:val="005A6D9B"/>
    <w:rsid w:val="005A734D"/>
    <w:rsid w:val="005A7AEC"/>
    <w:rsid w:val="005A7D24"/>
    <w:rsid w:val="005B10C1"/>
    <w:rsid w:val="005B16CC"/>
    <w:rsid w:val="005B1B13"/>
    <w:rsid w:val="005B1E25"/>
    <w:rsid w:val="005B1EDA"/>
    <w:rsid w:val="005B1EF2"/>
    <w:rsid w:val="005B201A"/>
    <w:rsid w:val="005B223A"/>
    <w:rsid w:val="005B268B"/>
    <w:rsid w:val="005B280A"/>
    <w:rsid w:val="005B280F"/>
    <w:rsid w:val="005B288E"/>
    <w:rsid w:val="005B32D7"/>
    <w:rsid w:val="005B33D8"/>
    <w:rsid w:val="005B39CB"/>
    <w:rsid w:val="005B39E5"/>
    <w:rsid w:val="005B43C8"/>
    <w:rsid w:val="005B4C5D"/>
    <w:rsid w:val="005B4DB6"/>
    <w:rsid w:val="005B5205"/>
    <w:rsid w:val="005B55BD"/>
    <w:rsid w:val="005B58FF"/>
    <w:rsid w:val="005B5BB3"/>
    <w:rsid w:val="005B5E78"/>
    <w:rsid w:val="005B5EAD"/>
    <w:rsid w:val="005B5F36"/>
    <w:rsid w:val="005B607D"/>
    <w:rsid w:val="005B66DF"/>
    <w:rsid w:val="005B66F8"/>
    <w:rsid w:val="005B671D"/>
    <w:rsid w:val="005B6A2B"/>
    <w:rsid w:val="005B6C08"/>
    <w:rsid w:val="005B6C38"/>
    <w:rsid w:val="005B6E2C"/>
    <w:rsid w:val="005B6EA3"/>
    <w:rsid w:val="005B7226"/>
    <w:rsid w:val="005B7AB6"/>
    <w:rsid w:val="005B7AF2"/>
    <w:rsid w:val="005B7D3A"/>
    <w:rsid w:val="005C125F"/>
    <w:rsid w:val="005C1520"/>
    <w:rsid w:val="005C1CE9"/>
    <w:rsid w:val="005C1CEC"/>
    <w:rsid w:val="005C1FC4"/>
    <w:rsid w:val="005C21D6"/>
    <w:rsid w:val="005C258D"/>
    <w:rsid w:val="005C2652"/>
    <w:rsid w:val="005C2673"/>
    <w:rsid w:val="005C2727"/>
    <w:rsid w:val="005C288B"/>
    <w:rsid w:val="005C28B8"/>
    <w:rsid w:val="005C28DA"/>
    <w:rsid w:val="005C3671"/>
    <w:rsid w:val="005C3EFC"/>
    <w:rsid w:val="005C3FEC"/>
    <w:rsid w:val="005C4068"/>
    <w:rsid w:val="005C44F2"/>
    <w:rsid w:val="005C458A"/>
    <w:rsid w:val="005C4E28"/>
    <w:rsid w:val="005C5552"/>
    <w:rsid w:val="005C56BF"/>
    <w:rsid w:val="005C5869"/>
    <w:rsid w:val="005C5EF2"/>
    <w:rsid w:val="005C6472"/>
    <w:rsid w:val="005C681A"/>
    <w:rsid w:val="005C6C94"/>
    <w:rsid w:val="005C7316"/>
    <w:rsid w:val="005C73EF"/>
    <w:rsid w:val="005C7871"/>
    <w:rsid w:val="005C7C49"/>
    <w:rsid w:val="005C7CE8"/>
    <w:rsid w:val="005C7DD1"/>
    <w:rsid w:val="005D064F"/>
    <w:rsid w:val="005D0730"/>
    <w:rsid w:val="005D0901"/>
    <w:rsid w:val="005D0926"/>
    <w:rsid w:val="005D11C8"/>
    <w:rsid w:val="005D1689"/>
    <w:rsid w:val="005D196C"/>
    <w:rsid w:val="005D1A0D"/>
    <w:rsid w:val="005D2175"/>
    <w:rsid w:val="005D239A"/>
    <w:rsid w:val="005D259E"/>
    <w:rsid w:val="005D266B"/>
    <w:rsid w:val="005D26A8"/>
    <w:rsid w:val="005D2F06"/>
    <w:rsid w:val="005D3016"/>
    <w:rsid w:val="005D31AF"/>
    <w:rsid w:val="005D3269"/>
    <w:rsid w:val="005D3496"/>
    <w:rsid w:val="005D3645"/>
    <w:rsid w:val="005D3862"/>
    <w:rsid w:val="005D48D0"/>
    <w:rsid w:val="005D48E4"/>
    <w:rsid w:val="005D4F67"/>
    <w:rsid w:val="005D521E"/>
    <w:rsid w:val="005D54F8"/>
    <w:rsid w:val="005D56DF"/>
    <w:rsid w:val="005D579F"/>
    <w:rsid w:val="005D57D6"/>
    <w:rsid w:val="005D588B"/>
    <w:rsid w:val="005D5C08"/>
    <w:rsid w:val="005D5D2F"/>
    <w:rsid w:val="005D6424"/>
    <w:rsid w:val="005D6A2C"/>
    <w:rsid w:val="005D737B"/>
    <w:rsid w:val="005D79C2"/>
    <w:rsid w:val="005E05A9"/>
    <w:rsid w:val="005E11A0"/>
    <w:rsid w:val="005E1465"/>
    <w:rsid w:val="005E1752"/>
    <w:rsid w:val="005E20A4"/>
    <w:rsid w:val="005E21A5"/>
    <w:rsid w:val="005E26D7"/>
    <w:rsid w:val="005E2D29"/>
    <w:rsid w:val="005E35C6"/>
    <w:rsid w:val="005E365B"/>
    <w:rsid w:val="005E3B1E"/>
    <w:rsid w:val="005E3BD7"/>
    <w:rsid w:val="005E3E2E"/>
    <w:rsid w:val="005E3F22"/>
    <w:rsid w:val="005E40E0"/>
    <w:rsid w:val="005E41B8"/>
    <w:rsid w:val="005E4368"/>
    <w:rsid w:val="005E4372"/>
    <w:rsid w:val="005E5243"/>
    <w:rsid w:val="005E5724"/>
    <w:rsid w:val="005E5FF5"/>
    <w:rsid w:val="005E6220"/>
    <w:rsid w:val="005E666C"/>
    <w:rsid w:val="005E68CC"/>
    <w:rsid w:val="005E6E8A"/>
    <w:rsid w:val="005E77EC"/>
    <w:rsid w:val="005E7B79"/>
    <w:rsid w:val="005E7C2D"/>
    <w:rsid w:val="005E7CFB"/>
    <w:rsid w:val="005E7E13"/>
    <w:rsid w:val="005F009D"/>
    <w:rsid w:val="005F02F3"/>
    <w:rsid w:val="005F038B"/>
    <w:rsid w:val="005F057D"/>
    <w:rsid w:val="005F05E4"/>
    <w:rsid w:val="005F1070"/>
    <w:rsid w:val="005F1195"/>
    <w:rsid w:val="005F134E"/>
    <w:rsid w:val="005F18DB"/>
    <w:rsid w:val="005F1C40"/>
    <w:rsid w:val="005F1FA2"/>
    <w:rsid w:val="005F2455"/>
    <w:rsid w:val="005F3AF2"/>
    <w:rsid w:val="005F3C05"/>
    <w:rsid w:val="005F3C43"/>
    <w:rsid w:val="005F3D33"/>
    <w:rsid w:val="005F3E03"/>
    <w:rsid w:val="005F425D"/>
    <w:rsid w:val="005F479A"/>
    <w:rsid w:val="005F4F70"/>
    <w:rsid w:val="005F4FBB"/>
    <w:rsid w:val="005F5287"/>
    <w:rsid w:val="005F541C"/>
    <w:rsid w:val="005F5622"/>
    <w:rsid w:val="005F5701"/>
    <w:rsid w:val="005F5BF3"/>
    <w:rsid w:val="005F5E15"/>
    <w:rsid w:val="005F60D7"/>
    <w:rsid w:val="005F612E"/>
    <w:rsid w:val="005F6245"/>
    <w:rsid w:val="005F6500"/>
    <w:rsid w:val="005F6BFE"/>
    <w:rsid w:val="005F6C6B"/>
    <w:rsid w:val="005F6F11"/>
    <w:rsid w:val="005F7139"/>
    <w:rsid w:val="005F7337"/>
    <w:rsid w:val="005F7753"/>
    <w:rsid w:val="005F794D"/>
    <w:rsid w:val="005F79EA"/>
    <w:rsid w:val="005F7BA6"/>
    <w:rsid w:val="005F7DB1"/>
    <w:rsid w:val="00600341"/>
    <w:rsid w:val="006008C6"/>
    <w:rsid w:val="00600B2E"/>
    <w:rsid w:val="00601799"/>
    <w:rsid w:val="00601B0B"/>
    <w:rsid w:val="00601C23"/>
    <w:rsid w:val="00601DB1"/>
    <w:rsid w:val="00601DB4"/>
    <w:rsid w:val="00601ED6"/>
    <w:rsid w:val="00602731"/>
    <w:rsid w:val="00602975"/>
    <w:rsid w:val="00602976"/>
    <w:rsid w:val="00602A9B"/>
    <w:rsid w:val="00602C56"/>
    <w:rsid w:val="00602ECB"/>
    <w:rsid w:val="00603C76"/>
    <w:rsid w:val="00603D7A"/>
    <w:rsid w:val="00603FD9"/>
    <w:rsid w:val="0060460C"/>
    <w:rsid w:val="00604846"/>
    <w:rsid w:val="0060488F"/>
    <w:rsid w:val="00604B98"/>
    <w:rsid w:val="00604EFB"/>
    <w:rsid w:val="006056C2"/>
    <w:rsid w:val="00605CEC"/>
    <w:rsid w:val="00606738"/>
    <w:rsid w:val="00606919"/>
    <w:rsid w:val="00606A88"/>
    <w:rsid w:val="00606E5B"/>
    <w:rsid w:val="00606EAC"/>
    <w:rsid w:val="00607582"/>
    <w:rsid w:val="00607841"/>
    <w:rsid w:val="00607D1C"/>
    <w:rsid w:val="006109ED"/>
    <w:rsid w:val="00610BB4"/>
    <w:rsid w:val="00611082"/>
    <w:rsid w:val="006117F1"/>
    <w:rsid w:val="006118E6"/>
    <w:rsid w:val="00611B87"/>
    <w:rsid w:val="00611DBA"/>
    <w:rsid w:val="00612220"/>
    <w:rsid w:val="00612286"/>
    <w:rsid w:val="00612F37"/>
    <w:rsid w:val="00613124"/>
    <w:rsid w:val="006131C8"/>
    <w:rsid w:val="0061359D"/>
    <w:rsid w:val="0061360C"/>
    <w:rsid w:val="0061361A"/>
    <w:rsid w:val="00613937"/>
    <w:rsid w:val="006140E9"/>
    <w:rsid w:val="006141C0"/>
    <w:rsid w:val="006141C5"/>
    <w:rsid w:val="0061459C"/>
    <w:rsid w:val="006146E3"/>
    <w:rsid w:val="0061475F"/>
    <w:rsid w:val="00614A01"/>
    <w:rsid w:val="00614C3C"/>
    <w:rsid w:val="0061554C"/>
    <w:rsid w:val="0061578A"/>
    <w:rsid w:val="00615AFB"/>
    <w:rsid w:val="00615B04"/>
    <w:rsid w:val="00615BCB"/>
    <w:rsid w:val="00615E27"/>
    <w:rsid w:val="00615EF9"/>
    <w:rsid w:val="006161CF"/>
    <w:rsid w:val="006169A6"/>
    <w:rsid w:val="006169CC"/>
    <w:rsid w:val="006169D9"/>
    <w:rsid w:val="006171F9"/>
    <w:rsid w:val="00617572"/>
    <w:rsid w:val="00617639"/>
    <w:rsid w:val="0061779D"/>
    <w:rsid w:val="00617801"/>
    <w:rsid w:val="00617942"/>
    <w:rsid w:val="00617EE4"/>
    <w:rsid w:val="00620479"/>
    <w:rsid w:val="006205C3"/>
    <w:rsid w:val="00620B84"/>
    <w:rsid w:val="00621EE3"/>
    <w:rsid w:val="006223DE"/>
    <w:rsid w:val="006224B5"/>
    <w:rsid w:val="006224E8"/>
    <w:rsid w:val="0062297F"/>
    <w:rsid w:val="00622990"/>
    <w:rsid w:val="00622C99"/>
    <w:rsid w:val="00623647"/>
    <w:rsid w:val="006239D8"/>
    <w:rsid w:val="006239F9"/>
    <w:rsid w:val="00624169"/>
    <w:rsid w:val="006242BD"/>
    <w:rsid w:val="006248E7"/>
    <w:rsid w:val="00624DD4"/>
    <w:rsid w:val="00624EC3"/>
    <w:rsid w:val="006251BA"/>
    <w:rsid w:val="0062553D"/>
    <w:rsid w:val="006255E8"/>
    <w:rsid w:val="006257B6"/>
    <w:rsid w:val="00625CA6"/>
    <w:rsid w:val="00625EEA"/>
    <w:rsid w:val="00626052"/>
    <w:rsid w:val="0062627A"/>
    <w:rsid w:val="00626421"/>
    <w:rsid w:val="0062660D"/>
    <w:rsid w:val="00626A60"/>
    <w:rsid w:val="00626B16"/>
    <w:rsid w:val="00626CBB"/>
    <w:rsid w:val="00626D69"/>
    <w:rsid w:val="00626F60"/>
    <w:rsid w:val="00627109"/>
    <w:rsid w:val="0062716B"/>
    <w:rsid w:val="00627596"/>
    <w:rsid w:val="00627604"/>
    <w:rsid w:val="00627627"/>
    <w:rsid w:val="00627DC9"/>
    <w:rsid w:val="00630018"/>
    <w:rsid w:val="006302FD"/>
    <w:rsid w:val="006304D0"/>
    <w:rsid w:val="006305BA"/>
    <w:rsid w:val="00630E1B"/>
    <w:rsid w:val="00630FAF"/>
    <w:rsid w:val="00631140"/>
    <w:rsid w:val="006311D7"/>
    <w:rsid w:val="006314AE"/>
    <w:rsid w:val="006314D9"/>
    <w:rsid w:val="00631769"/>
    <w:rsid w:val="006318C6"/>
    <w:rsid w:val="006318F5"/>
    <w:rsid w:val="006320FB"/>
    <w:rsid w:val="0063243E"/>
    <w:rsid w:val="006329FA"/>
    <w:rsid w:val="00632A28"/>
    <w:rsid w:val="00632E73"/>
    <w:rsid w:val="00633D0A"/>
    <w:rsid w:val="00633F0F"/>
    <w:rsid w:val="00634737"/>
    <w:rsid w:val="0063490A"/>
    <w:rsid w:val="00634A7A"/>
    <w:rsid w:val="00634DA4"/>
    <w:rsid w:val="0063514E"/>
    <w:rsid w:val="00635186"/>
    <w:rsid w:val="00635701"/>
    <w:rsid w:val="006359C3"/>
    <w:rsid w:val="00635F0A"/>
    <w:rsid w:val="00635F93"/>
    <w:rsid w:val="006360AD"/>
    <w:rsid w:val="006364DC"/>
    <w:rsid w:val="006369EE"/>
    <w:rsid w:val="00636B73"/>
    <w:rsid w:val="0063725F"/>
    <w:rsid w:val="006375E5"/>
    <w:rsid w:val="00637935"/>
    <w:rsid w:val="00637D08"/>
    <w:rsid w:val="00637EFE"/>
    <w:rsid w:val="00640B43"/>
    <w:rsid w:val="006413F8"/>
    <w:rsid w:val="00641706"/>
    <w:rsid w:val="006417A7"/>
    <w:rsid w:val="00641E54"/>
    <w:rsid w:val="00642016"/>
    <w:rsid w:val="00642395"/>
    <w:rsid w:val="00642C25"/>
    <w:rsid w:val="00642EA5"/>
    <w:rsid w:val="00642F1E"/>
    <w:rsid w:val="00643DB9"/>
    <w:rsid w:val="00643F23"/>
    <w:rsid w:val="00644499"/>
    <w:rsid w:val="006444D2"/>
    <w:rsid w:val="00644674"/>
    <w:rsid w:val="006446CB"/>
    <w:rsid w:val="006447A4"/>
    <w:rsid w:val="00644BD0"/>
    <w:rsid w:val="006450F5"/>
    <w:rsid w:val="0064546E"/>
    <w:rsid w:val="006456D0"/>
    <w:rsid w:val="00645C96"/>
    <w:rsid w:val="00645CAD"/>
    <w:rsid w:val="00645E1B"/>
    <w:rsid w:val="00645E1D"/>
    <w:rsid w:val="00646025"/>
    <w:rsid w:val="0064623F"/>
    <w:rsid w:val="00646614"/>
    <w:rsid w:val="00646905"/>
    <w:rsid w:val="00646EA8"/>
    <w:rsid w:val="00647859"/>
    <w:rsid w:val="00647BB9"/>
    <w:rsid w:val="00647DFE"/>
    <w:rsid w:val="00647E09"/>
    <w:rsid w:val="00650C25"/>
    <w:rsid w:val="00650ED2"/>
    <w:rsid w:val="00651935"/>
    <w:rsid w:val="006519D7"/>
    <w:rsid w:val="00651C56"/>
    <w:rsid w:val="006522BD"/>
    <w:rsid w:val="00652355"/>
    <w:rsid w:val="0065272B"/>
    <w:rsid w:val="00652BDD"/>
    <w:rsid w:val="00652C04"/>
    <w:rsid w:val="00652F01"/>
    <w:rsid w:val="00652FDB"/>
    <w:rsid w:val="00653336"/>
    <w:rsid w:val="00653905"/>
    <w:rsid w:val="006548D8"/>
    <w:rsid w:val="0065527C"/>
    <w:rsid w:val="00655702"/>
    <w:rsid w:val="00655765"/>
    <w:rsid w:val="006558C1"/>
    <w:rsid w:val="00655975"/>
    <w:rsid w:val="00655BD7"/>
    <w:rsid w:val="006561D6"/>
    <w:rsid w:val="00656431"/>
    <w:rsid w:val="0065669D"/>
    <w:rsid w:val="0065669F"/>
    <w:rsid w:val="0065699F"/>
    <w:rsid w:val="006569FA"/>
    <w:rsid w:val="00656CA8"/>
    <w:rsid w:val="00657061"/>
    <w:rsid w:val="006570D3"/>
    <w:rsid w:val="006571A8"/>
    <w:rsid w:val="00657546"/>
    <w:rsid w:val="00657E59"/>
    <w:rsid w:val="0066002A"/>
    <w:rsid w:val="006600BD"/>
    <w:rsid w:val="00660171"/>
    <w:rsid w:val="00660451"/>
    <w:rsid w:val="00660724"/>
    <w:rsid w:val="0066126B"/>
    <w:rsid w:val="00661402"/>
    <w:rsid w:val="00661584"/>
    <w:rsid w:val="006618A3"/>
    <w:rsid w:val="0066191F"/>
    <w:rsid w:val="00661DC8"/>
    <w:rsid w:val="00661DD5"/>
    <w:rsid w:val="0066202A"/>
    <w:rsid w:val="00662590"/>
    <w:rsid w:val="00662C19"/>
    <w:rsid w:val="00662D80"/>
    <w:rsid w:val="00663347"/>
    <w:rsid w:val="00663A75"/>
    <w:rsid w:val="00663BCF"/>
    <w:rsid w:val="0066432F"/>
    <w:rsid w:val="00664512"/>
    <w:rsid w:val="0066465F"/>
    <w:rsid w:val="006646D4"/>
    <w:rsid w:val="0066475D"/>
    <w:rsid w:val="00664F2F"/>
    <w:rsid w:val="00665139"/>
    <w:rsid w:val="00665A2F"/>
    <w:rsid w:val="00665F19"/>
    <w:rsid w:val="00665FB8"/>
    <w:rsid w:val="006661A2"/>
    <w:rsid w:val="00666B25"/>
    <w:rsid w:val="006671E0"/>
    <w:rsid w:val="0066731A"/>
    <w:rsid w:val="006673BE"/>
    <w:rsid w:val="006673CC"/>
    <w:rsid w:val="00667931"/>
    <w:rsid w:val="00667B60"/>
    <w:rsid w:val="00667C22"/>
    <w:rsid w:val="00667CB0"/>
    <w:rsid w:val="006703E6"/>
    <w:rsid w:val="00670565"/>
    <w:rsid w:val="00670808"/>
    <w:rsid w:val="00670AB8"/>
    <w:rsid w:val="00670D2D"/>
    <w:rsid w:val="00670E4E"/>
    <w:rsid w:val="00671662"/>
    <w:rsid w:val="00672687"/>
    <w:rsid w:val="0067278A"/>
    <w:rsid w:val="0067289F"/>
    <w:rsid w:val="00672AA1"/>
    <w:rsid w:val="00672C49"/>
    <w:rsid w:val="006735F1"/>
    <w:rsid w:val="006738BD"/>
    <w:rsid w:val="00673AEB"/>
    <w:rsid w:val="00674083"/>
    <w:rsid w:val="00674213"/>
    <w:rsid w:val="006745A6"/>
    <w:rsid w:val="00674944"/>
    <w:rsid w:val="00674A8C"/>
    <w:rsid w:val="00674CCE"/>
    <w:rsid w:val="00675409"/>
    <w:rsid w:val="0067555F"/>
    <w:rsid w:val="00675560"/>
    <w:rsid w:val="006755BC"/>
    <w:rsid w:val="00675657"/>
    <w:rsid w:val="00675804"/>
    <w:rsid w:val="00675A28"/>
    <w:rsid w:val="00675A84"/>
    <w:rsid w:val="00675C5F"/>
    <w:rsid w:val="0067629E"/>
    <w:rsid w:val="0067651F"/>
    <w:rsid w:val="00676785"/>
    <w:rsid w:val="00676930"/>
    <w:rsid w:val="00676BE6"/>
    <w:rsid w:val="00677171"/>
    <w:rsid w:val="00677212"/>
    <w:rsid w:val="006773C0"/>
    <w:rsid w:val="006773E4"/>
    <w:rsid w:val="006775A8"/>
    <w:rsid w:val="006776CA"/>
    <w:rsid w:val="00677B3F"/>
    <w:rsid w:val="00677CE7"/>
    <w:rsid w:val="00677F0F"/>
    <w:rsid w:val="0068047C"/>
    <w:rsid w:val="0068097A"/>
    <w:rsid w:val="006809A5"/>
    <w:rsid w:val="006810F6"/>
    <w:rsid w:val="00681278"/>
    <w:rsid w:val="006814A5"/>
    <w:rsid w:val="00681734"/>
    <w:rsid w:val="006817CC"/>
    <w:rsid w:val="006821C1"/>
    <w:rsid w:val="0068220C"/>
    <w:rsid w:val="006823A1"/>
    <w:rsid w:val="0068256A"/>
    <w:rsid w:val="006827E8"/>
    <w:rsid w:val="0068281B"/>
    <w:rsid w:val="0068284F"/>
    <w:rsid w:val="006828BD"/>
    <w:rsid w:val="00682A68"/>
    <w:rsid w:val="00682EB7"/>
    <w:rsid w:val="00682EEE"/>
    <w:rsid w:val="00683076"/>
    <w:rsid w:val="0068316D"/>
    <w:rsid w:val="00683322"/>
    <w:rsid w:val="00683408"/>
    <w:rsid w:val="006834CE"/>
    <w:rsid w:val="006836F0"/>
    <w:rsid w:val="00683D26"/>
    <w:rsid w:val="00684097"/>
    <w:rsid w:val="006841C8"/>
    <w:rsid w:val="00684E63"/>
    <w:rsid w:val="006853D8"/>
    <w:rsid w:val="0068540A"/>
    <w:rsid w:val="006855FD"/>
    <w:rsid w:val="00685DFA"/>
    <w:rsid w:val="00685F6C"/>
    <w:rsid w:val="00685FEC"/>
    <w:rsid w:val="00686211"/>
    <w:rsid w:val="0068637D"/>
    <w:rsid w:val="006863EB"/>
    <w:rsid w:val="00686BDA"/>
    <w:rsid w:val="00686C40"/>
    <w:rsid w:val="00686FD0"/>
    <w:rsid w:val="00687292"/>
    <w:rsid w:val="00687632"/>
    <w:rsid w:val="00687CFF"/>
    <w:rsid w:val="00687FD7"/>
    <w:rsid w:val="006900F5"/>
    <w:rsid w:val="00690BB4"/>
    <w:rsid w:val="00690BC3"/>
    <w:rsid w:val="00690CB3"/>
    <w:rsid w:val="0069149C"/>
    <w:rsid w:val="006915CC"/>
    <w:rsid w:val="0069168A"/>
    <w:rsid w:val="00691C3B"/>
    <w:rsid w:val="00691EE9"/>
    <w:rsid w:val="006921AD"/>
    <w:rsid w:val="00692632"/>
    <w:rsid w:val="00692DE3"/>
    <w:rsid w:val="00693445"/>
    <w:rsid w:val="0069374E"/>
    <w:rsid w:val="00693891"/>
    <w:rsid w:val="00693EF8"/>
    <w:rsid w:val="00693FAE"/>
    <w:rsid w:val="00694000"/>
    <w:rsid w:val="006944CC"/>
    <w:rsid w:val="00694576"/>
    <w:rsid w:val="00694832"/>
    <w:rsid w:val="006951F1"/>
    <w:rsid w:val="00695835"/>
    <w:rsid w:val="00695A00"/>
    <w:rsid w:val="00695A16"/>
    <w:rsid w:val="00695CA5"/>
    <w:rsid w:val="00696205"/>
    <w:rsid w:val="00697116"/>
    <w:rsid w:val="00697380"/>
    <w:rsid w:val="006974F4"/>
    <w:rsid w:val="00697980"/>
    <w:rsid w:val="00697B3B"/>
    <w:rsid w:val="00697B75"/>
    <w:rsid w:val="00697C8F"/>
    <w:rsid w:val="006A01BE"/>
    <w:rsid w:val="006A020C"/>
    <w:rsid w:val="006A0386"/>
    <w:rsid w:val="006A0588"/>
    <w:rsid w:val="006A06FA"/>
    <w:rsid w:val="006A0731"/>
    <w:rsid w:val="006A0874"/>
    <w:rsid w:val="006A088E"/>
    <w:rsid w:val="006A0919"/>
    <w:rsid w:val="006A0D67"/>
    <w:rsid w:val="006A102A"/>
    <w:rsid w:val="006A13F7"/>
    <w:rsid w:val="006A18DF"/>
    <w:rsid w:val="006A1B7F"/>
    <w:rsid w:val="006A2028"/>
    <w:rsid w:val="006A26B5"/>
    <w:rsid w:val="006A26C4"/>
    <w:rsid w:val="006A2D55"/>
    <w:rsid w:val="006A2D8B"/>
    <w:rsid w:val="006A2EBD"/>
    <w:rsid w:val="006A31ED"/>
    <w:rsid w:val="006A36D3"/>
    <w:rsid w:val="006A3747"/>
    <w:rsid w:val="006A377B"/>
    <w:rsid w:val="006A3834"/>
    <w:rsid w:val="006A3C29"/>
    <w:rsid w:val="006A3E45"/>
    <w:rsid w:val="006A46BD"/>
    <w:rsid w:val="006A4897"/>
    <w:rsid w:val="006A4BA6"/>
    <w:rsid w:val="006A5284"/>
    <w:rsid w:val="006A5A4B"/>
    <w:rsid w:val="006A5AE7"/>
    <w:rsid w:val="006A5B56"/>
    <w:rsid w:val="006A5C4E"/>
    <w:rsid w:val="006A5CB4"/>
    <w:rsid w:val="006A5D38"/>
    <w:rsid w:val="006A5FBB"/>
    <w:rsid w:val="006A60DA"/>
    <w:rsid w:val="006A6128"/>
    <w:rsid w:val="006A66AA"/>
    <w:rsid w:val="006A69EB"/>
    <w:rsid w:val="006A6C07"/>
    <w:rsid w:val="006A6CCE"/>
    <w:rsid w:val="006A6DFD"/>
    <w:rsid w:val="006A6F3B"/>
    <w:rsid w:val="006A71F7"/>
    <w:rsid w:val="006A742E"/>
    <w:rsid w:val="006A7468"/>
    <w:rsid w:val="006A769D"/>
    <w:rsid w:val="006A7BC9"/>
    <w:rsid w:val="006A7EB3"/>
    <w:rsid w:val="006B016B"/>
    <w:rsid w:val="006B06E9"/>
    <w:rsid w:val="006B0B3B"/>
    <w:rsid w:val="006B1091"/>
    <w:rsid w:val="006B1A13"/>
    <w:rsid w:val="006B26BE"/>
    <w:rsid w:val="006B2813"/>
    <w:rsid w:val="006B2889"/>
    <w:rsid w:val="006B28B2"/>
    <w:rsid w:val="006B2912"/>
    <w:rsid w:val="006B2D75"/>
    <w:rsid w:val="006B3088"/>
    <w:rsid w:val="006B32A8"/>
    <w:rsid w:val="006B34D2"/>
    <w:rsid w:val="006B35D2"/>
    <w:rsid w:val="006B3AE0"/>
    <w:rsid w:val="006B3B36"/>
    <w:rsid w:val="006B3BF0"/>
    <w:rsid w:val="006B3DD6"/>
    <w:rsid w:val="006B3F7B"/>
    <w:rsid w:val="006B4123"/>
    <w:rsid w:val="006B42B0"/>
    <w:rsid w:val="006B47D1"/>
    <w:rsid w:val="006B48DD"/>
    <w:rsid w:val="006B4C3E"/>
    <w:rsid w:val="006B4D5C"/>
    <w:rsid w:val="006B4E03"/>
    <w:rsid w:val="006B5233"/>
    <w:rsid w:val="006B59A8"/>
    <w:rsid w:val="006B5C90"/>
    <w:rsid w:val="006B5CEE"/>
    <w:rsid w:val="006B60AC"/>
    <w:rsid w:val="006B6562"/>
    <w:rsid w:val="006B6627"/>
    <w:rsid w:val="006B6A36"/>
    <w:rsid w:val="006B6B14"/>
    <w:rsid w:val="006B6C98"/>
    <w:rsid w:val="006B6D81"/>
    <w:rsid w:val="006B714C"/>
    <w:rsid w:val="006B72FA"/>
    <w:rsid w:val="006B7A13"/>
    <w:rsid w:val="006B7F65"/>
    <w:rsid w:val="006C042B"/>
    <w:rsid w:val="006C0EF0"/>
    <w:rsid w:val="006C0FD1"/>
    <w:rsid w:val="006C16FE"/>
    <w:rsid w:val="006C1880"/>
    <w:rsid w:val="006C1EBE"/>
    <w:rsid w:val="006C1F91"/>
    <w:rsid w:val="006C256E"/>
    <w:rsid w:val="006C2643"/>
    <w:rsid w:val="006C2664"/>
    <w:rsid w:val="006C271E"/>
    <w:rsid w:val="006C29BD"/>
    <w:rsid w:val="006C2A2C"/>
    <w:rsid w:val="006C2D40"/>
    <w:rsid w:val="006C349D"/>
    <w:rsid w:val="006C3667"/>
    <w:rsid w:val="006C3BB9"/>
    <w:rsid w:val="006C3D4A"/>
    <w:rsid w:val="006C4107"/>
    <w:rsid w:val="006C41EF"/>
    <w:rsid w:val="006C4348"/>
    <w:rsid w:val="006C4612"/>
    <w:rsid w:val="006C477B"/>
    <w:rsid w:val="006C5223"/>
    <w:rsid w:val="006C64D9"/>
    <w:rsid w:val="006C6AFF"/>
    <w:rsid w:val="006C718A"/>
    <w:rsid w:val="006C76D4"/>
    <w:rsid w:val="006C7C56"/>
    <w:rsid w:val="006D001D"/>
    <w:rsid w:val="006D0876"/>
    <w:rsid w:val="006D089E"/>
    <w:rsid w:val="006D08B7"/>
    <w:rsid w:val="006D09A5"/>
    <w:rsid w:val="006D09A9"/>
    <w:rsid w:val="006D1103"/>
    <w:rsid w:val="006D11EE"/>
    <w:rsid w:val="006D12D1"/>
    <w:rsid w:val="006D17FC"/>
    <w:rsid w:val="006D1F4D"/>
    <w:rsid w:val="006D2263"/>
    <w:rsid w:val="006D22D3"/>
    <w:rsid w:val="006D24EA"/>
    <w:rsid w:val="006D261C"/>
    <w:rsid w:val="006D28C8"/>
    <w:rsid w:val="006D2FDA"/>
    <w:rsid w:val="006D2FDD"/>
    <w:rsid w:val="006D35EA"/>
    <w:rsid w:val="006D49D4"/>
    <w:rsid w:val="006D4E41"/>
    <w:rsid w:val="006D4EBA"/>
    <w:rsid w:val="006D4F68"/>
    <w:rsid w:val="006D538E"/>
    <w:rsid w:val="006D5620"/>
    <w:rsid w:val="006D58A4"/>
    <w:rsid w:val="006D599C"/>
    <w:rsid w:val="006D5EE3"/>
    <w:rsid w:val="006D6F02"/>
    <w:rsid w:val="006D6FAD"/>
    <w:rsid w:val="006D71D5"/>
    <w:rsid w:val="006D78BE"/>
    <w:rsid w:val="006E01B3"/>
    <w:rsid w:val="006E01DF"/>
    <w:rsid w:val="006E03C0"/>
    <w:rsid w:val="006E070B"/>
    <w:rsid w:val="006E0768"/>
    <w:rsid w:val="006E0778"/>
    <w:rsid w:val="006E0CF6"/>
    <w:rsid w:val="006E0D57"/>
    <w:rsid w:val="006E0E80"/>
    <w:rsid w:val="006E1344"/>
    <w:rsid w:val="006E15CE"/>
    <w:rsid w:val="006E1642"/>
    <w:rsid w:val="006E188C"/>
    <w:rsid w:val="006E189E"/>
    <w:rsid w:val="006E1D71"/>
    <w:rsid w:val="006E1E1F"/>
    <w:rsid w:val="006E2166"/>
    <w:rsid w:val="006E2231"/>
    <w:rsid w:val="006E2473"/>
    <w:rsid w:val="006E29C1"/>
    <w:rsid w:val="006E2A60"/>
    <w:rsid w:val="006E37F8"/>
    <w:rsid w:val="006E461F"/>
    <w:rsid w:val="006E46FB"/>
    <w:rsid w:val="006E519E"/>
    <w:rsid w:val="006E52B4"/>
    <w:rsid w:val="006E5761"/>
    <w:rsid w:val="006E613E"/>
    <w:rsid w:val="006E61F0"/>
    <w:rsid w:val="006E6331"/>
    <w:rsid w:val="006E686D"/>
    <w:rsid w:val="006E6B68"/>
    <w:rsid w:val="006E73CB"/>
    <w:rsid w:val="006E765E"/>
    <w:rsid w:val="006E7A6B"/>
    <w:rsid w:val="006E7B34"/>
    <w:rsid w:val="006E7B3A"/>
    <w:rsid w:val="006F066E"/>
    <w:rsid w:val="006F075F"/>
    <w:rsid w:val="006F09E5"/>
    <w:rsid w:val="006F0A74"/>
    <w:rsid w:val="006F0ADE"/>
    <w:rsid w:val="006F154B"/>
    <w:rsid w:val="006F16A3"/>
    <w:rsid w:val="006F17E6"/>
    <w:rsid w:val="006F1EC1"/>
    <w:rsid w:val="006F1EC5"/>
    <w:rsid w:val="006F1F3B"/>
    <w:rsid w:val="006F2138"/>
    <w:rsid w:val="006F2243"/>
    <w:rsid w:val="006F27A0"/>
    <w:rsid w:val="006F2876"/>
    <w:rsid w:val="006F2B08"/>
    <w:rsid w:val="006F2D2C"/>
    <w:rsid w:val="006F2F87"/>
    <w:rsid w:val="006F32E2"/>
    <w:rsid w:val="006F3456"/>
    <w:rsid w:val="006F3B22"/>
    <w:rsid w:val="006F420D"/>
    <w:rsid w:val="006F4330"/>
    <w:rsid w:val="006F471E"/>
    <w:rsid w:val="006F4C37"/>
    <w:rsid w:val="006F4F99"/>
    <w:rsid w:val="006F5114"/>
    <w:rsid w:val="006F538B"/>
    <w:rsid w:val="006F55BB"/>
    <w:rsid w:val="006F57FC"/>
    <w:rsid w:val="006F626A"/>
    <w:rsid w:val="006F65CB"/>
    <w:rsid w:val="006F6C58"/>
    <w:rsid w:val="006F6D24"/>
    <w:rsid w:val="006F7772"/>
    <w:rsid w:val="006F7792"/>
    <w:rsid w:val="006F7ABF"/>
    <w:rsid w:val="0070084C"/>
    <w:rsid w:val="0070099B"/>
    <w:rsid w:val="00700BEB"/>
    <w:rsid w:val="00700E29"/>
    <w:rsid w:val="0070136D"/>
    <w:rsid w:val="0070141B"/>
    <w:rsid w:val="00702804"/>
    <w:rsid w:val="00702F6B"/>
    <w:rsid w:val="00702FFD"/>
    <w:rsid w:val="00703024"/>
    <w:rsid w:val="00703481"/>
    <w:rsid w:val="00703839"/>
    <w:rsid w:val="007039A8"/>
    <w:rsid w:val="00703A00"/>
    <w:rsid w:val="00703BEF"/>
    <w:rsid w:val="00704337"/>
    <w:rsid w:val="0070463D"/>
    <w:rsid w:val="00704BDF"/>
    <w:rsid w:val="00704FF4"/>
    <w:rsid w:val="00705084"/>
    <w:rsid w:val="0070510A"/>
    <w:rsid w:val="00705112"/>
    <w:rsid w:val="0070534C"/>
    <w:rsid w:val="007053F7"/>
    <w:rsid w:val="00705AE8"/>
    <w:rsid w:val="00705BA0"/>
    <w:rsid w:val="007061E4"/>
    <w:rsid w:val="007064F1"/>
    <w:rsid w:val="007069F5"/>
    <w:rsid w:val="007069FF"/>
    <w:rsid w:val="00706C66"/>
    <w:rsid w:val="00706D8F"/>
    <w:rsid w:val="0070748C"/>
    <w:rsid w:val="00707A53"/>
    <w:rsid w:val="00707C38"/>
    <w:rsid w:val="00710294"/>
    <w:rsid w:val="00710AFA"/>
    <w:rsid w:val="00710CEB"/>
    <w:rsid w:val="00711151"/>
    <w:rsid w:val="0071118C"/>
    <w:rsid w:val="0071148E"/>
    <w:rsid w:val="00711AE4"/>
    <w:rsid w:val="00711C43"/>
    <w:rsid w:val="00711C7F"/>
    <w:rsid w:val="00711D23"/>
    <w:rsid w:val="00711E4E"/>
    <w:rsid w:val="00711EDB"/>
    <w:rsid w:val="00712147"/>
    <w:rsid w:val="007121B9"/>
    <w:rsid w:val="007124D0"/>
    <w:rsid w:val="00712ADF"/>
    <w:rsid w:val="00712C10"/>
    <w:rsid w:val="00712E14"/>
    <w:rsid w:val="00713068"/>
    <w:rsid w:val="0071311F"/>
    <w:rsid w:val="0071328E"/>
    <w:rsid w:val="007132A5"/>
    <w:rsid w:val="0071337D"/>
    <w:rsid w:val="00713553"/>
    <w:rsid w:val="00713DB8"/>
    <w:rsid w:val="007143E2"/>
    <w:rsid w:val="0071453A"/>
    <w:rsid w:val="007147B0"/>
    <w:rsid w:val="007149AC"/>
    <w:rsid w:val="007153A2"/>
    <w:rsid w:val="00715548"/>
    <w:rsid w:val="00715906"/>
    <w:rsid w:val="00715B93"/>
    <w:rsid w:val="00716256"/>
    <w:rsid w:val="00716445"/>
    <w:rsid w:val="007164EF"/>
    <w:rsid w:val="0071663D"/>
    <w:rsid w:val="00716834"/>
    <w:rsid w:val="00716B41"/>
    <w:rsid w:val="0071702F"/>
    <w:rsid w:val="0071714E"/>
    <w:rsid w:val="00717541"/>
    <w:rsid w:val="00717780"/>
    <w:rsid w:val="007204EA"/>
    <w:rsid w:val="007205B6"/>
    <w:rsid w:val="00720BE5"/>
    <w:rsid w:val="00721159"/>
    <w:rsid w:val="007213F2"/>
    <w:rsid w:val="007215CE"/>
    <w:rsid w:val="00721A46"/>
    <w:rsid w:val="00721D03"/>
    <w:rsid w:val="00721DA9"/>
    <w:rsid w:val="00721FB0"/>
    <w:rsid w:val="007220CF"/>
    <w:rsid w:val="0072242A"/>
    <w:rsid w:val="00722554"/>
    <w:rsid w:val="0072259F"/>
    <w:rsid w:val="007228D7"/>
    <w:rsid w:val="0072327F"/>
    <w:rsid w:val="0072335E"/>
    <w:rsid w:val="007233A2"/>
    <w:rsid w:val="00723472"/>
    <w:rsid w:val="007236B8"/>
    <w:rsid w:val="0072385F"/>
    <w:rsid w:val="00723D64"/>
    <w:rsid w:val="00723FA6"/>
    <w:rsid w:val="00724317"/>
    <w:rsid w:val="00724AA9"/>
    <w:rsid w:val="00724AD8"/>
    <w:rsid w:val="00724C0E"/>
    <w:rsid w:val="00724C60"/>
    <w:rsid w:val="007252DB"/>
    <w:rsid w:val="00725BCA"/>
    <w:rsid w:val="007265E9"/>
    <w:rsid w:val="00726767"/>
    <w:rsid w:val="00727022"/>
    <w:rsid w:val="00727183"/>
    <w:rsid w:val="00727533"/>
    <w:rsid w:val="007277D0"/>
    <w:rsid w:val="00727C07"/>
    <w:rsid w:val="00727C43"/>
    <w:rsid w:val="0073002D"/>
    <w:rsid w:val="00730450"/>
    <w:rsid w:val="00730807"/>
    <w:rsid w:val="00730952"/>
    <w:rsid w:val="00730A40"/>
    <w:rsid w:val="00730A83"/>
    <w:rsid w:val="00730C66"/>
    <w:rsid w:val="00730E4B"/>
    <w:rsid w:val="00730F01"/>
    <w:rsid w:val="0073157F"/>
    <w:rsid w:val="0073179E"/>
    <w:rsid w:val="00731A53"/>
    <w:rsid w:val="00731BD7"/>
    <w:rsid w:val="00732292"/>
    <w:rsid w:val="00732CB3"/>
    <w:rsid w:val="00732E20"/>
    <w:rsid w:val="007331D1"/>
    <w:rsid w:val="007332AA"/>
    <w:rsid w:val="007335CD"/>
    <w:rsid w:val="00733FBC"/>
    <w:rsid w:val="00734844"/>
    <w:rsid w:val="00734C5A"/>
    <w:rsid w:val="00734E1F"/>
    <w:rsid w:val="00734F6B"/>
    <w:rsid w:val="00734F80"/>
    <w:rsid w:val="00735018"/>
    <w:rsid w:val="007359EB"/>
    <w:rsid w:val="00735AC3"/>
    <w:rsid w:val="00735C74"/>
    <w:rsid w:val="00735CDF"/>
    <w:rsid w:val="00735FC2"/>
    <w:rsid w:val="00736019"/>
    <w:rsid w:val="00736279"/>
    <w:rsid w:val="00736B2E"/>
    <w:rsid w:val="00736F6A"/>
    <w:rsid w:val="00737D5D"/>
    <w:rsid w:val="00740715"/>
    <w:rsid w:val="007407E9"/>
    <w:rsid w:val="007408EA"/>
    <w:rsid w:val="00740A35"/>
    <w:rsid w:val="00740CBF"/>
    <w:rsid w:val="00740EB7"/>
    <w:rsid w:val="0074146B"/>
    <w:rsid w:val="00741766"/>
    <w:rsid w:val="007417ED"/>
    <w:rsid w:val="00741DDE"/>
    <w:rsid w:val="00741EBA"/>
    <w:rsid w:val="0074233A"/>
    <w:rsid w:val="0074251A"/>
    <w:rsid w:val="00742896"/>
    <w:rsid w:val="007429C9"/>
    <w:rsid w:val="00742A76"/>
    <w:rsid w:val="00742B9C"/>
    <w:rsid w:val="00742F1E"/>
    <w:rsid w:val="007434CE"/>
    <w:rsid w:val="007437A3"/>
    <w:rsid w:val="00744219"/>
    <w:rsid w:val="00744717"/>
    <w:rsid w:val="00744837"/>
    <w:rsid w:val="00744843"/>
    <w:rsid w:val="00744952"/>
    <w:rsid w:val="00744BA5"/>
    <w:rsid w:val="00745285"/>
    <w:rsid w:val="007452F3"/>
    <w:rsid w:val="00745798"/>
    <w:rsid w:val="00745819"/>
    <w:rsid w:val="00746008"/>
    <w:rsid w:val="007463BA"/>
    <w:rsid w:val="007463E3"/>
    <w:rsid w:val="00746B7F"/>
    <w:rsid w:val="00747026"/>
    <w:rsid w:val="00747BFF"/>
    <w:rsid w:val="00747F6A"/>
    <w:rsid w:val="007500D6"/>
    <w:rsid w:val="00750329"/>
    <w:rsid w:val="00750601"/>
    <w:rsid w:val="0075070D"/>
    <w:rsid w:val="0075072A"/>
    <w:rsid w:val="007507A9"/>
    <w:rsid w:val="007507E3"/>
    <w:rsid w:val="00750AA8"/>
    <w:rsid w:val="00750BA4"/>
    <w:rsid w:val="00750C47"/>
    <w:rsid w:val="0075110B"/>
    <w:rsid w:val="00751211"/>
    <w:rsid w:val="00751269"/>
    <w:rsid w:val="0075145A"/>
    <w:rsid w:val="00751659"/>
    <w:rsid w:val="007516F5"/>
    <w:rsid w:val="007517A3"/>
    <w:rsid w:val="007517B4"/>
    <w:rsid w:val="00751904"/>
    <w:rsid w:val="00751C47"/>
    <w:rsid w:val="00751FA9"/>
    <w:rsid w:val="0075241A"/>
    <w:rsid w:val="00752C91"/>
    <w:rsid w:val="00752D61"/>
    <w:rsid w:val="00752EC8"/>
    <w:rsid w:val="00753025"/>
    <w:rsid w:val="007530A2"/>
    <w:rsid w:val="00753134"/>
    <w:rsid w:val="00753915"/>
    <w:rsid w:val="007539B2"/>
    <w:rsid w:val="00753CDA"/>
    <w:rsid w:val="007542BB"/>
    <w:rsid w:val="0075455E"/>
    <w:rsid w:val="00755068"/>
    <w:rsid w:val="0075577D"/>
    <w:rsid w:val="00755DF5"/>
    <w:rsid w:val="007563D6"/>
    <w:rsid w:val="00756F4A"/>
    <w:rsid w:val="00757402"/>
    <w:rsid w:val="007575BE"/>
    <w:rsid w:val="0075768A"/>
    <w:rsid w:val="00757B96"/>
    <w:rsid w:val="00760096"/>
    <w:rsid w:val="0076026B"/>
    <w:rsid w:val="0076052C"/>
    <w:rsid w:val="007605EC"/>
    <w:rsid w:val="007607FA"/>
    <w:rsid w:val="00760C8B"/>
    <w:rsid w:val="00760D89"/>
    <w:rsid w:val="00760ECD"/>
    <w:rsid w:val="00761007"/>
    <w:rsid w:val="0076152F"/>
    <w:rsid w:val="007617C9"/>
    <w:rsid w:val="00761A53"/>
    <w:rsid w:val="00761A7C"/>
    <w:rsid w:val="00762081"/>
    <w:rsid w:val="0076301D"/>
    <w:rsid w:val="007636D3"/>
    <w:rsid w:val="00763F12"/>
    <w:rsid w:val="0076403E"/>
    <w:rsid w:val="007643EF"/>
    <w:rsid w:val="00764517"/>
    <w:rsid w:val="00764681"/>
    <w:rsid w:val="00764CA4"/>
    <w:rsid w:val="00765146"/>
    <w:rsid w:val="007653E4"/>
    <w:rsid w:val="00765413"/>
    <w:rsid w:val="00766198"/>
    <w:rsid w:val="0076631B"/>
    <w:rsid w:val="00766AF7"/>
    <w:rsid w:val="00766DFF"/>
    <w:rsid w:val="00766F58"/>
    <w:rsid w:val="00767104"/>
    <w:rsid w:val="00767140"/>
    <w:rsid w:val="007671CD"/>
    <w:rsid w:val="0076756A"/>
    <w:rsid w:val="00767687"/>
    <w:rsid w:val="007679CE"/>
    <w:rsid w:val="00767BB9"/>
    <w:rsid w:val="00767E84"/>
    <w:rsid w:val="00770308"/>
    <w:rsid w:val="007705E4"/>
    <w:rsid w:val="0077060C"/>
    <w:rsid w:val="0077118A"/>
    <w:rsid w:val="00771211"/>
    <w:rsid w:val="0077145E"/>
    <w:rsid w:val="007714FA"/>
    <w:rsid w:val="007718D7"/>
    <w:rsid w:val="0077211D"/>
    <w:rsid w:val="007721F6"/>
    <w:rsid w:val="007725C4"/>
    <w:rsid w:val="0077262F"/>
    <w:rsid w:val="00772A84"/>
    <w:rsid w:val="00772B8A"/>
    <w:rsid w:val="00773278"/>
    <w:rsid w:val="007736AA"/>
    <w:rsid w:val="00773816"/>
    <w:rsid w:val="00773E6F"/>
    <w:rsid w:val="00774047"/>
    <w:rsid w:val="00774132"/>
    <w:rsid w:val="007742E1"/>
    <w:rsid w:val="00774787"/>
    <w:rsid w:val="00774DC0"/>
    <w:rsid w:val="00774FB5"/>
    <w:rsid w:val="00775A91"/>
    <w:rsid w:val="00775C09"/>
    <w:rsid w:val="0077649E"/>
    <w:rsid w:val="00776FB4"/>
    <w:rsid w:val="007773AE"/>
    <w:rsid w:val="00777C0E"/>
    <w:rsid w:val="00777CD6"/>
    <w:rsid w:val="00777FD2"/>
    <w:rsid w:val="00777FDD"/>
    <w:rsid w:val="00780933"/>
    <w:rsid w:val="00780BC4"/>
    <w:rsid w:val="0078149F"/>
    <w:rsid w:val="00781770"/>
    <w:rsid w:val="00781784"/>
    <w:rsid w:val="00781966"/>
    <w:rsid w:val="00781B42"/>
    <w:rsid w:val="007820B2"/>
    <w:rsid w:val="00782287"/>
    <w:rsid w:val="007823E4"/>
    <w:rsid w:val="00782454"/>
    <w:rsid w:val="007826F6"/>
    <w:rsid w:val="00782C3D"/>
    <w:rsid w:val="00782D60"/>
    <w:rsid w:val="00783349"/>
    <w:rsid w:val="00783604"/>
    <w:rsid w:val="0078369E"/>
    <w:rsid w:val="00783783"/>
    <w:rsid w:val="00783908"/>
    <w:rsid w:val="00783C03"/>
    <w:rsid w:val="00783DAA"/>
    <w:rsid w:val="00783FF6"/>
    <w:rsid w:val="007847FE"/>
    <w:rsid w:val="0078484E"/>
    <w:rsid w:val="00784852"/>
    <w:rsid w:val="00784AA6"/>
    <w:rsid w:val="00784C00"/>
    <w:rsid w:val="00784C4E"/>
    <w:rsid w:val="00784CBD"/>
    <w:rsid w:val="00785273"/>
    <w:rsid w:val="00785444"/>
    <w:rsid w:val="00785921"/>
    <w:rsid w:val="00785CD6"/>
    <w:rsid w:val="00785DE0"/>
    <w:rsid w:val="00786126"/>
    <w:rsid w:val="007862B6"/>
    <w:rsid w:val="00790017"/>
    <w:rsid w:val="0079031C"/>
    <w:rsid w:val="007905B5"/>
    <w:rsid w:val="007906F5"/>
    <w:rsid w:val="00790888"/>
    <w:rsid w:val="007908A9"/>
    <w:rsid w:val="007908FD"/>
    <w:rsid w:val="00790B41"/>
    <w:rsid w:val="00790E09"/>
    <w:rsid w:val="00790F9B"/>
    <w:rsid w:val="00791004"/>
    <w:rsid w:val="007918BE"/>
    <w:rsid w:val="007918EC"/>
    <w:rsid w:val="00791EE6"/>
    <w:rsid w:val="0079251D"/>
    <w:rsid w:val="007927A9"/>
    <w:rsid w:val="00792E88"/>
    <w:rsid w:val="0079308E"/>
    <w:rsid w:val="00793171"/>
    <w:rsid w:val="007937FF"/>
    <w:rsid w:val="00793C45"/>
    <w:rsid w:val="00793EFC"/>
    <w:rsid w:val="00793F61"/>
    <w:rsid w:val="00793F6D"/>
    <w:rsid w:val="007941C4"/>
    <w:rsid w:val="0079428E"/>
    <w:rsid w:val="00794463"/>
    <w:rsid w:val="007944B0"/>
    <w:rsid w:val="007944BB"/>
    <w:rsid w:val="0079453C"/>
    <w:rsid w:val="00794668"/>
    <w:rsid w:val="00794A87"/>
    <w:rsid w:val="00794CEB"/>
    <w:rsid w:val="00794E5D"/>
    <w:rsid w:val="00795660"/>
    <w:rsid w:val="00795A2E"/>
    <w:rsid w:val="00795B7F"/>
    <w:rsid w:val="00795EBF"/>
    <w:rsid w:val="00795FF2"/>
    <w:rsid w:val="0079684A"/>
    <w:rsid w:val="00796B69"/>
    <w:rsid w:val="00796C53"/>
    <w:rsid w:val="00797247"/>
    <w:rsid w:val="007974DF"/>
    <w:rsid w:val="00797E41"/>
    <w:rsid w:val="007A04AE"/>
    <w:rsid w:val="007A092F"/>
    <w:rsid w:val="007A0B6B"/>
    <w:rsid w:val="007A0BB6"/>
    <w:rsid w:val="007A1455"/>
    <w:rsid w:val="007A149C"/>
    <w:rsid w:val="007A253F"/>
    <w:rsid w:val="007A270E"/>
    <w:rsid w:val="007A2997"/>
    <w:rsid w:val="007A2D87"/>
    <w:rsid w:val="007A3285"/>
    <w:rsid w:val="007A3535"/>
    <w:rsid w:val="007A39C1"/>
    <w:rsid w:val="007A39DB"/>
    <w:rsid w:val="007A3A39"/>
    <w:rsid w:val="007A3CE0"/>
    <w:rsid w:val="007A3F52"/>
    <w:rsid w:val="007A40E7"/>
    <w:rsid w:val="007A41B5"/>
    <w:rsid w:val="007A42D2"/>
    <w:rsid w:val="007A430A"/>
    <w:rsid w:val="007A4418"/>
    <w:rsid w:val="007A4D2E"/>
    <w:rsid w:val="007A5248"/>
    <w:rsid w:val="007A56E0"/>
    <w:rsid w:val="007A570E"/>
    <w:rsid w:val="007A5C87"/>
    <w:rsid w:val="007A5D9A"/>
    <w:rsid w:val="007A623A"/>
    <w:rsid w:val="007A6608"/>
    <w:rsid w:val="007A6929"/>
    <w:rsid w:val="007A6EEB"/>
    <w:rsid w:val="007A70BD"/>
    <w:rsid w:val="007A7157"/>
    <w:rsid w:val="007A74B8"/>
    <w:rsid w:val="007A76B6"/>
    <w:rsid w:val="007B055C"/>
    <w:rsid w:val="007B0A89"/>
    <w:rsid w:val="007B0CEC"/>
    <w:rsid w:val="007B0E48"/>
    <w:rsid w:val="007B18DD"/>
    <w:rsid w:val="007B1DEF"/>
    <w:rsid w:val="007B2436"/>
    <w:rsid w:val="007B29FA"/>
    <w:rsid w:val="007B2B28"/>
    <w:rsid w:val="007B30EB"/>
    <w:rsid w:val="007B338F"/>
    <w:rsid w:val="007B3907"/>
    <w:rsid w:val="007B3D3C"/>
    <w:rsid w:val="007B4CE4"/>
    <w:rsid w:val="007B4DED"/>
    <w:rsid w:val="007B4E24"/>
    <w:rsid w:val="007B4EF6"/>
    <w:rsid w:val="007B50F9"/>
    <w:rsid w:val="007B5450"/>
    <w:rsid w:val="007B55EA"/>
    <w:rsid w:val="007B5A04"/>
    <w:rsid w:val="007B5D43"/>
    <w:rsid w:val="007B624E"/>
    <w:rsid w:val="007B6869"/>
    <w:rsid w:val="007B6A27"/>
    <w:rsid w:val="007B72C4"/>
    <w:rsid w:val="007B7345"/>
    <w:rsid w:val="007B753B"/>
    <w:rsid w:val="007B755C"/>
    <w:rsid w:val="007B7652"/>
    <w:rsid w:val="007B7ABA"/>
    <w:rsid w:val="007B7B8C"/>
    <w:rsid w:val="007B7F02"/>
    <w:rsid w:val="007C0178"/>
    <w:rsid w:val="007C0550"/>
    <w:rsid w:val="007C0A6B"/>
    <w:rsid w:val="007C0D31"/>
    <w:rsid w:val="007C0F11"/>
    <w:rsid w:val="007C0F57"/>
    <w:rsid w:val="007C1253"/>
    <w:rsid w:val="007C1640"/>
    <w:rsid w:val="007C185F"/>
    <w:rsid w:val="007C1BD3"/>
    <w:rsid w:val="007C1DFF"/>
    <w:rsid w:val="007C1FA3"/>
    <w:rsid w:val="007C2025"/>
    <w:rsid w:val="007C2F16"/>
    <w:rsid w:val="007C2F33"/>
    <w:rsid w:val="007C3211"/>
    <w:rsid w:val="007C32EC"/>
    <w:rsid w:val="007C3544"/>
    <w:rsid w:val="007C376E"/>
    <w:rsid w:val="007C384F"/>
    <w:rsid w:val="007C38BF"/>
    <w:rsid w:val="007C3B17"/>
    <w:rsid w:val="007C3CBC"/>
    <w:rsid w:val="007C3CDF"/>
    <w:rsid w:val="007C4111"/>
    <w:rsid w:val="007C411C"/>
    <w:rsid w:val="007C4597"/>
    <w:rsid w:val="007C4D92"/>
    <w:rsid w:val="007C4DE3"/>
    <w:rsid w:val="007C4E23"/>
    <w:rsid w:val="007C4F00"/>
    <w:rsid w:val="007C523D"/>
    <w:rsid w:val="007C52D3"/>
    <w:rsid w:val="007C52E3"/>
    <w:rsid w:val="007C533E"/>
    <w:rsid w:val="007C5742"/>
    <w:rsid w:val="007C5BF1"/>
    <w:rsid w:val="007C5C09"/>
    <w:rsid w:val="007C6111"/>
    <w:rsid w:val="007C6257"/>
    <w:rsid w:val="007C6511"/>
    <w:rsid w:val="007C6989"/>
    <w:rsid w:val="007C6A81"/>
    <w:rsid w:val="007C6E8C"/>
    <w:rsid w:val="007C76D1"/>
    <w:rsid w:val="007C799A"/>
    <w:rsid w:val="007C7A55"/>
    <w:rsid w:val="007C7EFA"/>
    <w:rsid w:val="007C7F12"/>
    <w:rsid w:val="007D02EF"/>
    <w:rsid w:val="007D06F0"/>
    <w:rsid w:val="007D0B54"/>
    <w:rsid w:val="007D0F8E"/>
    <w:rsid w:val="007D109F"/>
    <w:rsid w:val="007D10EE"/>
    <w:rsid w:val="007D133A"/>
    <w:rsid w:val="007D1465"/>
    <w:rsid w:val="007D155A"/>
    <w:rsid w:val="007D177C"/>
    <w:rsid w:val="007D1DE9"/>
    <w:rsid w:val="007D23A0"/>
    <w:rsid w:val="007D2BC3"/>
    <w:rsid w:val="007D2E21"/>
    <w:rsid w:val="007D303D"/>
    <w:rsid w:val="007D3293"/>
    <w:rsid w:val="007D3AED"/>
    <w:rsid w:val="007D4028"/>
    <w:rsid w:val="007D43F1"/>
    <w:rsid w:val="007D49E2"/>
    <w:rsid w:val="007D4C87"/>
    <w:rsid w:val="007D4F63"/>
    <w:rsid w:val="007D5125"/>
    <w:rsid w:val="007D5131"/>
    <w:rsid w:val="007D5398"/>
    <w:rsid w:val="007D5A5E"/>
    <w:rsid w:val="007D5BDD"/>
    <w:rsid w:val="007D5E84"/>
    <w:rsid w:val="007D5EED"/>
    <w:rsid w:val="007D629A"/>
    <w:rsid w:val="007D6DDF"/>
    <w:rsid w:val="007D722D"/>
    <w:rsid w:val="007D77C1"/>
    <w:rsid w:val="007D78FE"/>
    <w:rsid w:val="007D7A31"/>
    <w:rsid w:val="007D7B11"/>
    <w:rsid w:val="007D7BA5"/>
    <w:rsid w:val="007D7BDA"/>
    <w:rsid w:val="007D7E86"/>
    <w:rsid w:val="007E03FB"/>
    <w:rsid w:val="007E045B"/>
    <w:rsid w:val="007E074E"/>
    <w:rsid w:val="007E0846"/>
    <w:rsid w:val="007E0896"/>
    <w:rsid w:val="007E09F2"/>
    <w:rsid w:val="007E0AE4"/>
    <w:rsid w:val="007E0D1D"/>
    <w:rsid w:val="007E0DEE"/>
    <w:rsid w:val="007E12D3"/>
    <w:rsid w:val="007E169E"/>
    <w:rsid w:val="007E1FC8"/>
    <w:rsid w:val="007E2353"/>
    <w:rsid w:val="007E261B"/>
    <w:rsid w:val="007E2B38"/>
    <w:rsid w:val="007E2C55"/>
    <w:rsid w:val="007E3090"/>
    <w:rsid w:val="007E3309"/>
    <w:rsid w:val="007E3491"/>
    <w:rsid w:val="007E3BC9"/>
    <w:rsid w:val="007E40D8"/>
    <w:rsid w:val="007E4165"/>
    <w:rsid w:val="007E452B"/>
    <w:rsid w:val="007E4606"/>
    <w:rsid w:val="007E4D70"/>
    <w:rsid w:val="007E4DD7"/>
    <w:rsid w:val="007E4E71"/>
    <w:rsid w:val="007E5141"/>
    <w:rsid w:val="007E51FB"/>
    <w:rsid w:val="007E530A"/>
    <w:rsid w:val="007E563A"/>
    <w:rsid w:val="007E5847"/>
    <w:rsid w:val="007E5D9C"/>
    <w:rsid w:val="007E5E33"/>
    <w:rsid w:val="007E5F72"/>
    <w:rsid w:val="007E6089"/>
    <w:rsid w:val="007E700B"/>
    <w:rsid w:val="007E735A"/>
    <w:rsid w:val="007E7504"/>
    <w:rsid w:val="007E76F4"/>
    <w:rsid w:val="007E7746"/>
    <w:rsid w:val="007E7777"/>
    <w:rsid w:val="007F0143"/>
    <w:rsid w:val="007F08A2"/>
    <w:rsid w:val="007F0C63"/>
    <w:rsid w:val="007F1168"/>
    <w:rsid w:val="007F1322"/>
    <w:rsid w:val="007F2173"/>
    <w:rsid w:val="007F2508"/>
    <w:rsid w:val="007F2EC5"/>
    <w:rsid w:val="007F2EEB"/>
    <w:rsid w:val="007F368C"/>
    <w:rsid w:val="007F3E4F"/>
    <w:rsid w:val="007F3EA2"/>
    <w:rsid w:val="007F43DF"/>
    <w:rsid w:val="007F4B2F"/>
    <w:rsid w:val="007F5461"/>
    <w:rsid w:val="007F552D"/>
    <w:rsid w:val="007F594B"/>
    <w:rsid w:val="007F5BB0"/>
    <w:rsid w:val="007F5FF7"/>
    <w:rsid w:val="007F6793"/>
    <w:rsid w:val="007F6AF4"/>
    <w:rsid w:val="007F6C90"/>
    <w:rsid w:val="007F7593"/>
    <w:rsid w:val="007F7645"/>
    <w:rsid w:val="007F77BE"/>
    <w:rsid w:val="007F7835"/>
    <w:rsid w:val="007F787F"/>
    <w:rsid w:val="007F7C38"/>
    <w:rsid w:val="00800107"/>
    <w:rsid w:val="008001F3"/>
    <w:rsid w:val="00800718"/>
    <w:rsid w:val="008010AC"/>
    <w:rsid w:val="008015F3"/>
    <w:rsid w:val="008016AB"/>
    <w:rsid w:val="00801999"/>
    <w:rsid w:val="00801A95"/>
    <w:rsid w:val="00801BC8"/>
    <w:rsid w:val="00801F80"/>
    <w:rsid w:val="008020D6"/>
    <w:rsid w:val="008023DB"/>
    <w:rsid w:val="008026D5"/>
    <w:rsid w:val="0080284E"/>
    <w:rsid w:val="0080287D"/>
    <w:rsid w:val="00802A89"/>
    <w:rsid w:val="00802ABB"/>
    <w:rsid w:val="0080310F"/>
    <w:rsid w:val="00803309"/>
    <w:rsid w:val="00803A0F"/>
    <w:rsid w:val="00803B8E"/>
    <w:rsid w:val="00803C83"/>
    <w:rsid w:val="0080459C"/>
    <w:rsid w:val="00804951"/>
    <w:rsid w:val="00804B42"/>
    <w:rsid w:val="00804D7E"/>
    <w:rsid w:val="008052C9"/>
    <w:rsid w:val="00805D98"/>
    <w:rsid w:val="00806328"/>
    <w:rsid w:val="00806335"/>
    <w:rsid w:val="008065D6"/>
    <w:rsid w:val="008065D9"/>
    <w:rsid w:val="0080675B"/>
    <w:rsid w:val="00806840"/>
    <w:rsid w:val="00806C05"/>
    <w:rsid w:val="00806F1E"/>
    <w:rsid w:val="00807758"/>
    <w:rsid w:val="008079C3"/>
    <w:rsid w:val="00807A5E"/>
    <w:rsid w:val="00807B7E"/>
    <w:rsid w:val="00807C41"/>
    <w:rsid w:val="00810452"/>
    <w:rsid w:val="0081047D"/>
    <w:rsid w:val="0081065A"/>
    <w:rsid w:val="0081095E"/>
    <w:rsid w:val="00810A3D"/>
    <w:rsid w:val="00810DAF"/>
    <w:rsid w:val="00810EF7"/>
    <w:rsid w:val="008110AC"/>
    <w:rsid w:val="008114A9"/>
    <w:rsid w:val="0081182D"/>
    <w:rsid w:val="00811879"/>
    <w:rsid w:val="0081196C"/>
    <w:rsid w:val="00811A17"/>
    <w:rsid w:val="00811C7D"/>
    <w:rsid w:val="00811CCA"/>
    <w:rsid w:val="00811EB2"/>
    <w:rsid w:val="0081211E"/>
    <w:rsid w:val="008123B5"/>
    <w:rsid w:val="008123FB"/>
    <w:rsid w:val="00812B81"/>
    <w:rsid w:val="00812C58"/>
    <w:rsid w:val="0081337C"/>
    <w:rsid w:val="008134A0"/>
    <w:rsid w:val="008137C7"/>
    <w:rsid w:val="00813902"/>
    <w:rsid w:val="00813953"/>
    <w:rsid w:val="00813B67"/>
    <w:rsid w:val="00813FF3"/>
    <w:rsid w:val="0081417E"/>
    <w:rsid w:val="008145B1"/>
    <w:rsid w:val="0081460F"/>
    <w:rsid w:val="008148E4"/>
    <w:rsid w:val="00814D3F"/>
    <w:rsid w:val="008151E4"/>
    <w:rsid w:val="008154B8"/>
    <w:rsid w:val="008156D3"/>
    <w:rsid w:val="008157D9"/>
    <w:rsid w:val="00815BB0"/>
    <w:rsid w:val="00815CCE"/>
    <w:rsid w:val="00815D82"/>
    <w:rsid w:val="008167B4"/>
    <w:rsid w:val="00816BBD"/>
    <w:rsid w:val="00816C45"/>
    <w:rsid w:val="00817158"/>
    <w:rsid w:val="0081717E"/>
    <w:rsid w:val="00817A88"/>
    <w:rsid w:val="00820689"/>
    <w:rsid w:val="008206AB"/>
    <w:rsid w:val="008207FE"/>
    <w:rsid w:val="00820B5B"/>
    <w:rsid w:val="00821208"/>
    <w:rsid w:val="00821298"/>
    <w:rsid w:val="00821353"/>
    <w:rsid w:val="008216A8"/>
    <w:rsid w:val="00821D9B"/>
    <w:rsid w:val="00822A80"/>
    <w:rsid w:val="00822D01"/>
    <w:rsid w:val="00822F7C"/>
    <w:rsid w:val="00823003"/>
    <w:rsid w:val="00823177"/>
    <w:rsid w:val="008232D8"/>
    <w:rsid w:val="00823357"/>
    <w:rsid w:val="00823ED4"/>
    <w:rsid w:val="008249FD"/>
    <w:rsid w:val="00824B5F"/>
    <w:rsid w:val="0082509B"/>
    <w:rsid w:val="00825C5E"/>
    <w:rsid w:val="00825D90"/>
    <w:rsid w:val="00825F00"/>
    <w:rsid w:val="008262DB"/>
    <w:rsid w:val="008262EA"/>
    <w:rsid w:val="008266FA"/>
    <w:rsid w:val="00826C0B"/>
    <w:rsid w:val="00826D29"/>
    <w:rsid w:val="00826FD7"/>
    <w:rsid w:val="00827156"/>
    <w:rsid w:val="00827CD3"/>
    <w:rsid w:val="00827E73"/>
    <w:rsid w:val="00830339"/>
    <w:rsid w:val="00830342"/>
    <w:rsid w:val="00830422"/>
    <w:rsid w:val="008308CD"/>
    <w:rsid w:val="008312EC"/>
    <w:rsid w:val="0083188C"/>
    <w:rsid w:val="00831A88"/>
    <w:rsid w:val="00831AE0"/>
    <w:rsid w:val="00831D9D"/>
    <w:rsid w:val="008322AD"/>
    <w:rsid w:val="0083260F"/>
    <w:rsid w:val="0083281A"/>
    <w:rsid w:val="00832936"/>
    <w:rsid w:val="00832DDA"/>
    <w:rsid w:val="008331CD"/>
    <w:rsid w:val="0083321F"/>
    <w:rsid w:val="00833443"/>
    <w:rsid w:val="0083377A"/>
    <w:rsid w:val="008338B2"/>
    <w:rsid w:val="00834739"/>
    <w:rsid w:val="0083476E"/>
    <w:rsid w:val="00834A2C"/>
    <w:rsid w:val="00834CA7"/>
    <w:rsid w:val="00834E1F"/>
    <w:rsid w:val="008356E7"/>
    <w:rsid w:val="00835A2E"/>
    <w:rsid w:val="00835B45"/>
    <w:rsid w:val="00835DBA"/>
    <w:rsid w:val="008360C5"/>
    <w:rsid w:val="00836268"/>
    <w:rsid w:val="008362A9"/>
    <w:rsid w:val="00836531"/>
    <w:rsid w:val="0083671F"/>
    <w:rsid w:val="00836768"/>
    <w:rsid w:val="008368C7"/>
    <w:rsid w:val="00836B55"/>
    <w:rsid w:val="00836E31"/>
    <w:rsid w:val="00837D79"/>
    <w:rsid w:val="00837DD1"/>
    <w:rsid w:val="00837E2B"/>
    <w:rsid w:val="00837F7E"/>
    <w:rsid w:val="00840B18"/>
    <w:rsid w:val="00840DB5"/>
    <w:rsid w:val="00840DB9"/>
    <w:rsid w:val="00841562"/>
    <w:rsid w:val="008419A7"/>
    <w:rsid w:val="00841FD4"/>
    <w:rsid w:val="0084201A"/>
    <w:rsid w:val="008420F3"/>
    <w:rsid w:val="008423CC"/>
    <w:rsid w:val="0084252A"/>
    <w:rsid w:val="0084270D"/>
    <w:rsid w:val="00842AB6"/>
    <w:rsid w:val="00842F7B"/>
    <w:rsid w:val="00843210"/>
    <w:rsid w:val="008437A8"/>
    <w:rsid w:val="008438F5"/>
    <w:rsid w:val="00844119"/>
    <w:rsid w:val="0084561C"/>
    <w:rsid w:val="00845743"/>
    <w:rsid w:val="008459C6"/>
    <w:rsid w:val="00845C73"/>
    <w:rsid w:val="00845CB9"/>
    <w:rsid w:val="0084611A"/>
    <w:rsid w:val="00846374"/>
    <w:rsid w:val="008465A6"/>
    <w:rsid w:val="008469F7"/>
    <w:rsid w:val="00846BEC"/>
    <w:rsid w:val="00847164"/>
    <w:rsid w:val="00847439"/>
    <w:rsid w:val="00847966"/>
    <w:rsid w:val="008479F7"/>
    <w:rsid w:val="00847CE7"/>
    <w:rsid w:val="00847D7A"/>
    <w:rsid w:val="00847F4C"/>
    <w:rsid w:val="00850015"/>
    <w:rsid w:val="008502D4"/>
    <w:rsid w:val="0085068F"/>
    <w:rsid w:val="0085086A"/>
    <w:rsid w:val="00850B06"/>
    <w:rsid w:val="00850C70"/>
    <w:rsid w:val="00850E35"/>
    <w:rsid w:val="00850F8F"/>
    <w:rsid w:val="008513DE"/>
    <w:rsid w:val="008514DD"/>
    <w:rsid w:val="00851712"/>
    <w:rsid w:val="00851C74"/>
    <w:rsid w:val="00851CEA"/>
    <w:rsid w:val="00851DD1"/>
    <w:rsid w:val="00852A2B"/>
    <w:rsid w:val="00852AD4"/>
    <w:rsid w:val="00852B43"/>
    <w:rsid w:val="00852D34"/>
    <w:rsid w:val="00852FFC"/>
    <w:rsid w:val="008537B2"/>
    <w:rsid w:val="00853903"/>
    <w:rsid w:val="00853E0F"/>
    <w:rsid w:val="00853FAF"/>
    <w:rsid w:val="0085405B"/>
    <w:rsid w:val="00854663"/>
    <w:rsid w:val="00854BA9"/>
    <w:rsid w:val="00855061"/>
    <w:rsid w:val="008551D7"/>
    <w:rsid w:val="008556A2"/>
    <w:rsid w:val="008559B6"/>
    <w:rsid w:val="00855BA0"/>
    <w:rsid w:val="00855D9C"/>
    <w:rsid w:val="008561FB"/>
    <w:rsid w:val="008565AB"/>
    <w:rsid w:val="00856657"/>
    <w:rsid w:val="00856B09"/>
    <w:rsid w:val="00856BDA"/>
    <w:rsid w:val="008574DA"/>
    <w:rsid w:val="00860435"/>
    <w:rsid w:val="008604BC"/>
    <w:rsid w:val="0086058A"/>
    <w:rsid w:val="00860654"/>
    <w:rsid w:val="00860715"/>
    <w:rsid w:val="008608CC"/>
    <w:rsid w:val="00860D74"/>
    <w:rsid w:val="0086125C"/>
    <w:rsid w:val="00862440"/>
    <w:rsid w:val="008624A6"/>
    <w:rsid w:val="00862A1B"/>
    <w:rsid w:val="00862C79"/>
    <w:rsid w:val="00862DFC"/>
    <w:rsid w:val="0086310D"/>
    <w:rsid w:val="00863118"/>
    <w:rsid w:val="0086311C"/>
    <w:rsid w:val="00863361"/>
    <w:rsid w:val="0086367E"/>
    <w:rsid w:val="008639A9"/>
    <w:rsid w:val="00863BDB"/>
    <w:rsid w:val="00863E89"/>
    <w:rsid w:val="00863ECF"/>
    <w:rsid w:val="00863F0E"/>
    <w:rsid w:val="00864121"/>
    <w:rsid w:val="00864170"/>
    <w:rsid w:val="0086452D"/>
    <w:rsid w:val="0086454E"/>
    <w:rsid w:val="0086490E"/>
    <w:rsid w:val="00864ACE"/>
    <w:rsid w:val="00864E79"/>
    <w:rsid w:val="00865394"/>
    <w:rsid w:val="008653D6"/>
    <w:rsid w:val="0086560D"/>
    <w:rsid w:val="00865DBE"/>
    <w:rsid w:val="00865E05"/>
    <w:rsid w:val="00866097"/>
    <w:rsid w:val="008666F1"/>
    <w:rsid w:val="00866939"/>
    <w:rsid w:val="00866A51"/>
    <w:rsid w:val="00866A77"/>
    <w:rsid w:val="00866CD5"/>
    <w:rsid w:val="00867780"/>
    <w:rsid w:val="0086798B"/>
    <w:rsid w:val="008679E1"/>
    <w:rsid w:val="00867A78"/>
    <w:rsid w:val="00867CC9"/>
    <w:rsid w:val="00867EEB"/>
    <w:rsid w:val="00867FC9"/>
    <w:rsid w:val="0087041E"/>
    <w:rsid w:val="00870684"/>
    <w:rsid w:val="008711A6"/>
    <w:rsid w:val="008713D5"/>
    <w:rsid w:val="00871A9A"/>
    <w:rsid w:val="00871EB7"/>
    <w:rsid w:val="00872231"/>
    <w:rsid w:val="008723CC"/>
    <w:rsid w:val="008724D6"/>
    <w:rsid w:val="008727D6"/>
    <w:rsid w:val="00872B6B"/>
    <w:rsid w:val="00873416"/>
    <w:rsid w:val="0087352F"/>
    <w:rsid w:val="00873799"/>
    <w:rsid w:val="0087386A"/>
    <w:rsid w:val="00873873"/>
    <w:rsid w:val="00873900"/>
    <w:rsid w:val="0087450C"/>
    <w:rsid w:val="0087489B"/>
    <w:rsid w:val="00874A10"/>
    <w:rsid w:val="00874EA8"/>
    <w:rsid w:val="00875614"/>
    <w:rsid w:val="008758BE"/>
    <w:rsid w:val="00875ED2"/>
    <w:rsid w:val="008764D8"/>
    <w:rsid w:val="0087652A"/>
    <w:rsid w:val="008768BC"/>
    <w:rsid w:val="00876C42"/>
    <w:rsid w:val="008770CD"/>
    <w:rsid w:val="008777E3"/>
    <w:rsid w:val="00877A65"/>
    <w:rsid w:val="00877BFD"/>
    <w:rsid w:val="00877DBF"/>
    <w:rsid w:val="008800F8"/>
    <w:rsid w:val="00880AA5"/>
    <w:rsid w:val="00880C47"/>
    <w:rsid w:val="00880F34"/>
    <w:rsid w:val="0088108C"/>
    <w:rsid w:val="00881789"/>
    <w:rsid w:val="008819D1"/>
    <w:rsid w:val="008823B8"/>
    <w:rsid w:val="00882565"/>
    <w:rsid w:val="00882761"/>
    <w:rsid w:val="00882A3D"/>
    <w:rsid w:val="00882AC6"/>
    <w:rsid w:val="00882AFF"/>
    <w:rsid w:val="00882F84"/>
    <w:rsid w:val="008832BC"/>
    <w:rsid w:val="00883615"/>
    <w:rsid w:val="00883AFE"/>
    <w:rsid w:val="00883C04"/>
    <w:rsid w:val="00883CA8"/>
    <w:rsid w:val="0088401D"/>
    <w:rsid w:val="00884103"/>
    <w:rsid w:val="008842BD"/>
    <w:rsid w:val="0088449A"/>
    <w:rsid w:val="008844AD"/>
    <w:rsid w:val="008849DE"/>
    <w:rsid w:val="00884DFB"/>
    <w:rsid w:val="0088508A"/>
    <w:rsid w:val="00885855"/>
    <w:rsid w:val="008858A0"/>
    <w:rsid w:val="0088599A"/>
    <w:rsid w:val="00885B0E"/>
    <w:rsid w:val="00886155"/>
    <w:rsid w:val="0088628C"/>
    <w:rsid w:val="0088648F"/>
    <w:rsid w:val="0088691F"/>
    <w:rsid w:val="00886AAC"/>
    <w:rsid w:val="00886B32"/>
    <w:rsid w:val="00886C17"/>
    <w:rsid w:val="00886E13"/>
    <w:rsid w:val="008874BB"/>
    <w:rsid w:val="00887B89"/>
    <w:rsid w:val="00890203"/>
    <w:rsid w:val="00890887"/>
    <w:rsid w:val="00890FF9"/>
    <w:rsid w:val="0089121E"/>
    <w:rsid w:val="008913E5"/>
    <w:rsid w:val="00891439"/>
    <w:rsid w:val="00891CFC"/>
    <w:rsid w:val="00891DC6"/>
    <w:rsid w:val="0089241C"/>
    <w:rsid w:val="00892E2B"/>
    <w:rsid w:val="0089327A"/>
    <w:rsid w:val="00893E68"/>
    <w:rsid w:val="00894011"/>
    <w:rsid w:val="008943F6"/>
    <w:rsid w:val="00894476"/>
    <w:rsid w:val="008947D0"/>
    <w:rsid w:val="00894EE0"/>
    <w:rsid w:val="00894F62"/>
    <w:rsid w:val="00895467"/>
    <w:rsid w:val="008959D9"/>
    <w:rsid w:val="00895DF9"/>
    <w:rsid w:val="008966E5"/>
    <w:rsid w:val="0089673F"/>
    <w:rsid w:val="0089682B"/>
    <w:rsid w:val="00896D1F"/>
    <w:rsid w:val="00896D67"/>
    <w:rsid w:val="00897B0B"/>
    <w:rsid w:val="008A077B"/>
    <w:rsid w:val="008A0A11"/>
    <w:rsid w:val="008A0CDB"/>
    <w:rsid w:val="008A0D01"/>
    <w:rsid w:val="008A12D3"/>
    <w:rsid w:val="008A145D"/>
    <w:rsid w:val="008A1C04"/>
    <w:rsid w:val="008A229A"/>
    <w:rsid w:val="008A22B9"/>
    <w:rsid w:val="008A22F4"/>
    <w:rsid w:val="008A2567"/>
    <w:rsid w:val="008A2CA4"/>
    <w:rsid w:val="008A310A"/>
    <w:rsid w:val="008A3AF4"/>
    <w:rsid w:val="008A3CB4"/>
    <w:rsid w:val="008A3D39"/>
    <w:rsid w:val="008A4030"/>
    <w:rsid w:val="008A40B8"/>
    <w:rsid w:val="008A4367"/>
    <w:rsid w:val="008A4434"/>
    <w:rsid w:val="008A4460"/>
    <w:rsid w:val="008A45AF"/>
    <w:rsid w:val="008A48A8"/>
    <w:rsid w:val="008A529E"/>
    <w:rsid w:val="008A55AB"/>
    <w:rsid w:val="008A578F"/>
    <w:rsid w:val="008A58B5"/>
    <w:rsid w:val="008A5BE3"/>
    <w:rsid w:val="008A5C4B"/>
    <w:rsid w:val="008A5D3E"/>
    <w:rsid w:val="008A6265"/>
    <w:rsid w:val="008A63B7"/>
    <w:rsid w:val="008A6825"/>
    <w:rsid w:val="008A69D1"/>
    <w:rsid w:val="008A6B3C"/>
    <w:rsid w:val="008A6C0D"/>
    <w:rsid w:val="008A6CCA"/>
    <w:rsid w:val="008A6F66"/>
    <w:rsid w:val="008A6F7B"/>
    <w:rsid w:val="008A70A5"/>
    <w:rsid w:val="008A70AA"/>
    <w:rsid w:val="008A7D06"/>
    <w:rsid w:val="008B0017"/>
    <w:rsid w:val="008B0159"/>
    <w:rsid w:val="008B0198"/>
    <w:rsid w:val="008B01B8"/>
    <w:rsid w:val="008B057B"/>
    <w:rsid w:val="008B08AC"/>
    <w:rsid w:val="008B0C1F"/>
    <w:rsid w:val="008B0C41"/>
    <w:rsid w:val="008B0E1C"/>
    <w:rsid w:val="008B0F9E"/>
    <w:rsid w:val="008B100A"/>
    <w:rsid w:val="008B1139"/>
    <w:rsid w:val="008B120E"/>
    <w:rsid w:val="008B134E"/>
    <w:rsid w:val="008B1AB5"/>
    <w:rsid w:val="008B1DA0"/>
    <w:rsid w:val="008B2513"/>
    <w:rsid w:val="008B2C44"/>
    <w:rsid w:val="008B306B"/>
    <w:rsid w:val="008B311F"/>
    <w:rsid w:val="008B33DD"/>
    <w:rsid w:val="008B351A"/>
    <w:rsid w:val="008B3846"/>
    <w:rsid w:val="008B3E23"/>
    <w:rsid w:val="008B44EB"/>
    <w:rsid w:val="008B472B"/>
    <w:rsid w:val="008B47C4"/>
    <w:rsid w:val="008B4F66"/>
    <w:rsid w:val="008B5454"/>
    <w:rsid w:val="008B5B1A"/>
    <w:rsid w:val="008B5CEB"/>
    <w:rsid w:val="008B5E2B"/>
    <w:rsid w:val="008B5F92"/>
    <w:rsid w:val="008B63C3"/>
    <w:rsid w:val="008B6642"/>
    <w:rsid w:val="008B67B4"/>
    <w:rsid w:val="008B6899"/>
    <w:rsid w:val="008B716C"/>
    <w:rsid w:val="008B734E"/>
    <w:rsid w:val="008B73A3"/>
    <w:rsid w:val="008B7802"/>
    <w:rsid w:val="008B7ABE"/>
    <w:rsid w:val="008B7CC8"/>
    <w:rsid w:val="008B7D23"/>
    <w:rsid w:val="008C032E"/>
    <w:rsid w:val="008C09D8"/>
    <w:rsid w:val="008C0D25"/>
    <w:rsid w:val="008C107F"/>
    <w:rsid w:val="008C117D"/>
    <w:rsid w:val="008C18F7"/>
    <w:rsid w:val="008C1D61"/>
    <w:rsid w:val="008C2065"/>
    <w:rsid w:val="008C2909"/>
    <w:rsid w:val="008C29C0"/>
    <w:rsid w:val="008C2DDC"/>
    <w:rsid w:val="008C3AC9"/>
    <w:rsid w:val="008C3D7F"/>
    <w:rsid w:val="008C40AA"/>
    <w:rsid w:val="008C47D8"/>
    <w:rsid w:val="008C4D06"/>
    <w:rsid w:val="008C5186"/>
    <w:rsid w:val="008C5254"/>
    <w:rsid w:val="008C5432"/>
    <w:rsid w:val="008C577F"/>
    <w:rsid w:val="008C58E9"/>
    <w:rsid w:val="008C5935"/>
    <w:rsid w:val="008C5994"/>
    <w:rsid w:val="008C5BAF"/>
    <w:rsid w:val="008C5CD0"/>
    <w:rsid w:val="008C6050"/>
    <w:rsid w:val="008C65FF"/>
    <w:rsid w:val="008C6F12"/>
    <w:rsid w:val="008C7360"/>
    <w:rsid w:val="008C74B9"/>
    <w:rsid w:val="008C74E3"/>
    <w:rsid w:val="008D027C"/>
    <w:rsid w:val="008D02B9"/>
    <w:rsid w:val="008D0643"/>
    <w:rsid w:val="008D0ADA"/>
    <w:rsid w:val="008D0E66"/>
    <w:rsid w:val="008D10C0"/>
    <w:rsid w:val="008D140A"/>
    <w:rsid w:val="008D159F"/>
    <w:rsid w:val="008D16CB"/>
    <w:rsid w:val="008D180B"/>
    <w:rsid w:val="008D1989"/>
    <w:rsid w:val="008D1CB6"/>
    <w:rsid w:val="008D1E8E"/>
    <w:rsid w:val="008D23C5"/>
    <w:rsid w:val="008D2CCA"/>
    <w:rsid w:val="008D3008"/>
    <w:rsid w:val="008D3146"/>
    <w:rsid w:val="008D3264"/>
    <w:rsid w:val="008D36FC"/>
    <w:rsid w:val="008D4271"/>
    <w:rsid w:val="008D44B4"/>
    <w:rsid w:val="008D46AC"/>
    <w:rsid w:val="008D479E"/>
    <w:rsid w:val="008D4EF1"/>
    <w:rsid w:val="008D541C"/>
    <w:rsid w:val="008D56E7"/>
    <w:rsid w:val="008D56FC"/>
    <w:rsid w:val="008D6E9F"/>
    <w:rsid w:val="008D7038"/>
    <w:rsid w:val="008D71D0"/>
    <w:rsid w:val="008D73AF"/>
    <w:rsid w:val="008D73D5"/>
    <w:rsid w:val="008D7E3D"/>
    <w:rsid w:val="008D7EFF"/>
    <w:rsid w:val="008E02E5"/>
    <w:rsid w:val="008E0614"/>
    <w:rsid w:val="008E0749"/>
    <w:rsid w:val="008E0834"/>
    <w:rsid w:val="008E0B7B"/>
    <w:rsid w:val="008E0CD5"/>
    <w:rsid w:val="008E1236"/>
    <w:rsid w:val="008E1401"/>
    <w:rsid w:val="008E1599"/>
    <w:rsid w:val="008E1CE2"/>
    <w:rsid w:val="008E216F"/>
    <w:rsid w:val="008E25EB"/>
    <w:rsid w:val="008E289F"/>
    <w:rsid w:val="008E2C62"/>
    <w:rsid w:val="008E2DB2"/>
    <w:rsid w:val="008E342E"/>
    <w:rsid w:val="008E3449"/>
    <w:rsid w:val="008E37EC"/>
    <w:rsid w:val="008E3B10"/>
    <w:rsid w:val="008E3C52"/>
    <w:rsid w:val="008E4202"/>
    <w:rsid w:val="008E4211"/>
    <w:rsid w:val="008E4F9B"/>
    <w:rsid w:val="008E552A"/>
    <w:rsid w:val="008E59CF"/>
    <w:rsid w:val="008E59DC"/>
    <w:rsid w:val="008E5B4F"/>
    <w:rsid w:val="008E5CD6"/>
    <w:rsid w:val="008E5E95"/>
    <w:rsid w:val="008E6205"/>
    <w:rsid w:val="008E6606"/>
    <w:rsid w:val="008E69E2"/>
    <w:rsid w:val="008E6B63"/>
    <w:rsid w:val="008E6C0E"/>
    <w:rsid w:val="008E6D82"/>
    <w:rsid w:val="008E6E65"/>
    <w:rsid w:val="008E6FCF"/>
    <w:rsid w:val="008E6FD1"/>
    <w:rsid w:val="008E7353"/>
    <w:rsid w:val="008E73E3"/>
    <w:rsid w:val="008E7468"/>
    <w:rsid w:val="008E788A"/>
    <w:rsid w:val="008E7A45"/>
    <w:rsid w:val="008E7FF1"/>
    <w:rsid w:val="008F0023"/>
    <w:rsid w:val="008F0276"/>
    <w:rsid w:val="008F059D"/>
    <w:rsid w:val="008F09CC"/>
    <w:rsid w:val="008F0BED"/>
    <w:rsid w:val="008F0C12"/>
    <w:rsid w:val="008F0C83"/>
    <w:rsid w:val="008F0D63"/>
    <w:rsid w:val="008F106F"/>
    <w:rsid w:val="008F1193"/>
    <w:rsid w:val="008F1371"/>
    <w:rsid w:val="008F15C8"/>
    <w:rsid w:val="008F160B"/>
    <w:rsid w:val="008F171E"/>
    <w:rsid w:val="008F17AF"/>
    <w:rsid w:val="008F1897"/>
    <w:rsid w:val="008F1C1D"/>
    <w:rsid w:val="008F242D"/>
    <w:rsid w:val="008F2CFF"/>
    <w:rsid w:val="008F2D0E"/>
    <w:rsid w:val="008F3121"/>
    <w:rsid w:val="008F3246"/>
    <w:rsid w:val="008F35AA"/>
    <w:rsid w:val="008F3820"/>
    <w:rsid w:val="008F3D4E"/>
    <w:rsid w:val="008F3DB3"/>
    <w:rsid w:val="008F3DE2"/>
    <w:rsid w:val="008F4746"/>
    <w:rsid w:val="008F4B59"/>
    <w:rsid w:val="008F4E1E"/>
    <w:rsid w:val="008F54C0"/>
    <w:rsid w:val="008F58EB"/>
    <w:rsid w:val="008F5C9F"/>
    <w:rsid w:val="008F66F8"/>
    <w:rsid w:val="008F6916"/>
    <w:rsid w:val="008F6999"/>
    <w:rsid w:val="008F77F0"/>
    <w:rsid w:val="008F7816"/>
    <w:rsid w:val="008F7F40"/>
    <w:rsid w:val="008F7F88"/>
    <w:rsid w:val="00900449"/>
    <w:rsid w:val="00900B39"/>
    <w:rsid w:val="00900E91"/>
    <w:rsid w:val="00900F0A"/>
    <w:rsid w:val="00901784"/>
    <w:rsid w:val="009017FE"/>
    <w:rsid w:val="00901D83"/>
    <w:rsid w:val="00901E97"/>
    <w:rsid w:val="0090214E"/>
    <w:rsid w:val="009022CB"/>
    <w:rsid w:val="009027E6"/>
    <w:rsid w:val="00902995"/>
    <w:rsid w:val="00902B58"/>
    <w:rsid w:val="00902B9C"/>
    <w:rsid w:val="00902C33"/>
    <w:rsid w:val="00902F0D"/>
    <w:rsid w:val="0090308A"/>
    <w:rsid w:val="00903682"/>
    <w:rsid w:val="0090385E"/>
    <w:rsid w:val="00903DCE"/>
    <w:rsid w:val="00903EC1"/>
    <w:rsid w:val="0090431D"/>
    <w:rsid w:val="009043D2"/>
    <w:rsid w:val="009044F2"/>
    <w:rsid w:val="00904580"/>
    <w:rsid w:val="00904FD5"/>
    <w:rsid w:val="009050AA"/>
    <w:rsid w:val="00905310"/>
    <w:rsid w:val="00905510"/>
    <w:rsid w:val="0090565B"/>
    <w:rsid w:val="009057EA"/>
    <w:rsid w:val="00905E95"/>
    <w:rsid w:val="009063BF"/>
    <w:rsid w:val="00906669"/>
    <w:rsid w:val="009068CB"/>
    <w:rsid w:val="00906BAE"/>
    <w:rsid w:val="00906CFA"/>
    <w:rsid w:val="00906E9A"/>
    <w:rsid w:val="00907076"/>
    <w:rsid w:val="0090747A"/>
    <w:rsid w:val="00907579"/>
    <w:rsid w:val="009075CD"/>
    <w:rsid w:val="0090761A"/>
    <w:rsid w:val="009078E7"/>
    <w:rsid w:val="00907C30"/>
    <w:rsid w:val="00907D34"/>
    <w:rsid w:val="00907D5D"/>
    <w:rsid w:val="00907D6E"/>
    <w:rsid w:val="009101D7"/>
    <w:rsid w:val="009105C4"/>
    <w:rsid w:val="009106D2"/>
    <w:rsid w:val="00910B1B"/>
    <w:rsid w:val="00910B43"/>
    <w:rsid w:val="00910F26"/>
    <w:rsid w:val="0091166B"/>
    <w:rsid w:val="0091184D"/>
    <w:rsid w:val="00911A63"/>
    <w:rsid w:val="00911B63"/>
    <w:rsid w:val="00911D67"/>
    <w:rsid w:val="009120A9"/>
    <w:rsid w:val="009121B9"/>
    <w:rsid w:val="00912340"/>
    <w:rsid w:val="009125F7"/>
    <w:rsid w:val="00912F18"/>
    <w:rsid w:val="00912F27"/>
    <w:rsid w:val="00913115"/>
    <w:rsid w:val="0091329B"/>
    <w:rsid w:val="009137DB"/>
    <w:rsid w:val="00913AEE"/>
    <w:rsid w:val="00913DDF"/>
    <w:rsid w:val="00913E15"/>
    <w:rsid w:val="00914C75"/>
    <w:rsid w:val="0091503D"/>
    <w:rsid w:val="009155C6"/>
    <w:rsid w:val="00915858"/>
    <w:rsid w:val="009158AD"/>
    <w:rsid w:val="00916459"/>
    <w:rsid w:val="0091653B"/>
    <w:rsid w:val="00916895"/>
    <w:rsid w:val="009169B1"/>
    <w:rsid w:val="00916BB0"/>
    <w:rsid w:val="00916DB2"/>
    <w:rsid w:val="00916FA4"/>
    <w:rsid w:val="0091709A"/>
    <w:rsid w:val="0091725B"/>
    <w:rsid w:val="00917345"/>
    <w:rsid w:val="009173E8"/>
    <w:rsid w:val="00917455"/>
    <w:rsid w:val="00917940"/>
    <w:rsid w:val="00917B01"/>
    <w:rsid w:val="00917B88"/>
    <w:rsid w:val="00917D91"/>
    <w:rsid w:val="00920030"/>
    <w:rsid w:val="0092004B"/>
    <w:rsid w:val="00920205"/>
    <w:rsid w:val="009202F7"/>
    <w:rsid w:val="00920914"/>
    <w:rsid w:val="00920C4A"/>
    <w:rsid w:val="00920CAA"/>
    <w:rsid w:val="00920E90"/>
    <w:rsid w:val="0092110D"/>
    <w:rsid w:val="009212C0"/>
    <w:rsid w:val="0092138F"/>
    <w:rsid w:val="0092147C"/>
    <w:rsid w:val="009217BC"/>
    <w:rsid w:val="00921AB7"/>
    <w:rsid w:val="00922148"/>
    <w:rsid w:val="009225B4"/>
    <w:rsid w:val="00922701"/>
    <w:rsid w:val="009227B9"/>
    <w:rsid w:val="00922CCC"/>
    <w:rsid w:val="00922D37"/>
    <w:rsid w:val="00922E24"/>
    <w:rsid w:val="00922E51"/>
    <w:rsid w:val="00922F68"/>
    <w:rsid w:val="00923025"/>
    <w:rsid w:val="00923586"/>
    <w:rsid w:val="00923680"/>
    <w:rsid w:val="009236ED"/>
    <w:rsid w:val="00923AB1"/>
    <w:rsid w:val="00923EF8"/>
    <w:rsid w:val="00924847"/>
    <w:rsid w:val="009249CF"/>
    <w:rsid w:val="00924AA1"/>
    <w:rsid w:val="00924F0A"/>
    <w:rsid w:val="009250A1"/>
    <w:rsid w:val="0092551D"/>
    <w:rsid w:val="00925EEE"/>
    <w:rsid w:val="00925FA8"/>
    <w:rsid w:val="0092606E"/>
    <w:rsid w:val="009261F0"/>
    <w:rsid w:val="009262E2"/>
    <w:rsid w:val="0092736D"/>
    <w:rsid w:val="00927438"/>
    <w:rsid w:val="009274E6"/>
    <w:rsid w:val="00927660"/>
    <w:rsid w:val="0093006C"/>
    <w:rsid w:val="0093026B"/>
    <w:rsid w:val="00930785"/>
    <w:rsid w:val="0093085F"/>
    <w:rsid w:val="00930AB0"/>
    <w:rsid w:val="00931317"/>
    <w:rsid w:val="0093181C"/>
    <w:rsid w:val="009318C3"/>
    <w:rsid w:val="009318C9"/>
    <w:rsid w:val="00931DC0"/>
    <w:rsid w:val="00932086"/>
    <w:rsid w:val="00932498"/>
    <w:rsid w:val="009325CF"/>
    <w:rsid w:val="00932682"/>
    <w:rsid w:val="00932874"/>
    <w:rsid w:val="0093294D"/>
    <w:rsid w:val="00933512"/>
    <w:rsid w:val="00933663"/>
    <w:rsid w:val="00933C12"/>
    <w:rsid w:val="00933D52"/>
    <w:rsid w:val="00933DA7"/>
    <w:rsid w:val="00934E50"/>
    <w:rsid w:val="00934FD9"/>
    <w:rsid w:val="009350FE"/>
    <w:rsid w:val="009356A1"/>
    <w:rsid w:val="00935780"/>
    <w:rsid w:val="009363FF"/>
    <w:rsid w:val="0093648D"/>
    <w:rsid w:val="00936A12"/>
    <w:rsid w:val="00936B4F"/>
    <w:rsid w:val="00936C8B"/>
    <w:rsid w:val="00936C9A"/>
    <w:rsid w:val="00936CD8"/>
    <w:rsid w:val="00936E2A"/>
    <w:rsid w:val="00936E52"/>
    <w:rsid w:val="0093744C"/>
    <w:rsid w:val="00937656"/>
    <w:rsid w:val="00937711"/>
    <w:rsid w:val="00937D4B"/>
    <w:rsid w:val="00937E66"/>
    <w:rsid w:val="00940177"/>
    <w:rsid w:val="009404CA"/>
    <w:rsid w:val="0094058B"/>
    <w:rsid w:val="00941C8D"/>
    <w:rsid w:val="00941EE6"/>
    <w:rsid w:val="00942062"/>
    <w:rsid w:val="00942222"/>
    <w:rsid w:val="00942272"/>
    <w:rsid w:val="00942450"/>
    <w:rsid w:val="00942A64"/>
    <w:rsid w:val="00942D02"/>
    <w:rsid w:val="00942D98"/>
    <w:rsid w:val="00942E02"/>
    <w:rsid w:val="00942FBE"/>
    <w:rsid w:val="009431BA"/>
    <w:rsid w:val="009433CE"/>
    <w:rsid w:val="0094352B"/>
    <w:rsid w:val="009435F3"/>
    <w:rsid w:val="009437B0"/>
    <w:rsid w:val="009438D2"/>
    <w:rsid w:val="009441BF"/>
    <w:rsid w:val="009442B0"/>
    <w:rsid w:val="0094449E"/>
    <w:rsid w:val="009448DB"/>
    <w:rsid w:val="009448F6"/>
    <w:rsid w:val="009449A1"/>
    <w:rsid w:val="00944A04"/>
    <w:rsid w:val="00944FF1"/>
    <w:rsid w:val="0094527D"/>
    <w:rsid w:val="00945617"/>
    <w:rsid w:val="00945706"/>
    <w:rsid w:val="00945BC6"/>
    <w:rsid w:val="00945E3E"/>
    <w:rsid w:val="00946362"/>
    <w:rsid w:val="009463D4"/>
    <w:rsid w:val="0094641E"/>
    <w:rsid w:val="00946428"/>
    <w:rsid w:val="009464F5"/>
    <w:rsid w:val="009467D7"/>
    <w:rsid w:val="00946A0E"/>
    <w:rsid w:val="00946A9F"/>
    <w:rsid w:val="00947210"/>
    <w:rsid w:val="009472AF"/>
    <w:rsid w:val="00947371"/>
    <w:rsid w:val="00947658"/>
    <w:rsid w:val="00947673"/>
    <w:rsid w:val="0095003F"/>
    <w:rsid w:val="0095023D"/>
    <w:rsid w:val="00950242"/>
    <w:rsid w:val="009502C3"/>
    <w:rsid w:val="00950439"/>
    <w:rsid w:val="0095052D"/>
    <w:rsid w:val="00950981"/>
    <w:rsid w:val="00950B6D"/>
    <w:rsid w:val="00950FC3"/>
    <w:rsid w:val="00951640"/>
    <w:rsid w:val="00951694"/>
    <w:rsid w:val="0095175A"/>
    <w:rsid w:val="00951C4A"/>
    <w:rsid w:val="00952225"/>
    <w:rsid w:val="00952467"/>
    <w:rsid w:val="00952AEE"/>
    <w:rsid w:val="00952F8D"/>
    <w:rsid w:val="009531A5"/>
    <w:rsid w:val="00953298"/>
    <w:rsid w:val="0095371F"/>
    <w:rsid w:val="009537C9"/>
    <w:rsid w:val="0095467C"/>
    <w:rsid w:val="0095559A"/>
    <w:rsid w:val="00955893"/>
    <w:rsid w:val="009559BA"/>
    <w:rsid w:val="00955A86"/>
    <w:rsid w:val="00955B3B"/>
    <w:rsid w:val="00956420"/>
    <w:rsid w:val="00956488"/>
    <w:rsid w:val="00956A72"/>
    <w:rsid w:val="009573B1"/>
    <w:rsid w:val="00957464"/>
    <w:rsid w:val="00957C8C"/>
    <w:rsid w:val="00957D4E"/>
    <w:rsid w:val="00960ACD"/>
    <w:rsid w:val="00960E73"/>
    <w:rsid w:val="00960FE8"/>
    <w:rsid w:val="00961066"/>
    <w:rsid w:val="00961616"/>
    <w:rsid w:val="0096166E"/>
    <w:rsid w:val="00961780"/>
    <w:rsid w:val="009617B6"/>
    <w:rsid w:val="009624E6"/>
    <w:rsid w:val="00962691"/>
    <w:rsid w:val="009626CA"/>
    <w:rsid w:val="00962BC4"/>
    <w:rsid w:val="009632BF"/>
    <w:rsid w:val="00963368"/>
    <w:rsid w:val="0096359C"/>
    <w:rsid w:val="00963783"/>
    <w:rsid w:val="009637B5"/>
    <w:rsid w:val="00963E87"/>
    <w:rsid w:val="0096424C"/>
    <w:rsid w:val="0096485F"/>
    <w:rsid w:val="0096487B"/>
    <w:rsid w:val="00965231"/>
    <w:rsid w:val="009652E2"/>
    <w:rsid w:val="009653A1"/>
    <w:rsid w:val="00965AA4"/>
    <w:rsid w:val="00965C0C"/>
    <w:rsid w:val="00965C70"/>
    <w:rsid w:val="009660D1"/>
    <w:rsid w:val="009662B1"/>
    <w:rsid w:val="0096694B"/>
    <w:rsid w:val="0096713C"/>
    <w:rsid w:val="00967C96"/>
    <w:rsid w:val="00967CC6"/>
    <w:rsid w:val="00967EE4"/>
    <w:rsid w:val="009700A3"/>
    <w:rsid w:val="00970103"/>
    <w:rsid w:val="00970482"/>
    <w:rsid w:val="009708E4"/>
    <w:rsid w:val="00971399"/>
    <w:rsid w:val="009715F3"/>
    <w:rsid w:val="00971641"/>
    <w:rsid w:val="00971F24"/>
    <w:rsid w:val="0097201A"/>
    <w:rsid w:val="00972452"/>
    <w:rsid w:val="00972863"/>
    <w:rsid w:val="00972EB8"/>
    <w:rsid w:val="0097307A"/>
    <w:rsid w:val="00973132"/>
    <w:rsid w:val="009733F1"/>
    <w:rsid w:val="009735B7"/>
    <w:rsid w:val="009738E0"/>
    <w:rsid w:val="00973A56"/>
    <w:rsid w:val="00973F9E"/>
    <w:rsid w:val="0097485F"/>
    <w:rsid w:val="00974886"/>
    <w:rsid w:val="009749E0"/>
    <w:rsid w:val="00974A46"/>
    <w:rsid w:val="00974CBC"/>
    <w:rsid w:val="00974EF9"/>
    <w:rsid w:val="00974F75"/>
    <w:rsid w:val="00974FA0"/>
    <w:rsid w:val="00975082"/>
    <w:rsid w:val="00975D89"/>
    <w:rsid w:val="00975FB4"/>
    <w:rsid w:val="00976182"/>
    <w:rsid w:val="009768D6"/>
    <w:rsid w:val="00976D9F"/>
    <w:rsid w:val="00976E41"/>
    <w:rsid w:val="009770F7"/>
    <w:rsid w:val="0097765A"/>
    <w:rsid w:val="00977F66"/>
    <w:rsid w:val="00977FD9"/>
    <w:rsid w:val="00980487"/>
    <w:rsid w:val="009807B4"/>
    <w:rsid w:val="009807EF"/>
    <w:rsid w:val="00980A15"/>
    <w:rsid w:val="00981266"/>
    <w:rsid w:val="00981516"/>
    <w:rsid w:val="0098194D"/>
    <w:rsid w:val="00981F75"/>
    <w:rsid w:val="00982686"/>
    <w:rsid w:val="00982853"/>
    <w:rsid w:val="00982970"/>
    <w:rsid w:val="0098297B"/>
    <w:rsid w:val="00982A5F"/>
    <w:rsid w:val="00982DAA"/>
    <w:rsid w:val="00982EB3"/>
    <w:rsid w:val="0098302C"/>
    <w:rsid w:val="00983618"/>
    <w:rsid w:val="00983624"/>
    <w:rsid w:val="009836DA"/>
    <w:rsid w:val="00984102"/>
    <w:rsid w:val="00984C3A"/>
    <w:rsid w:val="0098556A"/>
    <w:rsid w:val="00985A86"/>
    <w:rsid w:val="00985D6F"/>
    <w:rsid w:val="009864FC"/>
    <w:rsid w:val="00986E55"/>
    <w:rsid w:val="009871EF"/>
    <w:rsid w:val="009872BE"/>
    <w:rsid w:val="0098769B"/>
    <w:rsid w:val="009878AB"/>
    <w:rsid w:val="00987A71"/>
    <w:rsid w:val="00987C80"/>
    <w:rsid w:val="00987DEC"/>
    <w:rsid w:val="00990296"/>
    <w:rsid w:val="00990657"/>
    <w:rsid w:val="00990B78"/>
    <w:rsid w:val="00990D24"/>
    <w:rsid w:val="00990E0D"/>
    <w:rsid w:val="009910B0"/>
    <w:rsid w:val="009910E0"/>
    <w:rsid w:val="009912A6"/>
    <w:rsid w:val="00991851"/>
    <w:rsid w:val="009919A1"/>
    <w:rsid w:val="009921DB"/>
    <w:rsid w:val="00992217"/>
    <w:rsid w:val="009922E2"/>
    <w:rsid w:val="00992573"/>
    <w:rsid w:val="00992691"/>
    <w:rsid w:val="00992DEE"/>
    <w:rsid w:val="00992F3E"/>
    <w:rsid w:val="00993281"/>
    <w:rsid w:val="00993321"/>
    <w:rsid w:val="0099372A"/>
    <w:rsid w:val="009937D8"/>
    <w:rsid w:val="00993A26"/>
    <w:rsid w:val="00993A53"/>
    <w:rsid w:val="00993DE9"/>
    <w:rsid w:val="00994375"/>
    <w:rsid w:val="009949A6"/>
    <w:rsid w:val="00994F3B"/>
    <w:rsid w:val="00995318"/>
    <w:rsid w:val="00995425"/>
    <w:rsid w:val="009955D7"/>
    <w:rsid w:val="009956CC"/>
    <w:rsid w:val="0099575E"/>
    <w:rsid w:val="0099592F"/>
    <w:rsid w:val="00995ADF"/>
    <w:rsid w:val="009962EF"/>
    <w:rsid w:val="0099676E"/>
    <w:rsid w:val="00996845"/>
    <w:rsid w:val="00996E0D"/>
    <w:rsid w:val="00997349"/>
    <w:rsid w:val="009A02F6"/>
    <w:rsid w:val="009A0758"/>
    <w:rsid w:val="009A1040"/>
    <w:rsid w:val="009A1450"/>
    <w:rsid w:val="009A1774"/>
    <w:rsid w:val="009A1D06"/>
    <w:rsid w:val="009A229F"/>
    <w:rsid w:val="009A2410"/>
    <w:rsid w:val="009A266E"/>
    <w:rsid w:val="009A2A26"/>
    <w:rsid w:val="009A2CCD"/>
    <w:rsid w:val="009A2D04"/>
    <w:rsid w:val="009A2EC0"/>
    <w:rsid w:val="009A3023"/>
    <w:rsid w:val="009A30A6"/>
    <w:rsid w:val="009A3294"/>
    <w:rsid w:val="009A3409"/>
    <w:rsid w:val="009A37B2"/>
    <w:rsid w:val="009A411B"/>
    <w:rsid w:val="009A4BC1"/>
    <w:rsid w:val="009A4ECA"/>
    <w:rsid w:val="009A4F65"/>
    <w:rsid w:val="009A545C"/>
    <w:rsid w:val="009A54F1"/>
    <w:rsid w:val="009A591D"/>
    <w:rsid w:val="009A5A20"/>
    <w:rsid w:val="009A6139"/>
    <w:rsid w:val="009A6C10"/>
    <w:rsid w:val="009A6E76"/>
    <w:rsid w:val="009A769C"/>
    <w:rsid w:val="009A79D8"/>
    <w:rsid w:val="009A7CA0"/>
    <w:rsid w:val="009B038A"/>
    <w:rsid w:val="009B04BA"/>
    <w:rsid w:val="009B08F3"/>
    <w:rsid w:val="009B15E6"/>
    <w:rsid w:val="009B169C"/>
    <w:rsid w:val="009B17C0"/>
    <w:rsid w:val="009B184B"/>
    <w:rsid w:val="009B1A57"/>
    <w:rsid w:val="009B2260"/>
    <w:rsid w:val="009B2694"/>
    <w:rsid w:val="009B29F8"/>
    <w:rsid w:val="009B2CFB"/>
    <w:rsid w:val="009B308B"/>
    <w:rsid w:val="009B30C7"/>
    <w:rsid w:val="009B342F"/>
    <w:rsid w:val="009B3545"/>
    <w:rsid w:val="009B36E6"/>
    <w:rsid w:val="009B3EC2"/>
    <w:rsid w:val="009B3F75"/>
    <w:rsid w:val="009B4197"/>
    <w:rsid w:val="009B4D9A"/>
    <w:rsid w:val="009B56C2"/>
    <w:rsid w:val="009B5DDB"/>
    <w:rsid w:val="009B6189"/>
    <w:rsid w:val="009B6459"/>
    <w:rsid w:val="009B67DD"/>
    <w:rsid w:val="009B68B0"/>
    <w:rsid w:val="009B6C37"/>
    <w:rsid w:val="009B7197"/>
    <w:rsid w:val="009B775C"/>
    <w:rsid w:val="009B785A"/>
    <w:rsid w:val="009B78AB"/>
    <w:rsid w:val="009B7D75"/>
    <w:rsid w:val="009B7F8E"/>
    <w:rsid w:val="009C01F3"/>
    <w:rsid w:val="009C0A31"/>
    <w:rsid w:val="009C0A8D"/>
    <w:rsid w:val="009C0B2F"/>
    <w:rsid w:val="009C0C99"/>
    <w:rsid w:val="009C0FD4"/>
    <w:rsid w:val="009C11EE"/>
    <w:rsid w:val="009C14ED"/>
    <w:rsid w:val="009C1893"/>
    <w:rsid w:val="009C2150"/>
    <w:rsid w:val="009C23A9"/>
    <w:rsid w:val="009C26B6"/>
    <w:rsid w:val="009C2AA4"/>
    <w:rsid w:val="009C2E7F"/>
    <w:rsid w:val="009C3115"/>
    <w:rsid w:val="009C3361"/>
    <w:rsid w:val="009C3593"/>
    <w:rsid w:val="009C37E8"/>
    <w:rsid w:val="009C3999"/>
    <w:rsid w:val="009C3BDA"/>
    <w:rsid w:val="009C3BE1"/>
    <w:rsid w:val="009C46D1"/>
    <w:rsid w:val="009C48D2"/>
    <w:rsid w:val="009C4906"/>
    <w:rsid w:val="009C4958"/>
    <w:rsid w:val="009C5518"/>
    <w:rsid w:val="009C597D"/>
    <w:rsid w:val="009C5AA7"/>
    <w:rsid w:val="009C5C29"/>
    <w:rsid w:val="009C5FB1"/>
    <w:rsid w:val="009C60BB"/>
    <w:rsid w:val="009C630C"/>
    <w:rsid w:val="009C6D5F"/>
    <w:rsid w:val="009C6D85"/>
    <w:rsid w:val="009C775E"/>
    <w:rsid w:val="009C7DAD"/>
    <w:rsid w:val="009D06B4"/>
    <w:rsid w:val="009D0C12"/>
    <w:rsid w:val="009D0D5A"/>
    <w:rsid w:val="009D1637"/>
    <w:rsid w:val="009D17DA"/>
    <w:rsid w:val="009D1D65"/>
    <w:rsid w:val="009D20C9"/>
    <w:rsid w:val="009D2120"/>
    <w:rsid w:val="009D213B"/>
    <w:rsid w:val="009D2562"/>
    <w:rsid w:val="009D28BF"/>
    <w:rsid w:val="009D3936"/>
    <w:rsid w:val="009D4126"/>
    <w:rsid w:val="009D477A"/>
    <w:rsid w:val="009D49FA"/>
    <w:rsid w:val="009D4B9B"/>
    <w:rsid w:val="009D4D79"/>
    <w:rsid w:val="009D4D80"/>
    <w:rsid w:val="009D5236"/>
    <w:rsid w:val="009D54E3"/>
    <w:rsid w:val="009D5B60"/>
    <w:rsid w:val="009D5F57"/>
    <w:rsid w:val="009D61FD"/>
    <w:rsid w:val="009D61FF"/>
    <w:rsid w:val="009D6698"/>
    <w:rsid w:val="009D6721"/>
    <w:rsid w:val="009D67F3"/>
    <w:rsid w:val="009D6C38"/>
    <w:rsid w:val="009D6E5A"/>
    <w:rsid w:val="009D7124"/>
    <w:rsid w:val="009D755A"/>
    <w:rsid w:val="009D76A1"/>
    <w:rsid w:val="009D79C4"/>
    <w:rsid w:val="009D7DEB"/>
    <w:rsid w:val="009D7E01"/>
    <w:rsid w:val="009D7E6C"/>
    <w:rsid w:val="009E037A"/>
    <w:rsid w:val="009E1347"/>
    <w:rsid w:val="009E1425"/>
    <w:rsid w:val="009E1743"/>
    <w:rsid w:val="009E1C5A"/>
    <w:rsid w:val="009E1DC4"/>
    <w:rsid w:val="009E1DFA"/>
    <w:rsid w:val="009E1EBA"/>
    <w:rsid w:val="009E20EE"/>
    <w:rsid w:val="009E250A"/>
    <w:rsid w:val="009E2595"/>
    <w:rsid w:val="009E2909"/>
    <w:rsid w:val="009E2B2D"/>
    <w:rsid w:val="009E3282"/>
    <w:rsid w:val="009E335D"/>
    <w:rsid w:val="009E37B4"/>
    <w:rsid w:val="009E3916"/>
    <w:rsid w:val="009E3A05"/>
    <w:rsid w:val="009E3B0E"/>
    <w:rsid w:val="009E411E"/>
    <w:rsid w:val="009E4257"/>
    <w:rsid w:val="009E45BA"/>
    <w:rsid w:val="009E4D74"/>
    <w:rsid w:val="009E520E"/>
    <w:rsid w:val="009E52AE"/>
    <w:rsid w:val="009E5E19"/>
    <w:rsid w:val="009E5E3D"/>
    <w:rsid w:val="009E6106"/>
    <w:rsid w:val="009E61E7"/>
    <w:rsid w:val="009E69FC"/>
    <w:rsid w:val="009E6A91"/>
    <w:rsid w:val="009E7403"/>
    <w:rsid w:val="009E740E"/>
    <w:rsid w:val="009E7478"/>
    <w:rsid w:val="009E7AD0"/>
    <w:rsid w:val="009E7D48"/>
    <w:rsid w:val="009F0342"/>
    <w:rsid w:val="009F048B"/>
    <w:rsid w:val="009F055F"/>
    <w:rsid w:val="009F0588"/>
    <w:rsid w:val="009F05B1"/>
    <w:rsid w:val="009F0896"/>
    <w:rsid w:val="009F0E71"/>
    <w:rsid w:val="009F10C2"/>
    <w:rsid w:val="009F1132"/>
    <w:rsid w:val="009F1590"/>
    <w:rsid w:val="009F17CB"/>
    <w:rsid w:val="009F1886"/>
    <w:rsid w:val="009F1BE3"/>
    <w:rsid w:val="009F2181"/>
    <w:rsid w:val="009F26B6"/>
    <w:rsid w:val="009F2834"/>
    <w:rsid w:val="009F2841"/>
    <w:rsid w:val="009F30C3"/>
    <w:rsid w:val="009F30CE"/>
    <w:rsid w:val="009F3416"/>
    <w:rsid w:val="009F3FFF"/>
    <w:rsid w:val="009F4068"/>
    <w:rsid w:val="009F408F"/>
    <w:rsid w:val="009F4BEA"/>
    <w:rsid w:val="009F4CB3"/>
    <w:rsid w:val="009F4E34"/>
    <w:rsid w:val="009F512A"/>
    <w:rsid w:val="009F523B"/>
    <w:rsid w:val="009F5569"/>
    <w:rsid w:val="009F55CD"/>
    <w:rsid w:val="009F57B5"/>
    <w:rsid w:val="009F59A1"/>
    <w:rsid w:val="009F5EE5"/>
    <w:rsid w:val="009F5F09"/>
    <w:rsid w:val="009F61E1"/>
    <w:rsid w:val="009F621B"/>
    <w:rsid w:val="009F6357"/>
    <w:rsid w:val="009F65D9"/>
    <w:rsid w:val="009F6F2F"/>
    <w:rsid w:val="009F719E"/>
    <w:rsid w:val="009F71C2"/>
    <w:rsid w:val="009F7413"/>
    <w:rsid w:val="009F7944"/>
    <w:rsid w:val="009F798F"/>
    <w:rsid w:val="009F7B18"/>
    <w:rsid w:val="009F7B9C"/>
    <w:rsid w:val="009F7CEE"/>
    <w:rsid w:val="00A00639"/>
    <w:rsid w:val="00A00D0F"/>
    <w:rsid w:val="00A00D37"/>
    <w:rsid w:val="00A00D84"/>
    <w:rsid w:val="00A0157A"/>
    <w:rsid w:val="00A0226F"/>
    <w:rsid w:val="00A02705"/>
    <w:rsid w:val="00A02724"/>
    <w:rsid w:val="00A02B2E"/>
    <w:rsid w:val="00A02F5E"/>
    <w:rsid w:val="00A033C7"/>
    <w:rsid w:val="00A0343B"/>
    <w:rsid w:val="00A0354F"/>
    <w:rsid w:val="00A0359D"/>
    <w:rsid w:val="00A038A1"/>
    <w:rsid w:val="00A03A27"/>
    <w:rsid w:val="00A04380"/>
    <w:rsid w:val="00A04485"/>
    <w:rsid w:val="00A048F4"/>
    <w:rsid w:val="00A04F61"/>
    <w:rsid w:val="00A05205"/>
    <w:rsid w:val="00A05853"/>
    <w:rsid w:val="00A05BAC"/>
    <w:rsid w:val="00A05F7F"/>
    <w:rsid w:val="00A07170"/>
    <w:rsid w:val="00A07328"/>
    <w:rsid w:val="00A10655"/>
    <w:rsid w:val="00A108E4"/>
    <w:rsid w:val="00A10990"/>
    <w:rsid w:val="00A10A97"/>
    <w:rsid w:val="00A10B11"/>
    <w:rsid w:val="00A1104C"/>
    <w:rsid w:val="00A11166"/>
    <w:rsid w:val="00A112BA"/>
    <w:rsid w:val="00A11380"/>
    <w:rsid w:val="00A114A5"/>
    <w:rsid w:val="00A11ADB"/>
    <w:rsid w:val="00A11ED3"/>
    <w:rsid w:val="00A128AE"/>
    <w:rsid w:val="00A12B6C"/>
    <w:rsid w:val="00A12D39"/>
    <w:rsid w:val="00A12E10"/>
    <w:rsid w:val="00A1321F"/>
    <w:rsid w:val="00A1338B"/>
    <w:rsid w:val="00A134C8"/>
    <w:rsid w:val="00A13AC9"/>
    <w:rsid w:val="00A13B14"/>
    <w:rsid w:val="00A13E2B"/>
    <w:rsid w:val="00A142A5"/>
    <w:rsid w:val="00A143A7"/>
    <w:rsid w:val="00A14B2D"/>
    <w:rsid w:val="00A14D52"/>
    <w:rsid w:val="00A14FB6"/>
    <w:rsid w:val="00A151D4"/>
    <w:rsid w:val="00A15238"/>
    <w:rsid w:val="00A15321"/>
    <w:rsid w:val="00A1581B"/>
    <w:rsid w:val="00A15828"/>
    <w:rsid w:val="00A15A4F"/>
    <w:rsid w:val="00A15C28"/>
    <w:rsid w:val="00A15E24"/>
    <w:rsid w:val="00A15F55"/>
    <w:rsid w:val="00A16026"/>
    <w:rsid w:val="00A1603C"/>
    <w:rsid w:val="00A1615F"/>
    <w:rsid w:val="00A1645D"/>
    <w:rsid w:val="00A166E7"/>
    <w:rsid w:val="00A168C3"/>
    <w:rsid w:val="00A169B0"/>
    <w:rsid w:val="00A1732B"/>
    <w:rsid w:val="00A1741B"/>
    <w:rsid w:val="00A177AB"/>
    <w:rsid w:val="00A17C72"/>
    <w:rsid w:val="00A17E32"/>
    <w:rsid w:val="00A17FD6"/>
    <w:rsid w:val="00A2009D"/>
    <w:rsid w:val="00A203E2"/>
    <w:rsid w:val="00A203F8"/>
    <w:rsid w:val="00A20A09"/>
    <w:rsid w:val="00A20B50"/>
    <w:rsid w:val="00A20C50"/>
    <w:rsid w:val="00A20CAD"/>
    <w:rsid w:val="00A215C1"/>
    <w:rsid w:val="00A21A2E"/>
    <w:rsid w:val="00A21E3A"/>
    <w:rsid w:val="00A220CF"/>
    <w:rsid w:val="00A22565"/>
    <w:rsid w:val="00A228B2"/>
    <w:rsid w:val="00A2386B"/>
    <w:rsid w:val="00A23BE2"/>
    <w:rsid w:val="00A23BF9"/>
    <w:rsid w:val="00A23E4C"/>
    <w:rsid w:val="00A23FEE"/>
    <w:rsid w:val="00A2496D"/>
    <w:rsid w:val="00A24B32"/>
    <w:rsid w:val="00A24FDD"/>
    <w:rsid w:val="00A25D4E"/>
    <w:rsid w:val="00A26169"/>
    <w:rsid w:val="00A261B6"/>
    <w:rsid w:val="00A26245"/>
    <w:rsid w:val="00A26471"/>
    <w:rsid w:val="00A26AC9"/>
    <w:rsid w:val="00A26BB8"/>
    <w:rsid w:val="00A26FD1"/>
    <w:rsid w:val="00A27004"/>
    <w:rsid w:val="00A271C1"/>
    <w:rsid w:val="00A27543"/>
    <w:rsid w:val="00A27C6B"/>
    <w:rsid w:val="00A27E46"/>
    <w:rsid w:val="00A27F9D"/>
    <w:rsid w:val="00A30464"/>
    <w:rsid w:val="00A30783"/>
    <w:rsid w:val="00A31147"/>
    <w:rsid w:val="00A319A4"/>
    <w:rsid w:val="00A319EC"/>
    <w:rsid w:val="00A31A21"/>
    <w:rsid w:val="00A31DFA"/>
    <w:rsid w:val="00A32592"/>
    <w:rsid w:val="00A32808"/>
    <w:rsid w:val="00A332BB"/>
    <w:rsid w:val="00A333A4"/>
    <w:rsid w:val="00A33422"/>
    <w:rsid w:val="00A33C80"/>
    <w:rsid w:val="00A33FF9"/>
    <w:rsid w:val="00A34C44"/>
    <w:rsid w:val="00A3518D"/>
    <w:rsid w:val="00A35955"/>
    <w:rsid w:val="00A35D69"/>
    <w:rsid w:val="00A35E55"/>
    <w:rsid w:val="00A35EEB"/>
    <w:rsid w:val="00A35FF7"/>
    <w:rsid w:val="00A36160"/>
    <w:rsid w:val="00A36650"/>
    <w:rsid w:val="00A367E2"/>
    <w:rsid w:val="00A36876"/>
    <w:rsid w:val="00A3796D"/>
    <w:rsid w:val="00A40092"/>
    <w:rsid w:val="00A402BA"/>
    <w:rsid w:val="00A406D3"/>
    <w:rsid w:val="00A407BE"/>
    <w:rsid w:val="00A4095E"/>
    <w:rsid w:val="00A40A82"/>
    <w:rsid w:val="00A41043"/>
    <w:rsid w:val="00A4117E"/>
    <w:rsid w:val="00A4120F"/>
    <w:rsid w:val="00A415BD"/>
    <w:rsid w:val="00A4172D"/>
    <w:rsid w:val="00A4173E"/>
    <w:rsid w:val="00A41BF9"/>
    <w:rsid w:val="00A41DCA"/>
    <w:rsid w:val="00A42182"/>
    <w:rsid w:val="00A42323"/>
    <w:rsid w:val="00A42351"/>
    <w:rsid w:val="00A42BDE"/>
    <w:rsid w:val="00A42C2D"/>
    <w:rsid w:val="00A42F1E"/>
    <w:rsid w:val="00A432FC"/>
    <w:rsid w:val="00A433A9"/>
    <w:rsid w:val="00A43677"/>
    <w:rsid w:val="00A43711"/>
    <w:rsid w:val="00A43A13"/>
    <w:rsid w:val="00A43CC4"/>
    <w:rsid w:val="00A43CFB"/>
    <w:rsid w:val="00A43D71"/>
    <w:rsid w:val="00A44152"/>
    <w:rsid w:val="00A441B5"/>
    <w:rsid w:val="00A445D4"/>
    <w:rsid w:val="00A446DD"/>
    <w:rsid w:val="00A44B94"/>
    <w:rsid w:val="00A44C5F"/>
    <w:rsid w:val="00A44E45"/>
    <w:rsid w:val="00A44FA3"/>
    <w:rsid w:val="00A44FC6"/>
    <w:rsid w:val="00A4520B"/>
    <w:rsid w:val="00A45288"/>
    <w:rsid w:val="00A45789"/>
    <w:rsid w:val="00A458DA"/>
    <w:rsid w:val="00A45AC4"/>
    <w:rsid w:val="00A461FF"/>
    <w:rsid w:val="00A46AD8"/>
    <w:rsid w:val="00A46C8F"/>
    <w:rsid w:val="00A46F1D"/>
    <w:rsid w:val="00A46F23"/>
    <w:rsid w:val="00A47492"/>
    <w:rsid w:val="00A475A7"/>
    <w:rsid w:val="00A475A8"/>
    <w:rsid w:val="00A47E3F"/>
    <w:rsid w:val="00A47E67"/>
    <w:rsid w:val="00A47FA3"/>
    <w:rsid w:val="00A50223"/>
    <w:rsid w:val="00A50449"/>
    <w:rsid w:val="00A5060A"/>
    <w:rsid w:val="00A50B22"/>
    <w:rsid w:val="00A50D06"/>
    <w:rsid w:val="00A51D93"/>
    <w:rsid w:val="00A52411"/>
    <w:rsid w:val="00A52418"/>
    <w:rsid w:val="00A52677"/>
    <w:rsid w:val="00A527DC"/>
    <w:rsid w:val="00A529CB"/>
    <w:rsid w:val="00A52AFE"/>
    <w:rsid w:val="00A52E46"/>
    <w:rsid w:val="00A53045"/>
    <w:rsid w:val="00A53070"/>
    <w:rsid w:val="00A530BA"/>
    <w:rsid w:val="00A538A4"/>
    <w:rsid w:val="00A53C5B"/>
    <w:rsid w:val="00A53F52"/>
    <w:rsid w:val="00A5402A"/>
    <w:rsid w:val="00A54830"/>
    <w:rsid w:val="00A54A59"/>
    <w:rsid w:val="00A54AB5"/>
    <w:rsid w:val="00A54BBF"/>
    <w:rsid w:val="00A54CD3"/>
    <w:rsid w:val="00A54E03"/>
    <w:rsid w:val="00A5509B"/>
    <w:rsid w:val="00A55641"/>
    <w:rsid w:val="00A55709"/>
    <w:rsid w:val="00A55EFE"/>
    <w:rsid w:val="00A55F06"/>
    <w:rsid w:val="00A56775"/>
    <w:rsid w:val="00A56800"/>
    <w:rsid w:val="00A56C01"/>
    <w:rsid w:val="00A56DCA"/>
    <w:rsid w:val="00A56FAF"/>
    <w:rsid w:val="00A56FD5"/>
    <w:rsid w:val="00A571DE"/>
    <w:rsid w:val="00A57285"/>
    <w:rsid w:val="00A57C22"/>
    <w:rsid w:val="00A57D48"/>
    <w:rsid w:val="00A57DC4"/>
    <w:rsid w:val="00A603F7"/>
    <w:rsid w:val="00A60573"/>
    <w:rsid w:val="00A60673"/>
    <w:rsid w:val="00A60CB0"/>
    <w:rsid w:val="00A60D10"/>
    <w:rsid w:val="00A60DC7"/>
    <w:rsid w:val="00A60F22"/>
    <w:rsid w:val="00A6116E"/>
    <w:rsid w:val="00A61490"/>
    <w:rsid w:val="00A6166D"/>
    <w:rsid w:val="00A617FC"/>
    <w:rsid w:val="00A618C9"/>
    <w:rsid w:val="00A61B73"/>
    <w:rsid w:val="00A61C25"/>
    <w:rsid w:val="00A61D29"/>
    <w:rsid w:val="00A61EDB"/>
    <w:rsid w:val="00A61FAF"/>
    <w:rsid w:val="00A630AA"/>
    <w:rsid w:val="00A63625"/>
    <w:rsid w:val="00A63A6E"/>
    <w:rsid w:val="00A63B2D"/>
    <w:rsid w:val="00A63E2A"/>
    <w:rsid w:val="00A63F2E"/>
    <w:rsid w:val="00A646EE"/>
    <w:rsid w:val="00A64AC2"/>
    <w:rsid w:val="00A64CB7"/>
    <w:rsid w:val="00A655D8"/>
    <w:rsid w:val="00A65987"/>
    <w:rsid w:val="00A66C56"/>
    <w:rsid w:val="00A66DF3"/>
    <w:rsid w:val="00A66F35"/>
    <w:rsid w:val="00A6761A"/>
    <w:rsid w:val="00A6762E"/>
    <w:rsid w:val="00A67B4A"/>
    <w:rsid w:val="00A7024F"/>
    <w:rsid w:val="00A70297"/>
    <w:rsid w:val="00A7070F"/>
    <w:rsid w:val="00A70A60"/>
    <w:rsid w:val="00A70A7F"/>
    <w:rsid w:val="00A70B5D"/>
    <w:rsid w:val="00A70BC5"/>
    <w:rsid w:val="00A70E06"/>
    <w:rsid w:val="00A70FE3"/>
    <w:rsid w:val="00A710D9"/>
    <w:rsid w:val="00A714C4"/>
    <w:rsid w:val="00A7168B"/>
    <w:rsid w:val="00A716B7"/>
    <w:rsid w:val="00A7186B"/>
    <w:rsid w:val="00A71B52"/>
    <w:rsid w:val="00A7231B"/>
    <w:rsid w:val="00A7264F"/>
    <w:rsid w:val="00A72838"/>
    <w:rsid w:val="00A72A60"/>
    <w:rsid w:val="00A72E92"/>
    <w:rsid w:val="00A7314F"/>
    <w:rsid w:val="00A7362D"/>
    <w:rsid w:val="00A73684"/>
    <w:rsid w:val="00A738E8"/>
    <w:rsid w:val="00A738F9"/>
    <w:rsid w:val="00A73CAD"/>
    <w:rsid w:val="00A740A4"/>
    <w:rsid w:val="00A74735"/>
    <w:rsid w:val="00A74A73"/>
    <w:rsid w:val="00A74B01"/>
    <w:rsid w:val="00A74B0F"/>
    <w:rsid w:val="00A74D9A"/>
    <w:rsid w:val="00A74DA8"/>
    <w:rsid w:val="00A7509E"/>
    <w:rsid w:val="00A750D6"/>
    <w:rsid w:val="00A7525D"/>
    <w:rsid w:val="00A75CE5"/>
    <w:rsid w:val="00A76178"/>
    <w:rsid w:val="00A76473"/>
    <w:rsid w:val="00A76CCF"/>
    <w:rsid w:val="00A77186"/>
    <w:rsid w:val="00A775D1"/>
    <w:rsid w:val="00A775FD"/>
    <w:rsid w:val="00A77BBB"/>
    <w:rsid w:val="00A77D26"/>
    <w:rsid w:val="00A77EB5"/>
    <w:rsid w:val="00A77F67"/>
    <w:rsid w:val="00A807F7"/>
    <w:rsid w:val="00A80A5F"/>
    <w:rsid w:val="00A80CB3"/>
    <w:rsid w:val="00A81227"/>
    <w:rsid w:val="00A81492"/>
    <w:rsid w:val="00A8212B"/>
    <w:rsid w:val="00A82146"/>
    <w:rsid w:val="00A821A3"/>
    <w:rsid w:val="00A8239C"/>
    <w:rsid w:val="00A82750"/>
    <w:rsid w:val="00A8282F"/>
    <w:rsid w:val="00A82BB5"/>
    <w:rsid w:val="00A833C3"/>
    <w:rsid w:val="00A834C3"/>
    <w:rsid w:val="00A83A4B"/>
    <w:rsid w:val="00A83F15"/>
    <w:rsid w:val="00A84190"/>
    <w:rsid w:val="00A847F8"/>
    <w:rsid w:val="00A84ED8"/>
    <w:rsid w:val="00A8516E"/>
    <w:rsid w:val="00A85216"/>
    <w:rsid w:val="00A852C3"/>
    <w:rsid w:val="00A8554C"/>
    <w:rsid w:val="00A8557B"/>
    <w:rsid w:val="00A8563D"/>
    <w:rsid w:val="00A85980"/>
    <w:rsid w:val="00A85E83"/>
    <w:rsid w:val="00A8630C"/>
    <w:rsid w:val="00A867BC"/>
    <w:rsid w:val="00A8683A"/>
    <w:rsid w:val="00A86AAB"/>
    <w:rsid w:val="00A86D0B"/>
    <w:rsid w:val="00A8723E"/>
    <w:rsid w:val="00A874D4"/>
    <w:rsid w:val="00A87E4D"/>
    <w:rsid w:val="00A87E5E"/>
    <w:rsid w:val="00A87E80"/>
    <w:rsid w:val="00A90450"/>
    <w:rsid w:val="00A904C2"/>
    <w:rsid w:val="00A904EE"/>
    <w:rsid w:val="00A90866"/>
    <w:rsid w:val="00A916A8"/>
    <w:rsid w:val="00A91FC9"/>
    <w:rsid w:val="00A92853"/>
    <w:rsid w:val="00A92EA7"/>
    <w:rsid w:val="00A92EDC"/>
    <w:rsid w:val="00A92F40"/>
    <w:rsid w:val="00A92F82"/>
    <w:rsid w:val="00A930B5"/>
    <w:rsid w:val="00A931B6"/>
    <w:rsid w:val="00A933E8"/>
    <w:rsid w:val="00A93B66"/>
    <w:rsid w:val="00A93CC5"/>
    <w:rsid w:val="00A93EB2"/>
    <w:rsid w:val="00A9423B"/>
    <w:rsid w:val="00A9429C"/>
    <w:rsid w:val="00A94471"/>
    <w:rsid w:val="00A9464C"/>
    <w:rsid w:val="00A94756"/>
    <w:rsid w:val="00A94EAF"/>
    <w:rsid w:val="00A95919"/>
    <w:rsid w:val="00A9599E"/>
    <w:rsid w:val="00A95BCC"/>
    <w:rsid w:val="00A9602B"/>
    <w:rsid w:val="00A9603A"/>
    <w:rsid w:val="00A96087"/>
    <w:rsid w:val="00A9636E"/>
    <w:rsid w:val="00A96589"/>
    <w:rsid w:val="00A966BD"/>
    <w:rsid w:val="00A968D8"/>
    <w:rsid w:val="00A968D9"/>
    <w:rsid w:val="00A9715E"/>
    <w:rsid w:val="00A979AF"/>
    <w:rsid w:val="00AA0115"/>
    <w:rsid w:val="00AA0366"/>
    <w:rsid w:val="00AA08BE"/>
    <w:rsid w:val="00AA08F7"/>
    <w:rsid w:val="00AA0C18"/>
    <w:rsid w:val="00AA0CBE"/>
    <w:rsid w:val="00AA0DCB"/>
    <w:rsid w:val="00AA0EEB"/>
    <w:rsid w:val="00AA1531"/>
    <w:rsid w:val="00AA16C2"/>
    <w:rsid w:val="00AA1E3A"/>
    <w:rsid w:val="00AA2521"/>
    <w:rsid w:val="00AA275A"/>
    <w:rsid w:val="00AA2808"/>
    <w:rsid w:val="00AA284F"/>
    <w:rsid w:val="00AA2DAC"/>
    <w:rsid w:val="00AA35B9"/>
    <w:rsid w:val="00AA3A67"/>
    <w:rsid w:val="00AA3AAE"/>
    <w:rsid w:val="00AA3BA0"/>
    <w:rsid w:val="00AA3D81"/>
    <w:rsid w:val="00AA42A9"/>
    <w:rsid w:val="00AA43E8"/>
    <w:rsid w:val="00AA450A"/>
    <w:rsid w:val="00AA47C4"/>
    <w:rsid w:val="00AA4C9C"/>
    <w:rsid w:val="00AA4CB1"/>
    <w:rsid w:val="00AA4F6E"/>
    <w:rsid w:val="00AA500B"/>
    <w:rsid w:val="00AA57E5"/>
    <w:rsid w:val="00AA5D76"/>
    <w:rsid w:val="00AA623B"/>
    <w:rsid w:val="00AA6AD1"/>
    <w:rsid w:val="00AA6B20"/>
    <w:rsid w:val="00AA7161"/>
    <w:rsid w:val="00AA7575"/>
    <w:rsid w:val="00AA7C87"/>
    <w:rsid w:val="00AA7E9C"/>
    <w:rsid w:val="00AB0340"/>
    <w:rsid w:val="00AB0536"/>
    <w:rsid w:val="00AB05C3"/>
    <w:rsid w:val="00AB11E3"/>
    <w:rsid w:val="00AB1682"/>
    <w:rsid w:val="00AB1B64"/>
    <w:rsid w:val="00AB1C45"/>
    <w:rsid w:val="00AB2986"/>
    <w:rsid w:val="00AB2BDF"/>
    <w:rsid w:val="00AB305B"/>
    <w:rsid w:val="00AB31F7"/>
    <w:rsid w:val="00AB33FE"/>
    <w:rsid w:val="00AB357D"/>
    <w:rsid w:val="00AB3B0D"/>
    <w:rsid w:val="00AB3C55"/>
    <w:rsid w:val="00AB3C58"/>
    <w:rsid w:val="00AB3C62"/>
    <w:rsid w:val="00AB3D08"/>
    <w:rsid w:val="00AB3FC1"/>
    <w:rsid w:val="00AB4028"/>
    <w:rsid w:val="00AB4279"/>
    <w:rsid w:val="00AB4631"/>
    <w:rsid w:val="00AB4707"/>
    <w:rsid w:val="00AB514E"/>
    <w:rsid w:val="00AB519C"/>
    <w:rsid w:val="00AB520A"/>
    <w:rsid w:val="00AB52B8"/>
    <w:rsid w:val="00AB541D"/>
    <w:rsid w:val="00AB54A8"/>
    <w:rsid w:val="00AB5521"/>
    <w:rsid w:val="00AB5631"/>
    <w:rsid w:val="00AB5C0C"/>
    <w:rsid w:val="00AB5DAE"/>
    <w:rsid w:val="00AB5EA6"/>
    <w:rsid w:val="00AB62B1"/>
    <w:rsid w:val="00AB6631"/>
    <w:rsid w:val="00AB6993"/>
    <w:rsid w:val="00AB6D05"/>
    <w:rsid w:val="00AB71AF"/>
    <w:rsid w:val="00AB7200"/>
    <w:rsid w:val="00AB7421"/>
    <w:rsid w:val="00AB7731"/>
    <w:rsid w:val="00AB7A1C"/>
    <w:rsid w:val="00AC0117"/>
    <w:rsid w:val="00AC02F7"/>
    <w:rsid w:val="00AC11A4"/>
    <w:rsid w:val="00AC120A"/>
    <w:rsid w:val="00AC185B"/>
    <w:rsid w:val="00AC1F73"/>
    <w:rsid w:val="00AC2374"/>
    <w:rsid w:val="00AC23BB"/>
    <w:rsid w:val="00AC26AE"/>
    <w:rsid w:val="00AC2C37"/>
    <w:rsid w:val="00AC2D1F"/>
    <w:rsid w:val="00AC2D3D"/>
    <w:rsid w:val="00AC2D75"/>
    <w:rsid w:val="00AC2E5C"/>
    <w:rsid w:val="00AC35E5"/>
    <w:rsid w:val="00AC3B7E"/>
    <w:rsid w:val="00AC3B87"/>
    <w:rsid w:val="00AC3FC4"/>
    <w:rsid w:val="00AC419A"/>
    <w:rsid w:val="00AC43F5"/>
    <w:rsid w:val="00AC46C7"/>
    <w:rsid w:val="00AC5414"/>
    <w:rsid w:val="00AC5554"/>
    <w:rsid w:val="00AC5CCC"/>
    <w:rsid w:val="00AC5D58"/>
    <w:rsid w:val="00AC6001"/>
    <w:rsid w:val="00AC630D"/>
    <w:rsid w:val="00AC643C"/>
    <w:rsid w:val="00AC6759"/>
    <w:rsid w:val="00AC678D"/>
    <w:rsid w:val="00AC6902"/>
    <w:rsid w:val="00AC73E8"/>
    <w:rsid w:val="00AC752E"/>
    <w:rsid w:val="00AC77DA"/>
    <w:rsid w:val="00AC7850"/>
    <w:rsid w:val="00AC7953"/>
    <w:rsid w:val="00AC7BD4"/>
    <w:rsid w:val="00AD0088"/>
    <w:rsid w:val="00AD0612"/>
    <w:rsid w:val="00AD08A1"/>
    <w:rsid w:val="00AD0984"/>
    <w:rsid w:val="00AD0AD6"/>
    <w:rsid w:val="00AD10D3"/>
    <w:rsid w:val="00AD10E0"/>
    <w:rsid w:val="00AD1657"/>
    <w:rsid w:val="00AD1ACA"/>
    <w:rsid w:val="00AD1AFA"/>
    <w:rsid w:val="00AD2907"/>
    <w:rsid w:val="00AD2FC8"/>
    <w:rsid w:val="00AD3055"/>
    <w:rsid w:val="00AD309B"/>
    <w:rsid w:val="00AD30AE"/>
    <w:rsid w:val="00AD312D"/>
    <w:rsid w:val="00AD31FB"/>
    <w:rsid w:val="00AD3406"/>
    <w:rsid w:val="00AD387A"/>
    <w:rsid w:val="00AD3AC8"/>
    <w:rsid w:val="00AD3AE1"/>
    <w:rsid w:val="00AD435D"/>
    <w:rsid w:val="00AD4399"/>
    <w:rsid w:val="00AD4489"/>
    <w:rsid w:val="00AD47A6"/>
    <w:rsid w:val="00AD4853"/>
    <w:rsid w:val="00AD4EF4"/>
    <w:rsid w:val="00AD518F"/>
    <w:rsid w:val="00AD53A9"/>
    <w:rsid w:val="00AD5703"/>
    <w:rsid w:val="00AD5AFC"/>
    <w:rsid w:val="00AD628C"/>
    <w:rsid w:val="00AD65B5"/>
    <w:rsid w:val="00AD6614"/>
    <w:rsid w:val="00AD66F1"/>
    <w:rsid w:val="00AD681C"/>
    <w:rsid w:val="00AD699D"/>
    <w:rsid w:val="00AD6AEE"/>
    <w:rsid w:val="00AD70DB"/>
    <w:rsid w:val="00AD7219"/>
    <w:rsid w:val="00AD7436"/>
    <w:rsid w:val="00AD79C5"/>
    <w:rsid w:val="00AD7A15"/>
    <w:rsid w:val="00AD7B13"/>
    <w:rsid w:val="00AD7BC3"/>
    <w:rsid w:val="00AE0468"/>
    <w:rsid w:val="00AE1177"/>
    <w:rsid w:val="00AE173E"/>
    <w:rsid w:val="00AE1846"/>
    <w:rsid w:val="00AE1B2F"/>
    <w:rsid w:val="00AE1F65"/>
    <w:rsid w:val="00AE2430"/>
    <w:rsid w:val="00AE25D9"/>
    <w:rsid w:val="00AE2702"/>
    <w:rsid w:val="00AE286A"/>
    <w:rsid w:val="00AE2968"/>
    <w:rsid w:val="00AE296A"/>
    <w:rsid w:val="00AE3954"/>
    <w:rsid w:val="00AE3E14"/>
    <w:rsid w:val="00AE4294"/>
    <w:rsid w:val="00AE46A4"/>
    <w:rsid w:val="00AE486D"/>
    <w:rsid w:val="00AE4B7F"/>
    <w:rsid w:val="00AE56A4"/>
    <w:rsid w:val="00AE5B76"/>
    <w:rsid w:val="00AE6064"/>
    <w:rsid w:val="00AE6E3D"/>
    <w:rsid w:val="00AE6F67"/>
    <w:rsid w:val="00AE72CD"/>
    <w:rsid w:val="00AE7A38"/>
    <w:rsid w:val="00AF01F7"/>
    <w:rsid w:val="00AF061A"/>
    <w:rsid w:val="00AF06E6"/>
    <w:rsid w:val="00AF0712"/>
    <w:rsid w:val="00AF086D"/>
    <w:rsid w:val="00AF09A0"/>
    <w:rsid w:val="00AF0A1E"/>
    <w:rsid w:val="00AF0A22"/>
    <w:rsid w:val="00AF0B1C"/>
    <w:rsid w:val="00AF102C"/>
    <w:rsid w:val="00AF11DB"/>
    <w:rsid w:val="00AF12F9"/>
    <w:rsid w:val="00AF151E"/>
    <w:rsid w:val="00AF1657"/>
    <w:rsid w:val="00AF1846"/>
    <w:rsid w:val="00AF1A4D"/>
    <w:rsid w:val="00AF1BC7"/>
    <w:rsid w:val="00AF248A"/>
    <w:rsid w:val="00AF2BED"/>
    <w:rsid w:val="00AF2C05"/>
    <w:rsid w:val="00AF2E4A"/>
    <w:rsid w:val="00AF35B0"/>
    <w:rsid w:val="00AF360D"/>
    <w:rsid w:val="00AF3EDE"/>
    <w:rsid w:val="00AF4DF6"/>
    <w:rsid w:val="00AF5229"/>
    <w:rsid w:val="00AF523C"/>
    <w:rsid w:val="00AF5477"/>
    <w:rsid w:val="00AF5E03"/>
    <w:rsid w:val="00AF5FE5"/>
    <w:rsid w:val="00AF6321"/>
    <w:rsid w:val="00AF633E"/>
    <w:rsid w:val="00AF659D"/>
    <w:rsid w:val="00AF6CB7"/>
    <w:rsid w:val="00AF6F92"/>
    <w:rsid w:val="00AF70E3"/>
    <w:rsid w:val="00AF735E"/>
    <w:rsid w:val="00AF74BF"/>
    <w:rsid w:val="00AF7582"/>
    <w:rsid w:val="00AF77B2"/>
    <w:rsid w:val="00AF7A5A"/>
    <w:rsid w:val="00AF7B76"/>
    <w:rsid w:val="00B0078D"/>
    <w:rsid w:val="00B011DE"/>
    <w:rsid w:val="00B0145C"/>
    <w:rsid w:val="00B016FE"/>
    <w:rsid w:val="00B0194A"/>
    <w:rsid w:val="00B01BEA"/>
    <w:rsid w:val="00B01C28"/>
    <w:rsid w:val="00B01D34"/>
    <w:rsid w:val="00B01F32"/>
    <w:rsid w:val="00B02693"/>
    <w:rsid w:val="00B026E0"/>
    <w:rsid w:val="00B03035"/>
    <w:rsid w:val="00B030A5"/>
    <w:rsid w:val="00B0323A"/>
    <w:rsid w:val="00B03892"/>
    <w:rsid w:val="00B03A21"/>
    <w:rsid w:val="00B03B25"/>
    <w:rsid w:val="00B04953"/>
    <w:rsid w:val="00B04ED3"/>
    <w:rsid w:val="00B05163"/>
    <w:rsid w:val="00B053A7"/>
    <w:rsid w:val="00B058C6"/>
    <w:rsid w:val="00B059E8"/>
    <w:rsid w:val="00B05CA1"/>
    <w:rsid w:val="00B0655B"/>
    <w:rsid w:val="00B06587"/>
    <w:rsid w:val="00B065F5"/>
    <w:rsid w:val="00B066DE"/>
    <w:rsid w:val="00B06898"/>
    <w:rsid w:val="00B07577"/>
    <w:rsid w:val="00B075B6"/>
    <w:rsid w:val="00B07658"/>
    <w:rsid w:val="00B0766B"/>
    <w:rsid w:val="00B07791"/>
    <w:rsid w:val="00B07A6C"/>
    <w:rsid w:val="00B107EA"/>
    <w:rsid w:val="00B10EB9"/>
    <w:rsid w:val="00B11002"/>
    <w:rsid w:val="00B1108B"/>
    <w:rsid w:val="00B110CD"/>
    <w:rsid w:val="00B112B5"/>
    <w:rsid w:val="00B11441"/>
    <w:rsid w:val="00B11A5E"/>
    <w:rsid w:val="00B11EFE"/>
    <w:rsid w:val="00B12B2B"/>
    <w:rsid w:val="00B12CB8"/>
    <w:rsid w:val="00B1317D"/>
    <w:rsid w:val="00B134AA"/>
    <w:rsid w:val="00B1355A"/>
    <w:rsid w:val="00B135C7"/>
    <w:rsid w:val="00B13605"/>
    <w:rsid w:val="00B13857"/>
    <w:rsid w:val="00B13B75"/>
    <w:rsid w:val="00B143F6"/>
    <w:rsid w:val="00B14C03"/>
    <w:rsid w:val="00B14DB5"/>
    <w:rsid w:val="00B14F33"/>
    <w:rsid w:val="00B15188"/>
    <w:rsid w:val="00B152CD"/>
    <w:rsid w:val="00B1534C"/>
    <w:rsid w:val="00B15781"/>
    <w:rsid w:val="00B15B4D"/>
    <w:rsid w:val="00B15CFF"/>
    <w:rsid w:val="00B15D12"/>
    <w:rsid w:val="00B15F2F"/>
    <w:rsid w:val="00B1617B"/>
    <w:rsid w:val="00B16490"/>
    <w:rsid w:val="00B16697"/>
    <w:rsid w:val="00B16B23"/>
    <w:rsid w:val="00B16F3F"/>
    <w:rsid w:val="00B170FD"/>
    <w:rsid w:val="00B17248"/>
    <w:rsid w:val="00B172FB"/>
    <w:rsid w:val="00B176B8"/>
    <w:rsid w:val="00B17C33"/>
    <w:rsid w:val="00B17D95"/>
    <w:rsid w:val="00B20321"/>
    <w:rsid w:val="00B20C6E"/>
    <w:rsid w:val="00B21166"/>
    <w:rsid w:val="00B215E5"/>
    <w:rsid w:val="00B21879"/>
    <w:rsid w:val="00B21916"/>
    <w:rsid w:val="00B21A65"/>
    <w:rsid w:val="00B21B51"/>
    <w:rsid w:val="00B21FD5"/>
    <w:rsid w:val="00B22498"/>
    <w:rsid w:val="00B229B5"/>
    <w:rsid w:val="00B22A4B"/>
    <w:rsid w:val="00B22BEE"/>
    <w:rsid w:val="00B23459"/>
    <w:rsid w:val="00B23A29"/>
    <w:rsid w:val="00B23F48"/>
    <w:rsid w:val="00B245E3"/>
    <w:rsid w:val="00B2491D"/>
    <w:rsid w:val="00B24C31"/>
    <w:rsid w:val="00B2519C"/>
    <w:rsid w:val="00B2529B"/>
    <w:rsid w:val="00B25372"/>
    <w:rsid w:val="00B25752"/>
    <w:rsid w:val="00B25790"/>
    <w:rsid w:val="00B25B3E"/>
    <w:rsid w:val="00B25C06"/>
    <w:rsid w:val="00B25F71"/>
    <w:rsid w:val="00B260F8"/>
    <w:rsid w:val="00B262EF"/>
    <w:rsid w:val="00B263EA"/>
    <w:rsid w:val="00B2662B"/>
    <w:rsid w:val="00B26725"/>
    <w:rsid w:val="00B26971"/>
    <w:rsid w:val="00B26DAE"/>
    <w:rsid w:val="00B27177"/>
    <w:rsid w:val="00B2758E"/>
    <w:rsid w:val="00B27984"/>
    <w:rsid w:val="00B30117"/>
    <w:rsid w:val="00B304D6"/>
    <w:rsid w:val="00B3098B"/>
    <w:rsid w:val="00B30B8F"/>
    <w:rsid w:val="00B30D2F"/>
    <w:rsid w:val="00B31666"/>
    <w:rsid w:val="00B3191A"/>
    <w:rsid w:val="00B3195E"/>
    <w:rsid w:val="00B31A91"/>
    <w:rsid w:val="00B31C3E"/>
    <w:rsid w:val="00B31C81"/>
    <w:rsid w:val="00B31F67"/>
    <w:rsid w:val="00B3220B"/>
    <w:rsid w:val="00B325CA"/>
    <w:rsid w:val="00B32716"/>
    <w:rsid w:val="00B32803"/>
    <w:rsid w:val="00B3293C"/>
    <w:rsid w:val="00B32DB3"/>
    <w:rsid w:val="00B32E27"/>
    <w:rsid w:val="00B336F1"/>
    <w:rsid w:val="00B3396A"/>
    <w:rsid w:val="00B33DFF"/>
    <w:rsid w:val="00B3426E"/>
    <w:rsid w:val="00B34574"/>
    <w:rsid w:val="00B34642"/>
    <w:rsid w:val="00B34854"/>
    <w:rsid w:val="00B34885"/>
    <w:rsid w:val="00B349A6"/>
    <w:rsid w:val="00B349C9"/>
    <w:rsid w:val="00B34C92"/>
    <w:rsid w:val="00B34EF8"/>
    <w:rsid w:val="00B34F74"/>
    <w:rsid w:val="00B36536"/>
    <w:rsid w:val="00B3657E"/>
    <w:rsid w:val="00B36992"/>
    <w:rsid w:val="00B36F55"/>
    <w:rsid w:val="00B36F58"/>
    <w:rsid w:val="00B3793E"/>
    <w:rsid w:val="00B37C8B"/>
    <w:rsid w:val="00B37E11"/>
    <w:rsid w:val="00B40477"/>
    <w:rsid w:val="00B4057A"/>
    <w:rsid w:val="00B40799"/>
    <w:rsid w:val="00B40B78"/>
    <w:rsid w:val="00B40C70"/>
    <w:rsid w:val="00B41AD8"/>
    <w:rsid w:val="00B41B80"/>
    <w:rsid w:val="00B41D5A"/>
    <w:rsid w:val="00B425A1"/>
    <w:rsid w:val="00B42682"/>
    <w:rsid w:val="00B4286D"/>
    <w:rsid w:val="00B42D96"/>
    <w:rsid w:val="00B42ECB"/>
    <w:rsid w:val="00B431DE"/>
    <w:rsid w:val="00B432D8"/>
    <w:rsid w:val="00B433F6"/>
    <w:rsid w:val="00B43435"/>
    <w:rsid w:val="00B4346A"/>
    <w:rsid w:val="00B435C0"/>
    <w:rsid w:val="00B436AC"/>
    <w:rsid w:val="00B43B4F"/>
    <w:rsid w:val="00B43BEE"/>
    <w:rsid w:val="00B442D4"/>
    <w:rsid w:val="00B44B44"/>
    <w:rsid w:val="00B450B6"/>
    <w:rsid w:val="00B45BA9"/>
    <w:rsid w:val="00B45C61"/>
    <w:rsid w:val="00B45DA2"/>
    <w:rsid w:val="00B45F17"/>
    <w:rsid w:val="00B464A9"/>
    <w:rsid w:val="00B46A5B"/>
    <w:rsid w:val="00B46AE6"/>
    <w:rsid w:val="00B47184"/>
    <w:rsid w:val="00B4746A"/>
    <w:rsid w:val="00B474FA"/>
    <w:rsid w:val="00B476C1"/>
    <w:rsid w:val="00B4777B"/>
    <w:rsid w:val="00B47A63"/>
    <w:rsid w:val="00B47BEF"/>
    <w:rsid w:val="00B47C89"/>
    <w:rsid w:val="00B47CF1"/>
    <w:rsid w:val="00B47DE1"/>
    <w:rsid w:val="00B507D2"/>
    <w:rsid w:val="00B50823"/>
    <w:rsid w:val="00B50B83"/>
    <w:rsid w:val="00B50B87"/>
    <w:rsid w:val="00B51894"/>
    <w:rsid w:val="00B519DF"/>
    <w:rsid w:val="00B51B66"/>
    <w:rsid w:val="00B52331"/>
    <w:rsid w:val="00B526F7"/>
    <w:rsid w:val="00B52771"/>
    <w:rsid w:val="00B52956"/>
    <w:rsid w:val="00B52DFC"/>
    <w:rsid w:val="00B53007"/>
    <w:rsid w:val="00B53271"/>
    <w:rsid w:val="00B53CA2"/>
    <w:rsid w:val="00B53E10"/>
    <w:rsid w:val="00B53E61"/>
    <w:rsid w:val="00B54008"/>
    <w:rsid w:val="00B549A3"/>
    <w:rsid w:val="00B55298"/>
    <w:rsid w:val="00B55881"/>
    <w:rsid w:val="00B55887"/>
    <w:rsid w:val="00B56132"/>
    <w:rsid w:val="00B56286"/>
    <w:rsid w:val="00B56602"/>
    <w:rsid w:val="00B56A71"/>
    <w:rsid w:val="00B56BF6"/>
    <w:rsid w:val="00B57509"/>
    <w:rsid w:val="00B5750C"/>
    <w:rsid w:val="00B575C1"/>
    <w:rsid w:val="00B57EDE"/>
    <w:rsid w:val="00B603F1"/>
    <w:rsid w:val="00B6097A"/>
    <w:rsid w:val="00B60A09"/>
    <w:rsid w:val="00B60BDA"/>
    <w:rsid w:val="00B60E6B"/>
    <w:rsid w:val="00B60F4D"/>
    <w:rsid w:val="00B6109C"/>
    <w:rsid w:val="00B6126E"/>
    <w:rsid w:val="00B614F9"/>
    <w:rsid w:val="00B616D2"/>
    <w:rsid w:val="00B61707"/>
    <w:rsid w:val="00B619EB"/>
    <w:rsid w:val="00B61C95"/>
    <w:rsid w:val="00B61E86"/>
    <w:rsid w:val="00B62002"/>
    <w:rsid w:val="00B6232F"/>
    <w:rsid w:val="00B6239A"/>
    <w:rsid w:val="00B627D8"/>
    <w:rsid w:val="00B628D1"/>
    <w:rsid w:val="00B63296"/>
    <w:rsid w:val="00B633E5"/>
    <w:rsid w:val="00B638FF"/>
    <w:rsid w:val="00B63BBD"/>
    <w:rsid w:val="00B640DB"/>
    <w:rsid w:val="00B64624"/>
    <w:rsid w:val="00B6484C"/>
    <w:rsid w:val="00B648F6"/>
    <w:rsid w:val="00B64AFA"/>
    <w:rsid w:val="00B653D0"/>
    <w:rsid w:val="00B65722"/>
    <w:rsid w:val="00B65992"/>
    <w:rsid w:val="00B65C96"/>
    <w:rsid w:val="00B65E22"/>
    <w:rsid w:val="00B6639F"/>
    <w:rsid w:val="00B66650"/>
    <w:rsid w:val="00B667CF"/>
    <w:rsid w:val="00B66A2A"/>
    <w:rsid w:val="00B66A7A"/>
    <w:rsid w:val="00B67044"/>
    <w:rsid w:val="00B67077"/>
    <w:rsid w:val="00B671C0"/>
    <w:rsid w:val="00B67224"/>
    <w:rsid w:val="00B6727C"/>
    <w:rsid w:val="00B67417"/>
    <w:rsid w:val="00B678C0"/>
    <w:rsid w:val="00B67A49"/>
    <w:rsid w:val="00B67CA6"/>
    <w:rsid w:val="00B67CD1"/>
    <w:rsid w:val="00B700E1"/>
    <w:rsid w:val="00B701D9"/>
    <w:rsid w:val="00B70345"/>
    <w:rsid w:val="00B706DF"/>
    <w:rsid w:val="00B7073A"/>
    <w:rsid w:val="00B70B01"/>
    <w:rsid w:val="00B70F24"/>
    <w:rsid w:val="00B7124E"/>
    <w:rsid w:val="00B71433"/>
    <w:rsid w:val="00B71815"/>
    <w:rsid w:val="00B71E98"/>
    <w:rsid w:val="00B722E5"/>
    <w:rsid w:val="00B72766"/>
    <w:rsid w:val="00B72C59"/>
    <w:rsid w:val="00B73071"/>
    <w:rsid w:val="00B73204"/>
    <w:rsid w:val="00B73B33"/>
    <w:rsid w:val="00B73C3C"/>
    <w:rsid w:val="00B742DF"/>
    <w:rsid w:val="00B744EE"/>
    <w:rsid w:val="00B7453D"/>
    <w:rsid w:val="00B7497A"/>
    <w:rsid w:val="00B74AD9"/>
    <w:rsid w:val="00B74B3C"/>
    <w:rsid w:val="00B74BA8"/>
    <w:rsid w:val="00B74CF7"/>
    <w:rsid w:val="00B74D3C"/>
    <w:rsid w:val="00B750F3"/>
    <w:rsid w:val="00B752F7"/>
    <w:rsid w:val="00B756B7"/>
    <w:rsid w:val="00B75747"/>
    <w:rsid w:val="00B759D7"/>
    <w:rsid w:val="00B75A60"/>
    <w:rsid w:val="00B75ACA"/>
    <w:rsid w:val="00B75CFA"/>
    <w:rsid w:val="00B75EAD"/>
    <w:rsid w:val="00B76029"/>
    <w:rsid w:val="00B762FD"/>
    <w:rsid w:val="00B76375"/>
    <w:rsid w:val="00B763A1"/>
    <w:rsid w:val="00B767A7"/>
    <w:rsid w:val="00B76858"/>
    <w:rsid w:val="00B76AC6"/>
    <w:rsid w:val="00B770AB"/>
    <w:rsid w:val="00B774E3"/>
    <w:rsid w:val="00B775E4"/>
    <w:rsid w:val="00B776F2"/>
    <w:rsid w:val="00B777E2"/>
    <w:rsid w:val="00B778B7"/>
    <w:rsid w:val="00B77AC1"/>
    <w:rsid w:val="00B77CCB"/>
    <w:rsid w:val="00B77F3B"/>
    <w:rsid w:val="00B800D6"/>
    <w:rsid w:val="00B80542"/>
    <w:rsid w:val="00B806B1"/>
    <w:rsid w:val="00B80955"/>
    <w:rsid w:val="00B811BA"/>
    <w:rsid w:val="00B815A3"/>
    <w:rsid w:val="00B81DC1"/>
    <w:rsid w:val="00B81F3E"/>
    <w:rsid w:val="00B81F56"/>
    <w:rsid w:val="00B81FD0"/>
    <w:rsid w:val="00B82442"/>
    <w:rsid w:val="00B82F5E"/>
    <w:rsid w:val="00B8367D"/>
    <w:rsid w:val="00B8378E"/>
    <w:rsid w:val="00B838E7"/>
    <w:rsid w:val="00B839CB"/>
    <w:rsid w:val="00B83B64"/>
    <w:rsid w:val="00B83D2D"/>
    <w:rsid w:val="00B83E95"/>
    <w:rsid w:val="00B84356"/>
    <w:rsid w:val="00B845BC"/>
    <w:rsid w:val="00B84820"/>
    <w:rsid w:val="00B84C89"/>
    <w:rsid w:val="00B85BBB"/>
    <w:rsid w:val="00B85DCB"/>
    <w:rsid w:val="00B85F39"/>
    <w:rsid w:val="00B861BD"/>
    <w:rsid w:val="00B861D7"/>
    <w:rsid w:val="00B86637"/>
    <w:rsid w:val="00B86684"/>
    <w:rsid w:val="00B8674A"/>
    <w:rsid w:val="00B8681A"/>
    <w:rsid w:val="00B86D5C"/>
    <w:rsid w:val="00B8789A"/>
    <w:rsid w:val="00B87A05"/>
    <w:rsid w:val="00B87AFB"/>
    <w:rsid w:val="00B87E63"/>
    <w:rsid w:val="00B90279"/>
    <w:rsid w:val="00B9031F"/>
    <w:rsid w:val="00B904CA"/>
    <w:rsid w:val="00B90769"/>
    <w:rsid w:val="00B909C7"/>
    <w:rsid w:val="00B90D9A"/>
    <w:rsid w:val="00B90EA9"/>
    <w:rsid w:val="00B9104C"/>
    <w:rsid w:val="00B9108F"/>
    <w:rsid w:val="00B914D7"/>
    <w:rsid w:val="00B91814"/>
    <w:rsid w:val="00B91B86"/>
    <w:rsid w:val="00B91C25"/>
    <w:rsid w:val="00B91F2B"/>
    <w:rsid w:val="00B92063"/>
    <w:rsid w:val="00B92419"/>
    <w:rsid w:val="00B92854"/>
    <w:rsid w:val="00B9322C"/>
    <w:rsid w:val="00B93513"/>
    <w:rsid w:val="00B93692"/>
    <w:rsid w:val="00B939DB"/>
    <w:rsid w:val="00B93B47"/>
    <w:rsid w:val="00B93DCD"/>
    <w:rsid w:val="00B93EDD"/>
    <w:rsid w:val="00B93F65"/>
    <w:rsid w:val="00B940AF"/>
    <w:rsid w:val="00B941DC"/>
    <w:rsid w:val="00B9499A"/>
    <w:rsid w:val="00B949DF"/>
    <w:rsid w:val="00B94B0C"/>
    <w:rsid w:val="00B953AB"/>
    <w:rsid w:val="00B953D5"/>
    <w:rsid w:val="00B955E6"/>
    <w:rsid w:val="00B956A9"/>
    <w:rsid w:val="00B957D4"/>
    <w:rsid w:val="00B95A63"/>
    <w:rsid w:val="00B95BCD"/>
    <w:rsid w:val="00B95BF9"/>
    <w:rsid w:val="00B961F3"/>
    <w:rsid w:val="00B96AC1"/>
    <w:rsid w:val="00B96BC1"/>
    <w:rsid w:val="00B96EA8"/>
    <w:rsid w:val="00B97062"/>
    <w:rsid w:val="00B9714B"/>
    <w:rsid w:val="00B971D9"/>
    <w:rsid w:val="00B973F5"/>
    <w:rsid w:val="00B9750D"/>
    <w:rsid w:val="00B976D3"/>
    <w:rsid w:val="00B97912"/>
    <w:rsid w:val="00B97B7D"/>
    <w:rsid w:val="00B97DAA"/>
    <w:rsid w:val="00B97E3B"/>
    <w:rsid w:val="00B97E44"/>
    <w:rsid w:val="00BA050E"/>
    <w:rsid w:val="00BA0A72"/>
    <w:rsid w:val="00BA0E3C"/>
    <w:rsid w:val="00BA14EC"/>
    <w:rsid w:val="00BA1903"/>
    <w:rsid w:val="00BA1F74"/>
    <w:rsid w:val="00BA1FE3"/>
    <w:rsid w:val="00BA2115"/>
    <w:rsid w:val="00BA2181"/>
    <w:rsid w:val="00BA27B9"/>
    <w:rsid w:val="00BA283A"/>
    <w:rsid w:val="00BA2B13"/>
    <w:rsid w:val="00BA373B"/>
    <w:rsid w:val="00BA4150"/>
    <w:rsid w:val="00BA489F"/>
    <w:rsid w:val="00BA4FCA"/>
    <w:rsid w:val="00BA5196"/>
    <w:rsid w:val="00BA5241"/>
    <w:rsid w:val="00BA5922"/>
    <w:rsid w:val="00BA5DDB"/>
    <w:rsid w:val="00BA5F24"/>
    <w:rsid w:val="00BA6229"/>
    <w:rsid w:val="00BA6681"/>
    <w:rsid w:val="00BA66EA"/>
    <w:rsid w:val="00BA68C9"/>
    <w:rsid w:val="00BA6A6F"/>
    <w:rsid w:val="00BA6FD7"/>
    <w:rsid w:val="00BA7D7B"/>
    <w:rsid w:val="00BB0120"/>
    <w:rsid w:val="00BB01F3"/>
    <w:rsid w:val="00BB0B33"/>
    <w:rsid w:val="00BB0BA3"/>
    <w:rsid w:val="00BB0D32"/>
    <w:rsid w:val="00BB0DC9"/>
    <w:rsid w:val="00BB0E44"/>
    <w:rsid w:val="00BB0E98"/>
    <w:rsid w:val="00BB0EDD"/>
    <w:rsid w:val="00BB0EEF"/>
    <w:rsid w:val="00BB10EF"/>
    <w:rsid w:val="00BB1B68"/>
    <w:rsid w:val="00BB1F83"/>
    <w:rsid w:val="00BB24E6"/>
    <w:rsid w:val="00BB2608"/>
    <w:rsid w:val="00BB2AAE"/>
    <w:rsid w:val="00BB2DD0"/>
    <w:rsid w:val="00BB3490"/>
    <w:rsid w:val="00BB3495"/>
    <w:rsid w:val="00BB3ADB"/>
    <w:rsid w:val="00BB44B9"/>
    <w:rsid w:val="00BB4DA0"/>
    <w:rsid w:val="00BB4EB5"/>
    <w:rsid w:val="00BB527C"/>
    <w:rsid w:val="00BB5EC1"/>
    <w:rsid w:val="00BB5EFE"/>
    <w:rsid w:val="00BB5F32"/>
    <w:rsid w:val="00BB622B"/>
    <w:rsid w:val="00BB631D"/>
    <w:rsid w:val="00BB65F8"/>
    <w:rsid w:val="00BB7460"/>
    <w:rsid w:val="00BB7670"/>
    <w:rsid w:val="00BB7EFF"/>
    <w:rsid w:val="00BB7F0E"/>
    <w:rsid w:val="00BC036E"/>
    <w:rsid w:val="00BC0432"/>
    <w:rsid w:val="00BC055D"/>
    <w:rsid w:val="00BC07A4"/>
    <w:rsid w:val="00BC08C7"/>
    <w:rsid w:val="00BC09F6"/>
    <w:rsid w:val="00BC0E38"/>
    <w:rsid w:val="00BC1134"/>
    <w:rsid w:val="00BC1162"/>
    <w:rsid w:val="00BC116B"/>
    <w:rsid w:val="00BC11FB"/>
    <w:rsid w:val="00BC1424"/>
    <w:rsid w:val="00BC161F"/>
    <w:rsid w:val="00BC1704"/>
    <w:rsid w:val="00BC17A3"/>
    <w:rsid w:val="00BC1A05"/>
    <w:rsid w:val="00BC1B0C"/>
    <w:rsid w:val="00BC1E3C"/>
    <w:rsid w:val="00BC1EC4"/>
    <w:rsid w:val="00BC21CD"/>
    <w:rsid w:val="00BC21F6"/>
    <w:rsid w:val="00BC24A4"/>
    <w:rsid w:val="00BC285D"/>
    <w:rsid w:val="00BC3056"/>
    <w:rsid w:val="00BC385A"/>
    <w:rsid w:val="00BC3A1B"/>
    <w:rsid w:val="00BC4130"/>
    <w:rsid w:val="00BC4171"/>
    <w:rsid w:val="00BC44A1"/>
    <w:rsid w:val="00BC48D6"/>
    <w:rsid w:val="00BC4AAA"/>
    <w:rsid w:val="00BC4B6D"/>
    <w:rsid w:val="00BC4CEF"/>
    <w:rsid w:val="00BC52A6"/>
    <w:rsid w:val="00BC5782"/>
    <w:rsid w:val="00BC5829"/>
    <w:rsid w:val="00BC5D37"/>
    <w:rsid w:val="00BC5EA4"/>
    <w:rsid w:val="00BC69CF"/>
    <w:rsid w:val="00BC6A4D"/>
    <w:rsid w:val="00BC6D66"/>
    <w:rsid w:val="00BC6DE9"/>
    <w:rsid w:val="00BC6FE7"/>
    <w:rsid w:val="00BC71AE"/>
    <w:rsid w:val="00BC72DF"/>
    <w:rsid w:val="00BC755D"/>
    <w:rsid w:val="00BC7648"/>
    <w:rsid w:val="00BC7763"/>
    <w:rsid w:val="00BC7803"/>
    <w:rsid w:val="00BC7859"/>
    <w:rsid w:val="00BC7D00"/>
    <w:rsid w:val="00BD00E4"/>
    <w:rsid w:val="00BD0489"/>
    <w:rsid w:val="00BD0625"/>
    <w:rsid w:val="00BD08D4"/>
    <w:rsid w:val="00BD0AB2"/>
    <w:rsid w:val="00BD0B3F"/>
    <w:rsid w:val="00BD0D74"/>
    <w:rsid w:val="00BD101C"/>
    <w:rsid w:val="00BD1679"/>
    <w:rsid w:val="00BD1822"/>
    <w:rsid w:val="00BD1A73"/>
    <w:rsid w:val="00BD25ED"/>
    <w:rsid w:val="00BD2907"/>
    <w:rsid w:val="00BD2945"/>
    <w:rsid w:val="00BD2C64"/>
    <w:rsid w:val="00BD3044"/>
    <w:rsid w:val="00BD30F2"/>
    <w:rsid w:val="00BD333D"/>
    <w:rsid w:val="00BD3370"/>
    <w:rsid w:val="00BD3393"/>
    <w:rsid w:val="00BD33B1"/>
    <w:rsid w:val="00BD3650"/>
    <w:rsid w:val="00BD39B9"/>
    <w:rsid w:val="00BD3C1C"/>
    <w:rsid w:val="00BD40CC"/>
    <w:rsid w:val="00BD43C9"/>
    <w:rsid w:val="00BD46D9"/>
    <w:rsid w:val="00BD4A5B"/>
    <w:rsid w:val="00BD4CDD"/>
    <w:rsid w:val="00BD4F8D"/>
    <w:rsid w:val="00BD5064"/>
    <w:rsid w:val="00BD50DA"/>
    <w:rsid w:val="00BD5263"/>
    <w:rsid w:val="00BD553F"/>
    <w:rsid w:val="00BD57A9"/>
    <w:rsid w:val="00BD5837"/>
    <w:rsid w:val="00BD63C2"/>
    <w:rsid w:val="00BD6456"/>
    <w:rsid w:val="00BD682E"/>
    <w:rsid w:val="00BD6B2D"/>
    <w:rsid w:val="00BD6DE1"/>
    <w:rsid w:val="00BD7606"/>
    <w:rsid w:val="00BD79C5"/>
    <w:rsid w:val="00BD7F18"/>
    <w:rsid w:val="00BE0079"/>
    <w:rsid w:val="00BE00D1"/>
    <w:rsid w:val="00BE0792"/>
    <w:rsid w:val="00BE08A8"/>
    <w:rsid w:val="00BE0F5F"/>
    <w:rsid w:val="00BE13B6"/>
    <w:rsid w:val="00BE15D1"/>
    <w:rsid w:val="00BE1632"/>
    <w:rsid w:val="00BE180E"/>
    <w:rsid w:val="00BE1900"/>
    <w:rsid w:val="00BE1BFA"/>
    <w:rsid w:val="00BE213C"/>
    <w:rsid w:val="00BE2AA3"/>
    <w:rsid w:val="00BE2D0C"/>
    <w:rsid w:val="00BE3153"/>
    <w:rsid w:val="00BE3272"/>
    <w:rsid w:val="00BE3FAA"/>
    <w:rsid w:val="00BE4802"/>
    <w:rsid w:val="00BE4C25"/>
    <w:rsid w:val="00BE4E37"/>
    <w:rsid w:val="00BE4F00"/>
    <w:rsid w:val="00BE54D9"/>
    <w:rsid w:val="00BE5BB4"/>
    <w:rsid w:val="00BE6288"/>
    <w:rsid w:val="00BE66C8"/>
    <w:rsid w:val="00BE6733"/>
    <w:rsid w:val="00BE6E37"/>
    <w:rsid w:val="00BE7A56"/>
    <w:rsid w:val="00BE7E8A"/>
    <w:rsid w:val="00BF01F6"/>
    <w:rsid w:val="00BF0ABE"/>
    <w:rsid w:val="00BF0AD2"/>
    <w:rsid w:val="00BF0CD1"/>
    <w:rsid w:val="00BF0E5F"/>
    <w:rsid w:val="00BF0F12"/>
    <w:rsid w:val="00BF0FE0"/>
    <w:rsid w:val="00BF105D"/>
    <w:rsid w:val="00BF14FE"/>
    <w:rsid w:val="00BF155F"/>
    <w:rsid w:val="00BF168D"/>
    <w:rsid w:val="00BF1822"/>
    <w:rsid w:val="00BF1A80"/>
    <w:rsid w:val="00BF2207"/>
    <w:rsid w:val="00BF2539"/>
    <w:rsid w:val="00BF269A"/>
    <w:rsid w:val="00BF2A0B"/>
    <w:rsid w:val="00BF2E71"/>
    <w:rsid w:val="00BF2F05"/>
    <w:rsid w:val="00BF384B"/>
    <w:rsid w:val="00BF3A29"/>
    <w:rsid w:val="00BF3E1D"/>
    <w:rsid w:val="00BF3E56"/>
    <w:rsid w:val="00BF44F7"/>
    <w:rsid w:val="00BF49B2"/>
    <w:rsid w:val="00BF4DE0"/>
    <w:rsid w:val="00BF4F0A"/>
    <w:rsid w:val="00BF4F3F"/>
    <w:rsid w:val="00BF51A0"/>
    <w:rsid w:val="00BF52AE"/>
    <w:rsid w:val="00BF5623"/>
    <w:rsid w:val="00BF57AA"/>
    <w:rsid w:val="00BF5DC2"/>
    <w:rsid w:val="00BF5E2C"/>
    <w:rsid w:val="00BF601E"/>
    <w:rsid w:val="00BF61BF"/>
    <w:rsid w:val="00BF62F3"/>
    <w:rsid w:val="00BF66B2"/>
    <w:rsid w:val="00BF676E"/>
    <w:rsid w:val="00BF703F"/>
    <w:rsid w:val="00BF719B"/>
    <w:rsid w:val="00BF729F"/>
    <w:rsid w:val="00BF7507"/>
    <w:rsid w:val="00BF7A65"/>
    <w:rsid w:val="00BF7F6B"/>
    <w:rsid w:val="00C000D7"/>
    <w:rsid w:val="00C00C56"/>
    <w:rsid w:val="00C00D5C"/>
    <w:rsid w:val="00C00F9A"/>
    <w:rsid w:val="00C00FEB"/>
    <w:rsid w:val="00C0183B"/>
    <w:rsid w:val="00C01E93"/>
    <w:rsid w:val="00C023A0"/>
    <w:rsid w:val="00C023CE"/>
    <w:rsid w:val="00C02584"/>
    <w:rsid w:val="00C0279C"/>
    <w:rsid w:val="00C02AEE"/>
    <w:rsid w:val="00C02DE7"/>
    <w:rsid w:val="00C031ED"/>
    <w:rsid w:val="00C0324C"/>
    <w:rsid w:val="00C03A26"/>
    <w:rsid w:val="00C03A75"/>
    <w:rsid w:val="00C03B96"/>
    <w:rsid w:val="00C03C22"/>
    <w:rsid w:val="00C04083"/>
    <w:rsid w:val="00C0416C"/>
    <w:rsid w:val="00C042AE"/>
    <w:rsid w:val="00C04969"/>
    <w:rsid w:val="00C04ABA"/>
    <w:rsid w:val="00C04B46"/>
    <w:rsid w:val="00C04C65"/>
    <w:rsid w:val="00C04EF3"/>
    <w:rsid w:val="00C04FB4"/>
    <w:rsid w:val="00C05124"/>
    <w:rsid w:val="00C05ACD"/>
    <w:rsid w:val="00C05E92"/>
    <w:rsid w:val="00C05FE2"/>
    <w:rsid w:val="00C0613D"/>
    <w:rsid w:val="00C062F0"/>
    <w:rsid w:val="00C068E8"/>
    <w:rsid w:val="00C06CF1"/>
    <w:rsid w:val="00C06F3E"/>
    <w:rsid w:val="00C075F5"/>
    <w:rsid w:val="00C0779D"/>
    <w:rsid w:val="00C10535"/>
    <w:rsid w:val="00C106A8"/>
    <w:rsid w:val="00C10FAE"/>
    <w:rsid w:val="00C1104D"/>
    <w:rsid w:val="00C11401"/>
    <w:rsid w:val="00C11FAF"/>
    <w:rsid w:val="00C11FBD"/>
    <w:rsid w:val="00C1235F"/>
    <w:rsid w:val="00C12BB6"/>
    <w:rsid w:val="00C12CE1"/>
    <w:rsid w:val="00C12E21"/>
    <w:rsid w:val="00C12EC3"/>
    <w:rsid w:val="00C13BF8"/>
    <w:rsid w:val="00C13D3F"/>
    <w:rsid w:val="00C13E2C"/>
    <w:rsid w:val="00C13E4F"/>
    <w:rsid w:val="00C13EFF"/>
    <w:rsid w:val="00C14036"/>
    <w:rsid w:val="00C140E5"/>
    <w:rsid w:val="00C14104"/>
    <w:rsid w:val="00C142C8"/>
    <w:rsid w:val="00C149EE"/>
    <w:rsid w:val="00C15135"/>
    <w:rsid w:val="00C1545D"/>
    <w:rsid w:val="00C155C9"/>
    <w:rsid w:val="00C159E1"/>
    <w:rsid w:val="00C15B59"/>
    <w:rsid w:val="00C15F3C"/>
    <w:rsid w:val="00C15F85"/>
    <w:rsid w:val="00C16B66"/>
    <w:rsid w:val="00C1721C"/>
    <w:rsid w:val="00C17B04"/>
    <w:rsid w:val="00C17D26"/>
    <w:rsid w:val="00C17D2E"/>
    <w:rsid w:val="00C20398"/>
    <w:rsid w:val="00C20625"/>
    <w:rsid w:val="00C206B9"/>
    <w:rsid w:val="00C206C6"/>
    <w:rsid w:val="00C20C73"/>
    <w:rsid w:val="00C20F1F"/>
    <w:rsid w:val="00C213BB"/>
    <w:rsid w:val="00C21445"/>
    <w:rsid w:val="00C216B1"/>
    <w:rsid w:val="00C21BC5"/>
    <w:rsid w:val="00C21F98"/>
    <w:rsid w:val="00C223C5"/>
    <w:rsid w:val="00C22B1A"/>
    <w:rsid w:val="00C22D09"/>
    <w:rsid w:val="00C2309A"/>
    <w:rsid w:val="00C230DC"/>
    <w:rsid w:val="00C237C3"/>
    <w:rsid w:val="00C2389C"/>
    <w:rsid w:val="00C24025"/>
    <w:rsid w:val="00C24050"/>
    <w:rsid w:val="00C243C6"/>
    <w:rsid w:val="00C244C9"/>
    <w:rsid w:val="00C245EE"/>
    <w:rsid w:val="00C24879"/>
    <w:rsid w:val="00C24B54"/>
    <w:rsid w:val="00C24FFC"/>
    <w:rsid w:val="00C25153"/>
    <w:rsid w:val="00C251D5"/>
    <w:rsid w:val="00C25287"/>
    <w:rsid w:val="00C253BA"/>
    <w:rsid w:val="00C2550A"/>
    <w:rsid w:val="00C2576D"/>
    <w:rsid w:val="00C259F2"/>
    <w:rsid w:val="00C25ED0"/>
    <w:rsid w:val="00C25FF1"/>
    <w:rsid w:val="00C260C2"/>
    <w:rsid w:val="00C26462"/>
    <w:rsid w:val="00C26537"/>
    <w:rsid w:val="00C26704"/>
    <w:rsid w:val="00C26C85"/>
    <w:rsid w:val="00C26D02"/>
    <w:rsid w:val="00C27853"/>
    <w:rsid w:val="00C278AE"/>
    <w:rsid w:val="00C27AEA"/>
    <w:rsid w:val="00C27D52"/>
    <w:rsid w:val="00C27E95"/>
    <w:rsid w:val="00C30484"/>
    <w:rsid w:val="00C306C5"/>
    <w:rsid w:val="00C3086D"/>
    <w:rsid w:val="00C308D3"/>
    <w:rsid w:val="00C309B4"/>
    <w:rsid w:val="00C30D45"/>
    <w:rsid w:val="00C31531"/>
    <w:rsid w:val="00C3170A"/>
    <w:rsid w:val="00C31884"/>
    <w:rsid w:val="00C31C11"/>
    <w:rsid w:val="00C31F59"/>
    <w:rsid w:val="00C323A2"/>
    <w:rsid w:val="00C32ADA"/>
    <w:rsid w:val="00C32B4E"/>
    <w:rsid w:val="00C32F77"/>
    <w:rsid w:val="00C33330"/>
    <w:rsid w:val="00C33477"/>
    <w:rsid w:val="00C338BC"/>
    <w:rsid w:val="00C33A36"/>
    <w:rsid w:val="00C33B0D"/>
    <w:rsid w:val="00C33D5D"/>
    <w:rsid w:val="00C34791"/>
    <w:rsid w:val="00C349A0"/>
    <w:rsid w:val="00C34B42"/>
    <w:rsid w:val="00C34BBD"/>
    <w:rsid w:val="00C3504C"/>
    <w:rsid w:val="00C351EC"/>
    <w:rsid w:val="00C353B8"/>
    <w:rsid w:val="00C3558A"/>
    <w:rsid w:val="00C357A5"/>
    <w:rsid w:val="00C357D3"/>
    <w:rsid w:val="00C35C1C"/>
    <w:rsid w:val="00C35E21"/>
    <w:rsid w:val="00C3682A"/>
    <w:rsid w:val="00C36BFF"/>
    <w:rsid w:val="00C373CC"/>
    <w:rsid w:val="00C3745E"/>
    <w:rsid w:val="00C3762E"/>
    <w:rsid w:val="00C37835"/>
    <w:rsid w:val="00C37D41"/>
    <w:rsid w:val="00C37E9A"/>
    <w:rsid w:val="00C40600"/>
    <w:rsid w:val="00C40673"/>
    <w:rsid w:val="00C4088D"/>
    <w:rsid w:val="00C40C63"/>
    <w:rsid w:val="00C40F72"/>
    <w:rsid w:val="00C41486"/>
    <w:rsid w:val="00C4148F"/>
    <w:rsid w:val="00C4161D"/>
    <w:rsid w:val="00C41793"/>
    <w:rsid w:val="00C417EA"/>
    <w:rsid w:val="00C41B23"/>
    <w:rsid w:val="00C41CFA"/>
    <w:rsid w:val="00C421AC"/>
    <w:rsid w:val="00C42A6D"/>
    <w:rsid w:val="00C43343"/>
    <w:rsid w:val="00C434A5"/>
    <w:rsid w:val="00C44089"/>
    <w:rsid w:val="00C441B4"/>
    <w:rsid w:val="00C44324"/>
    <w:rsid w:val="00C44532"/>
    <w:rsid w:val="00C44774"/>
    <w:rsid w:val="00C44958"/>
    <w:rsid w:val="00C44AD1"/>
    <w:rsid w:val="00C44C50"/>
    <w:rsid w:val="00C44CF9"/>
    <w:rsid w:val="00C44E5C"/>
    <w:rsid w:val="00C44FEC"/>
    <w:rsid w:val="00C45A82"/>
    <w:rsid w:val="00C45CB2"/>
    <w:rsid w:val="00C45E01"/>
    <w:rsid w:val="00C45FE6"/>
    <w:rsid w:val="00C46208"/>
    <w:rsid w:val="00C467B7"/>
    <w:rsid w:val="00C46A3D"/>
    <w:rsid w:val="00C46BB2"/>
    <w:rsid w:val="00C46E7E"/>
    <w:rsid w:val="00C47752"/>
    <w:rsid w:val="00C477FE"/>
    <w:rsid w:val="00C47963"/>
    <w:rsid w:val="00C47BD5"/>
    <w:rsid w:val="00C47F85"/>
    <w:rsid w:val="00C5001D"/>
    <w:rsid w:val="00C50092"/>
    <w:rsid w:val="00C501E3"/>
    <w:rsid w:val="00C50294"/>
    <w:rsid w:val="00C50DC6"/>
    <w:rsid w:val="00C50F09"/>
    <w:rsid w:val="00C51266"/>
    <w:rsid w:val="00C5129A"/>
    <w:rsid w:val="00C51611"/>
    <w:rsid w:val="00C516AB"/>
    <w:rsid w:val="00C519CA"/>
    <w:rsid w:val="00C51FE2"/>
    <w:rsid w:val="00C52440"/>
    <w:rsid w:val="00C52880"/>
    <w:rsid w:val="00C52CCE"/>
    <w:rsid w:val="00C52D2C"/>
    <w:rsid w:val="00C52D86"/>
    <w:rsid w:val="00C530EB"/>
    <w:rsid w:val="00C537FB"/>
    <w:rsid w:val="00C53A99"/>
    <w:rsid w:val="00C53B36"/>
    <w:rsid w:val="00C53B91"/>
    <w:rsid w:val="00C54494"/>
    <w:rsid w:val="00C544DE"/>
    <w:rsid w:val="00C55284"/>
    <w:rsid w:val="00C55359"/>
    <w:rsid w:val="00C55AD9"/>
    <w:rsid w:val="00C55D62"/>
    <w:rsid w:val="00C55E95"/>
    <w:rsid w:val="00C55F98"/>
    <w:rsid w:val="00C55FE2"/>
    <w:rsid w:val="00C56106"/>
    <w:rsid w:val="00C5623B"/>
    <w:rsid w:val="00C56662"/>
    <w:rsid w:val="00C5687F"/>
    <w:rsid w:val="00C56F0E"/>
    <w:rsid w:val="00C56FBB"/>
    <w:rsid w:val="00C57095"/>
    <w:rsid w:val="00C605BD"/>
    <w:rsid w:val="00C60C7D"/>
    <w:rsid w:val="00C60CF2"/>
    <w:rsid w:val="00C61183"/>
    <w:rsid w:val="00C61639"/>
    <w:rsid w:val="00C61AEF"/>
    <w:rsid w:val="00C61D08"/>
    <w:rsid w:val="00C62031"/>
    <w:rsid w:val="00C62335"/>
    <w:rsid w:val="00C62953"/>
    <w:rsid w:val="00C62AAE"/>
    <w:rsid w:val="00C62E0B"/>
    <w:rsid w:val="00C6310A"/>
    <w:rsid w:val="00C6340C"/>
    <w:rsid w:val="00C63832"/>
    <w:rsid w:val="00C6391E"/>
    <w:rsid w:val="00C639DA"/>
    <w:rsid w:val="00C63A2E"/>
    <w:rsid w:val="00C63BFB"/>
    <w:rsid w:val="00C63E2A"/>
    <w:rsid w:val="00C64839"/>
    <w:rsid w:val="00C64893"/>
    <w:rsid w:val="00C64C3E"/>
    <w:rsid w:val="00C64C65"/>
    <w:rsid w:val="00C64F88"/>
    <w:rsid w:val="00C6512A"/>
    <w:rsid w:val="00C65351"/>
    <w:rsid w:val="00C659B7"/>
    <w:rsid w:val="00C66013"/>
    <w:rsid w:val="00C660C5"/>
    <w:rsid w:val="00C662BE"/>
    <w:rsid w:val="00C663F6"/>
    <w:rsid w:val="00C66A52"/>
    <w:rsid w:val="00C66FE7"/>
    <w:rsid w:val="00C673D7"/>
    <w:rsid w:val="00C6747C"/>
    <w:rsid w:val="00C67813"/>
    <w:rsid w:val="00C6797E"/>
    <w:rsid w:val="00C67B77"/>
    <w:rsid w:val="00C67EAF"/>
    <w:rsid w:val="00C701CD"/>
    <w:rsid w:val="00C70AF6"/>
    <w:rsid w:val="00C70F20"/>
    <w:rsid w:val="00C712CF"/>
    <w:rsid w:val="00C71345"/>
    <w:rsid w:val="00C71D7F"/>
    <w:rsid w:val="00C71F23"/>
    <w:rsid w:val="00C7234A"/>
    <w:rsid w:val="00C724C8"/>
    <w:rsid w:val="00C726F3"/>
    <w:rsid w:val="00C72FCD"/>
    <w:rsid w:val="00C73075"/>
    <w:rsid w:val="00C730FE"/>
    <w:rsid w:val="00C7387D"/>
    <w:rsid w:val="00C73D53"/>
    <w:rsid w:val="00C73E3C"/>
    <w:rsid w:val="00C73EF0"/>
    <w:rsid w:val="00C73F77"/>
    <w:rsid w:val="00C74019"/>
    <w:rsid w:val="00C74B54"/>
    <w:rsid w:val="00C74E97"/>
    <w:rsid w:val="00C751D3"/>
    <w:rsid w:val="00C75447"/>
    <w:rsid w:val="00C755EB"/>
    <w:rsid w:val="00C7581B"/>
    <w:rsid w:val="00C76329"/>
    <w:rsid w:val="00C767AB"/>
    <w:rsid w:val="00C768B3"/>
    <w:rsid w:val="00C76AD4"/>
    <w:rsid w:val="00C76E1C"/>
    <w:rsid w:val="00C76EEC"/>
    <w:rsid w:val="00C77361"/>
    <w:rsid w:val="00C77991"/>
    <w:rsid w:val="00C77BFA"/>
    <w:rsid w:val="00C77C7A"/>
    <w:rsid w:val="00C77E44"/>
    <w:rsid w:val="00C77FF9"/>
    <w:rsid w:val="00C80165"/>
    <w:rsid w:val="00C80468"/>
    <w:rsid w:val="00C8052F"/>
    <w:rsid w:val="00C80661"/>
    <w:rsid w:val="00C806FD"/>
    <w:rsid w:val="00C807FE"/>
    <w:rsid w:val="00C80A3E"/>
    <w:rsid w:val="00C80AA1"/>
    <w:rsid w:val="00C80D92"/>
    <w:rsid w:val="00C80EC8"/>
    <w:rsid w:val="00C811E5"/>
    <w:rsid w:val="00C8161D"/>
    <w:rsid w:val="00C8162A"/>
    <w:rsid w:val="00C816C9"/>
    <w:rsid w:val="00C818E1"/>
    <w:rsid w:val="00C81B22"/>
    <w:rsid w:val="00C82010"/>
    <w:rsid w:val="00C8277B"/>
    <w:rsid w:val="00C828BC"/>
    <w:rsid w:val="00C82980"/>
    <w:rsid w:val="00C82D40"/>
    <w:rsid w:val="00C836C0"/>
    <w:rsid w:val="00C83779"/>
    <w:rsid w:val="00C8398D"/>
    <w:rsid w:val="00C83BF7"/>
    <w:rsid w:val="00C83EDB"/>
    <w:rsid w:val="00C8412C"/>
    <w:rsid w:val="00C841B7"/>
    <w:rsid w:val="00C8446B"/>
    <w:rsid w:val="00C844EF"/>
    <w:rsid w:val="00C84843"/>
    <w:rsid w:val="00C84DC8"/>
    <w:rsid w:val="00C84DD6"/>
    <w:rsid w:val="00C8516E"/>
    <w:rsid w:val="00C853E5"/>
    <w:rsid w:val="00C85632"/>
    <w:rsid w:val="00C865CF"/>
    <w:rsid w:val="00C8680B"/>
    <w:rsid w:val="00C86B0E"/>
    <w:rsid w:val="00C871B8"/>
    <w:rsid w:val="00C87AB1"/>
    <w:rsid w:val="00C9018D"/>
    <w:rsid w:val="00C9034A"/>
    <w:rsid w:val="00C9051A"/>
    <w:rsid w:val="00C90907"/>
    <w:rsid w:val="00C909C7"/>
    <w:rsid w:val="00C90A35"/>
    <w:rsid w:val="00C90AC6"/>
    <w:rsid w:val="00C90B9F"/>
    <w:rsid w:val="00C90E89"/>
    <w:rsid w:val="00C91781"/>
    <w:rsid w:val="00C91BA4"/>
    <w:rsid w:val="00C91BBB"/>
    <w:rsid w:val="00C926B5"/>
    <w:rsid w:val="00C92A5B"/>
    <w:rsid w:val="00C92D3F"/>
    <w:rsid w:val="00C92FA5"/>
    <w:rsid w:val="00C9302E"/>
    <w:rsid w:val="00C934E6"/>
    <w:rsid w:val="00C93641"/>
    <w:rsid w:val="00C9368C"/>
    <w:rsid w:val="00C939B5"/>
    <w:rsid w:val="00C93A3A"/>
    <w:rsid w:val="00C93E03"/>
    <w:rsid w:val="00C93E74"/>
    <w:rsid w:val="00C9483D"/>
    <w:rsid w:val="00C94ACA"/>
    <w:rsid w:val="00C94AE3"/>
    <w:rsid w:val="00C9543B"/>
    <w:rsid w:val="00C95AB3"/>
    <w:rsid w:val="00C95BB0"/>
    <w:rsid w:val="00C95C36"/>
    <w:rsid w:val="00C95D88"/>
    <w:rsid w:val="00C96D56"/>
    <w:rsid w:val="00C974DD"/>
    <w:rsid w:val="00C974FF"/>
    <w:rsid w:val="00C9756B"/>
    <w:rsid w:val="00C9762C"/>
    <w:rsid w:val="00C9763B"/>
    <w:rsid w:val="00C97AC7"/>
    <w:rsid w:val="00C97F83"/>
    <w:rsid w:val="00C97FCA"/>
    <w:rsid w:val="00CA0324"/>
    <w:rsid w:val="00CA0431"/>
    <w:rsid w:val="00CA0A3B"/>
    <w:rsid w:val="00CA1056"/>
    <w:rsid w:val="00CA12D0"/>
    <w:rsid w:val="00CA13AF"/>
    <w:rsid w:val="00CA151A"/>
    <w:rsid w:val="00CA1ED8"/>
    <w:rsid w:val="00CA1F9D"/>
    <w:rsid w:val="00CA1FF1"/>
    <w:rsid w:val="00CA25B1"/>
    <w:rsid w:val="00CA2658"/>
    <w:rsid w:val="00CA293A"/>
    <w:rsid w:val="00CA2BE0"/>
    <w:rsid w:val="00CA2E2F"/>
    <w:rsid w:val="00CA30D0"/>
    <w:rsid w:val="00CA35AE"/>
    <w:rsid w:val="00CA35CD"/>
    <w:rsid w:val="00CA385E"/>
    <w:rsid w:val="00CA41F4"/>
    <w:rsid w:val="00CA44FF"/>
    <w:rsid w:val="00CA46B0"/>
    <w:rsid w:val="00CA5106"/>
    <w:rsid w:val="00CA54A4"/>
    <w:rsid w:val="00CA56D3"/>
    <w:rsid w:val="00CA5AB7"/>
    <w:rsid w:val="00CA6207"/>
    <w:rsid w:val="00CA650D"/>
    <w:rsid w:val="00CA6848"/>
    <w:rsid w:val="00CA68A3"/>
    <w:rsid w:val="00CA6F24"/>
    <w:rsid w:val="00CA7083"/>
    <w:rsid w:val="00CA7252"/>
    <w:rsid w:val="00CA7385"/>
    <w:rsid w:val="00CA738F"/>
    <w:rsid w:val="00CA7690"/>
    <w:rsid w:val="00CA76B2"/>
    <w:rsid w:val="00CA77BA"/>
    <w:rsid w:val="00CA77E6"/>
    <w:rsid w:val="00CA7C5E"/>
    <w:rsid w:val="00CA7DAE"/>
    <w:rsid w:val="00CB0741"/>
    <w:rsid w:val="00CB0BF7"/>
    <w:rsid w:val="00CB0C34"/>
    <w:rsid w:val="00CB0E8C"/>
    <w:rsid w:val="00CB1250"/>
    <w:rsid w:val="00CB12C5"/>
    <w:rsid w:val="00CB14B5"/>
    <w:rsid w:val="00CB1522"/>
    <w:rsid w:val="00CB1A5E"/>
    <w:rsid w:val="00CB1D52"/>
    <w:rsid w:val="00CB1FEC"/>
    <w:rsid w:val="00CB2323"/>
    <w:rsid w:val="00CB26BE"/>
    <w:rsid w:val="00CB2719"/>
    <w:rsid w:val="00CB347A"/>
    <w:rsid w:val="00CB395A"/>
    <w:rsid w:val="00CB3B1E"/>
    <w:rsid w:val="00CB3C13"/>
    <w:rsid w:val="00CB3DFC"/>
    <w:rsid w:val="00CB3E31"/>
    <w:rsid w:val="00CB4D34"/>
    <w:rsid w:val="00CB4FED"/>
    <w:rsid w:val="00CB5034"/>
    <w:rsid w:val="00CB51BD"/>
    <w:rsid w:val="00CB52AA"/>
    <w:rsid w:val="00CB52DB"/>
    <w:rsid w:val="00CB563A"/>
    <w:rsid w:val="00CB567B"/>
    <w:rsid w:val="00CB5A97"/>
    <w:rsid w:val="00CB5E87"/>
    <w:rsid w:val="00CB5F13"/>
    <w:rsid w:val="00CB741E"/>
    <w:rsid w:val="00CB79F2"/>
    <w:rsid w:val="00CC02EE"/>
    <w:rsid w:val="00CC03B2"/>
    <w:rsid w:val="00CC05E2"/>
    <w:rsid w:val="00CC078C"/>
    <w:rsid w:val="00CC0D10"/>
    <w:rsid w:val="00CC108B"/>
    <w:rsid w:val="00CC13FC"/>
    <w:rsid w:val="00CC1773"/>
    <w:rsid w:val="00CC1B35"/>
    <w:rsid w:val="00CC20FD"/>
    <w:rsid w:val="00CC2257"/>
    <w:rsid w:val="00CC237C"/>
    <w:rsid w:val="00CC2BB7"/>
    <w:rsid w:val="00CC2BDB"/>
    <w:rsid w:val="00CC30A9"/>
    <w:rsid w:val="00CC3283"/>
    <w:rsid w:val="00CC3477"/>
    <w:rsid w:val="00CC35F2"/>
    <w:rsid w:val="00CC3E2E"/>
    <w:rsid w:val="00CC3ECF"/>
    <w:rsid w:val="00CC4297"/>
    <w:rsid w:val="00CC43A0"/>
    <w:rsid w:val="00CC493A"/>
    <w:rsid w:val="00CC49E6"/>
    <w:rsid w:val="00CC4A9C"/>
    <w:rsid w:val="00CC4C1F"/>
    <w:rsid w:val="00CC4FAC"/>
    <w:rsid w:val="00CC5038"/>
    <w:rsid w:val="00CC5632"/>
    <w:rsid w:val="00CC5950"/>
    <w:rsid w:val="00CC601E"/>
    <w:rsid w:val="00CC63DA"/>
    <w:rsid w:val="00CC67E6"/>
    <w:rsid w:val="00CC6C5A"/>
    <w:rsid w:val="00CC6DCF"/>
    <w:rsid w:val="00CC6E6A"/>
    <w:rsid w:val="00CC6F13"/>
    <w:rsid w:val="00CC6FC2"/>
    <w:rsid w:val="00CC734C"/>
    <w:rsid w:val="00CC73D1"/>
    <w:rsid w:val="00CC7688"/>
    <w:rsid w:val="00CC7711"/>
    <w:rsid w:val="00CC7BED"/>
    <w:rsid w:val="00CC7FC4"/>
    <w:rsid w:val="00CC7FC5"/>
    <w:rsid w:val="00CD010E"/>
    <w:rsid w:val="00CD0253"/>
    <w:rsid w:val="00CD0364"/>
    <w:rsid w:val="00CD068A"/>
    <w:rsid w:val="00CD09AE"/>
    <w:rsid w:val="00CD0B1C"/>
    <w:rsid w:val="00CD0E07"/>
    <w:rsid w:val="00CD20DC"/>
    <w:rsid w:val="00CD2327"/>
    <w:rsid w:val="00CD23AD"/>
    <w:rsid w:val="00CD2A6C"/>
    <w:rsid w:val="00CD2D8B"/>
    <w:rsid w:val="00CD2F30"/>
    <w:rsid w:val="00CD31DA"/>
    <w:rsid w:val="00CD36A1"/>
    <w:rsid w:val="00CD376D"/>
    <w:rsid w:val="00CD397B"/>
    <w:rsid w:val="00CD3AAD"/>
    <w:rsid w:val="00CD3E4C"/>
    <w:rsid w:val="00CD3E6D"/>
    <w:rsid w:val="00CD3FD8"/>
    <w:rsid w:val="00CD4273"/>
    <w:rsid w:val="00CD4369"/>
    <w:rsid w:val="00CD4D33"/>
    <w:rsid w:val="00CD5168"/>
    <w:rsid w:val="00CD56AF"/>
    <w:rsid w:val="00CD5760"/>
    <w:rsid w:val="00CD59ED"/>
    <w:rsid w:val="00CD5AE0"/>
    <w:rsid w:val="00CD5D50"/>
    <w:rsid w:val="00CD6173"/>
    <w:rsid w:val="00CD69A1"/>
    <w:rsid w:val="00CD7086"/>
    <w:rsid w:val="00CD70A6"/>
    <w:rsid w:val="00CD7965"/>
    <w:rsid w:val="00CD79A8"/>
    <w:rsid w:val="00CD7CA5"/>
    <w:rsid w:val="00CD7E7B"/>
    <w:rsid w:val="00CE0548"/>
    <w:rsid w:val="00CE0764"/>
    <w:rsid w:val="00CE092E"/>
    <w:rsid w:val="00CE0C4A"/>
    <w:rsid w:val="00CE0FF8"/>
    <w:rsid w:val="00CE199A"/>
    <w:rsid w:val="00CE1C29"/>
    <w:rsid w:val="00CE2030"/>
    <w:rsid w:val="00CE26D9"/>
    <w:rsid w:val="00CE2FB0"/>
    <w:rsid w:val="00CE320C"/>
    <w:rsid w:val="00CE36DA"/>
    <w:rsid w:val="00CE3FB4"/>
    <w:rsid w:val="00CE42EA"/>
    <w:rsid w:val="00CE4358"/>
    <w:rsid w:val="00CE473A"/>
    <w:rsid w:val="00CE4889"/>
    <w:rsid w:val="00CE4B6B"/>
    <w:rsid w:val="00CE52FB"/>
    <w:rsid w:val="00CE5B1D"/>
    <w:rsid w:val="00CE5C76"/>
    <w:rsid w:val="00CE5F91"/>
    <w:rsid w:val="00CE6829"/>
    <w:rsid w:val="00CE6D66"/>
    <w:rsid w:val="00CE733E"/>
    <w:rsid w:val="00CE73FF"/>
    <w:rsid w:val="00CE7FBC"/>
    <w:rsid w:val="00CF0266"/>
    <w:rsid w:val="00CF029B"/>
    <w:rsid w:val="00CF037D"/>
    <w:rsid w:val="00CF06D0"/>
    <w:rsid w:val="00CF0920"/>
    <w:rsid w:val="00CF0BDD"/>
    <w:rsid w:val="00CF1049"/>
    <w:rsid w:val="00CF1135"/>
    <w:rsid w:val="00CF1523"/>
    <w:rsid w:val="00CF1754"/>
    <w:rsid w:val="00CF1987"/>
    <w:rsid w:val="00CF1B9A"/>
    <w:rsid w:val="00CF1F15"/>
    <w:rsid w:val="00CF22EA"/>
    <w:rsid w:val="00CF259D"/>
    <w:rsid w:val="00CF2EF8"/>
    <w:rsid w:val="00CF3072"/>
    <w:rsid w:val="00CF3636"/>
    <w:rsid w:val="00CF36C9"/>
    <w:rsid w:val="00CF39FE"/>
    <w:rsid w:val="00CF3A24"/>
    <w:rsid w:val="00CF3CB9"/>
    <w:rsid w:val="00CF3ED5"/>
    <w:rsid w:val="00CF46AF"/>
    <w:rsid w:val="00CF46BC"/>
    <w:rsid w:val="00CF4970"/>
    <w:rsid w:val="00CF4A74"/>
    <w:rsid w:val="00CF5134"/>
    <w:rsid w:val="00CF5DCD"/>
    <w:rsid w:val="00CF6280"/>
    <w:rsid w:val="00CF6573"/>
    <w:rsid w:val="00CF6621"/>
    <w:rsid w:val="00CF6BC1"/>
    <w:rsid w:val="00CF6D63"/>
    <w:rsid w:val="00CF7284"/>
    <w:rsid w:val="00CF7A07"/>
    <w:rsid w:val="00CF7D23"/>
    <w:rsid w:val="00CF7FCF"/>
    <w:rsid w:val="00D00102"/>
    <w:rsid w:val="00D004BC"/>
    <w:rsid w:val="00D006F9"/>
    <w:rsid w:val="00D0093E"/>
    <w:rsid w:val="00D00EC9"/>
    <w:rsid w:val="00D00F7D"/>
    <w:rsid w:val="00D01073"/>
    <w:rsid w:val="00D01BEA"/>
    <w:rsid w:val="00D02211"/>
    <w:rsid w:val="00D02280"/>
    <w:rsid w:val="00D024EA"/>
    <w:rsid w:val="00D026E4"/>
    <w:rsid w:val="00D0277D"/>
    <w:rsid w:val="00D02AB6"/>
    <w:rsid w:val="00D02DF4"/>
    <w:rsid w:val="00D03243"/>
    <w:rsid w:val="00D03E1D"/>
    <w:rsid w:val="00D042A6"/>
    <w:rsid w:val="00D044CD"/>
    <w:rsid w:val="00D04968"/>
    <w:rsid w:val="00D04B4C"/>
    <w:rsid w:val="00D04C23"/>
    <w:rsid w:val="00D04EFE"/>
    <w:rsid w:val="00D054E9"/>
    <w:rsid w:val="00D05551"/>
    <w:rsid w:val="00D05B3C"/>
    <w:rsid w:val="00D06549"/>
    <w:rsid w:val="00D0656B"/>
    <w:rsid w:val="00D06871"/>
    <w:rsid w:val="00D06B96"/>
    <w:rsid w:val="00D06EB4"/>
    <w:rsid w:val="00D0730D"/>
    <w:rsid w:val="00D07B70"/>
    <w:rsid w:val="00D07BB1"/>
    <w:rsid w:val="00D07F74"/>
    <w:rsid w:val="00D10097"/>
    <w:rsid w:val="00D1054A"/>
    <w:rsid w:val="00D10845"/>
    <w:rsid w:val="00D10956"/>
    <w:rsid w:val="00D11407"/>
    <w:rsid w:val="00D114C5"/>
    <w:rsid w:val="00D1213A"/>
    <w:rsid w:val="00D12289"/>
    <w:rsid w:val="00D12522"/>
    <w:rsid w:val="00D12889"/>
    <w:rsid w:val="00D12A95"/>
    <w:rsid w:val="00D12A9A"/>
    <w:rsid w:val="00D12C4F"/>
    <w:rsid w:val="00D137D1"/>
    <w:rsid w:val="00D13AC5"/>
    <w:rsid w:val="00D13AE3"/>
    <w:rsid w:val="00D13BE0"/>
    <w:rsid w:val="00D141D5"/>
    <w:rsid w:val="00D142EE"/>
    <w:rsid w:val="00D1488A"/>
    <w:rsid w:val="00D14E5C"/>
    <w:rsid w:val="00D15513"/>
    <w:rsid w:val="00D1599F"/>
    <w:rsid w:val="00D15CA9"/>
    <w:rsid w:val="00D15F30"/>
    <w:rsid w:val="00D1603A"/>
    <w:rsid w:val="00D1647B"/>
    <w:rsid w:val="00D167C2"/>
    <w:rsid w:val="00D168BC"/>
    <w:rsid w:val="00D16ABF"/>
    <w:rsid w:val="00D16B0A"/>
    <w:rsid w:val="00D170CB"/>
    <w:rsid w:val="00D17347"/>
    <w:rsid w:val="00D17592"/>
    <w:rsid w:val="00D17593"/>
    <w:rsid w:val="00D17643"/>
    <w:rsid w:val="00D1793B"/>
    <w:rsid w:val="00D206BF"/>
    <w:rsid w:val="00D20A6B"/>
    <w:rsid w:val="00D20FD6"/>
    <w:rsid w:val="00D215A2"/>
    <w:rsid w:val="00D22162"/>
    <w:rsid w:val="00D22243"/>
    <w:rsid w:val="00D22DF8"/>
    <w:rsid w:val="00D22E96"/>
    <w:rsid w:val="00D234CC"/>
    <w:rsid w:val="00D235C0"/>
    <w:rsid w:val="00D23751"/>
    <w:rsid w:val="00D2398B"/>
    <w:rsid w:val="00D23F7B"/>
    <w:rsid w:val="00D24016"/>
    <w:rsid w:val="00D241C5"/>
    <w:rsid w:val="00D243D0"/>
    <w:rsid w:val="00D24408"/>
    <w:rsid w:val="00D2471E"/>
    <w:rsid w:val="00D247C0"/>
    <w:rsid w:val="00D252A4"/>
    <w:rsid w:val="00D258EC"/>
    <w:rsid w:val="00D25A58"/>
    <w:rsid w:val="00D25E8A"/>
    <w:rsid w:val="00D26C37"/>
    <w:rsid w:val="00D2730A"/>
    <w:rsid w:val="00D27759"/>
    <w:rsid w:val="00D27997"/>
    <w:rsid w:val="00D30635"/>
    <w:rsid w:val="00D30CFC"/>
    <w:rsid w:val="00D30F87"/>
    <w:rsid w:val="00D315D7"/>
    <w:rsid w:val="00D31611"/>
    <w:rsid w:val="00D319A8"/>
    <w:rsid w:val="00D31B64"/>
    <w:rsid w:val="00D31FA6"/>
    <w:rsid w:val="00D322DE"/>
    <w:rsid w:val="00D324C4"/>
    <w:rsid w:val="00D3253F"/>
    <w:rsid w:val="00D32707"/>
    <w:rsid w:val="00D329B8"/>
    <w:rsid w:val="00D32AC2"/>
    <w:rsid w:val="00D32B01"/>
    <w:rsid w:val="00D32D39"/>
    <w:rsid w:val="00D32EBF"/>
    <w:rsid w:val="00D33321"/>
    <w:rsid w:val="00D335FF"/>
    <w:rsid w:val="00D337CD"/>
    <w:rsid w:val="00D33AE3"/>
    <w:rsid w:val="00D34B07"/>
    <w:rsid w:val="00D34DF7"/>
    <w:rsid w:val="00D34E33"/>
    <w:rsid w:val="00D353AE"/>
    <w:rsid w:val="00D355F7"/>
    <w:rsid w:val="00D357DC"/>
    <w:rsid w:val="00D360C7"/>
    <w:rsid w:val="00D361DE"/>
    <w:rsid w:val="00D36441"/>
    <w:rsid w:val="00D36465"/>
    <w:rsid w:val="00D3657E"/>
    <w:rsid w:val="00D3668D"/>
    <w:rsid w:val="00D3680B"/>
    <w:rsid w:val="00D36A84"/>
    <w:rsid w:val="00D36EC1"/>
    <w:rsid w:val="00D37064"/>
    <w:rsid w:val="00D370DF"/>
    <w:rsid w:val="00D372CB"/>
    <w:rsid w:val="00D3753F"/>
    <w:rsid w:val="00D37772"/>
    <w:rsid w:val="00D40324"/>
    <w:rsid w:val="00D4087B"/>
    <w:rsid w:val="00D412C9"/>
    <w:rsid w:val="00D41718"/>
    <w:rsid w:val="00D4172C"/>
    <w:rsid w:val="00D41F18"/>
    <w:rsid w:val="00D41FA7"/>
    <w:rsid w:val="00D424F7"/>
    <w:rsid w:val="00D427F2"/>
    <w:rsid w:val="00D42889"/>
    <w:rsid w:val="00D428E1"/>
    <w:rsid w:val="00D4293E"/>
    <w:rsid w:val="00D42FDE"/>
    <w:rsid w:val="00D43A9B"/>
    <w:rsid w:val="00D43C0F"/>
    <w:rsid w:val="00D43CD7"/>
    <w:rsid w:val="00D442D7"/>
    <w:rsid w:val="00D44309"/>
    <w:rsid w:val="00D444C9"/>
    <w:rsid w:val="00D44765"/>
    <w:rsid w:val="00D447E6"/>
    <w:rsid w:val="00D44F37"/>
    <w:rsid w:val="00D458F0"/>
    <w:rsid w:val="00D4597C"/>
    <w:rsid w:val="00D460CD"/>
    <w:rsid w:val="00D46291"/>
    <w:rsid w:val="00D46B53"/>
    <w:rsid w:val="00D46D3A"/>
    <w:rsid w:val="00D46F21"/>
    <w:rsid w:val="00D4722D"/>
    <w:rsid w:val="00D4725F"/>
    <w:rsid w:val="00D47399"/>
    <w:rsid w:val="00D47500"/>
    <w:rsid w:val="00D4763D"/>
    <w:rsid w:val="00D477AB"/>
    <w:rsid w:val="00D477E3"/>
    <w:rsid w:val="00D47C1E"/>
    <w:rsid w:val="00D5046E"/>
    <w:rsid w:val="00D504D0"/>
    <w:rsid w:val="00D50686"/>
    <w:rsid w:val="00D506D1"/>
    <w:rsid w:val="00D5074F"/>
    <w:rsid w:val="00D50795"/>
    <w:rsid w:val="00D5080C"/>
    <w:rsid w:val="00D509EB"/>
    <w:rsid w:val="00D51127"/>
    <w:rsid w:val="00D5140E"/>
    <w:rsid w:val="00D51507"/>
    <w:rsid w:val="00D5175F"/>
    <w:rsid w:val="00D5179E"/>
    <w:rsid w:val="00D51AC2"/>
    <w:rsid w:val="00D51B84"/>
    <w:rsid w:val="00D51EFF"/>
    <w:rsid w:val="00D52110"/>
    <w:rsid w:val="00D522A5"/>
    <w:rsid w:val="00D52338"/>
    <w:rsid w:val="00D526FE"/>
    <w:rsid w:val="00D528A1"/>
    <w:rsid w:val="00D53253"/>
    <w:rsid w:val="00D5358C"/>
    <w:rsid w:val="00D536F8"/>
    <w:rsid w:val="00D53A56"/>
    <w:rsid w:val="00D53D3D"/>
    <w:rsid w:val="00D53D9B"/>
    <w:rsid w:val="00D53FC7"/>
    <w:rsid w:val="00D54810"/>
    <w:rsid w:val="00D54BE7"/>
    <w:rsid w:val="00D54F6B"/>
    <w:rsid w:val="00D55090"/>
    <w:rsid w:val="00D5525D"/>
    <w:rsid w:val="00D554CC"/>
    <w:rsid w:val="00D5650C"/>
    <w:rsid w:val="00D5685F"/>
    <w:rsid w:val="00D5691E"/>
    <w:rsid w:val="00D56D75"/>
    <w:rsid w:val="00D57002"/>
    <w:rsid w:val="00D5773C"/>
    <w:rsid w:val="00D57D9F"/>
    <w:rsid w:val="00D57F06"/>
    <w:rsid w:val="00D60794"/>
    <w:rsid w:val="00D60C8E"/>
    <w:rsid w:val="00D60D54"/>
    <w:rsid w:val="00D60EB1"/>
    <w:rsid w:val="00D61327"/>
    <w:rsid w:val="00D6144C"/>
    <w:rsid w:val="00D6150B"/>
    <w:rsid w:val="00D61552"/>
    <w:rsid w:val="00D619F6"/>
    <w:rsid w:val="00D61BD5"/>
    <w:rsid w:val="00D6209B"/>
    <w:rsid w:val="00D62136"/>
    <w:rsid w:val="00D6237B"/>
    <w:rsid w:val="00D62581"/>
    <w:rsid w:val="00D62D2E"/>
    <w:rsid w:val="00D62E04"/>
    <w:rsid w:val="00D6300A"/>
    <w:rsid w:val="00D638BB"/>
    <w:rsid w:val="00D63D25"/>
    <w:rsid w:val="00D64512"/>
    <w:rsid w:val="00D64B06"/>
    <w:rsid w:val="00D64F10"/>
    <w:rsid w:val="00D65576"/>
    <w:rsid w:val="00D657CF"/>
    <w:rsid w:val="00D658E7"/>
    <w:rsid w:val="00D65A88"/>
    <w:rsid w:val="00D65B4F"/>
    <w:rsid w:val="00D65C53"/>
    <w:rsid w:val="00D661B2"/>
    <w:rsid w:val="00D662D5"/>
    <w:rsid w:val="00D66656"/>
    <w:rsid w:val="00D667A4"/>
    <w:rsid w:val="00D66E00"/>
    <w:rsid w:val="00D66E5C"/>
    <w:rsid w:val="00D66E87"/>
    <w:rsid w:val="00D67084"/>
    <w:rsid w:val="00D670FD"/>
    <w:rsid w:val="00D672B6"/>
    <w:rsid w:val="00D678D1"/>
    <w:rsid w:val="00D6799B"/>
    <w:rsid w:val="00D70121"/>
    <w:rsid w:val="00D705F6"/>
    <w:rsid w:val="00D707C5"/>
    <w:rsid w:val="00D70ED9"/>
    <w:rsid w:val="00D7120D"/>
    <w:rsid w:val="00D71387"/>
    <w:rsid w:val="00D71A59"/>
    <w:rsid w:val="00D7207D"/>
    <w:rsid w:val="00D7262D"/>
    <w:rsid w:val="00D726DF"/>
    <w:rsid w:val="00D72851"/>
    <w:rsid w:val="00D729B7"/>
    <w:rsid w:val="00D72BDC"/>
    <w:rsid w:val="00D7303F"/>
    <w:rsid w:val="00D7334C"/>
    <w:rsid w:val="00D73483"/>
    <w:rsid w:val="00D7384F"/>
    <w:rsid w:val="00D73B5F"/>
    <w:rsid w:val="00D74067"/>
    <w:rsid w:val="00D7463D"/>
    <w:rsid w:val="00D751C2"/>
    <w:rsid w:val="00D7545F"/>
    <w:rsid w:val="00D755C8"/>
    <w:rsid w:val="00D75666"/>
    <w:rsid w:val="00D7584F"/>
    <w:rsid w:val="00D759A2"/>
    <w:rsid w:val="00D75C4A"/>
    <w:rsid w:val="00D75ED0"/>
    <w:rsid w:val="00D76163"/>
    <w:rsid w:val="00D7631A"/>
    <w:rsid w:val="00D769E3"/>
    <w:rsid w:val="00D77602"/>
    <w:rsid w:val="00D77C44"/>
    <w:rsid w:val="00D77CD3"/>
    <w:rsid w:val="00D806A3"/>
    <w:rsid w:val="00D8084F"/>
    <w:rsid w:val="00D8132D"/>
    <w:rsid w:val="00D81549"/>
    <w:rsid w:val="00D819B1"/>
    <w:rsid w:val="00D81DB5"/>
    <w:rsid w:val="00D8281F"/>
    <w:rsid w:val="00D8283E"/>
    <w:rsid w:val="00D8293C"/>
    <w:rsid w:val="00D829BD"/>
    <w:rsid w:val="00D82C91"/>
    <w:rsid w:val="00D82EC1"/>
    <w:rsid w:val="00D82EDA"/>
    <w:rsid w:val="00D830B9"/>
    <w:rsid w:val="00D83F64"/>
    <w:rsid w:val="00D845C8"/>
    <w:rsid w:val="00D84DF1"/>
    <w:rsid w:val="00D84F52"/>
    <w:rsid w:val="00D855A1"/>
    <w:rsid w:val="00D85FC8"/>
    <w:rsid w:val="00D87420"/>
    <w:rsid w:val="00D875B4"/>
    <w:rsid w:val="00D875CA"/>
    <w:rsid w:val="00D87683"/>
    <w:rsid w:val="00D87874"/>
    <w:rsid w:val="00D87BAE"/>
    <w:rsid w:val="00D87E19"/>
    <w:rsid w:val="00D90599"/>
    <w:rsid w:val="00D90742"/>
    <w:rsid w:val="00D907B9"/>
    <w:rsid w:val="00D90936"/>
    <w:rsid w:val="00D90CB2"/>
    <w:rsid w:val="00D90D9D"/>
    <w:rsid w:val="00D9128F"/>
    <w:rsid w:val="00D915BB"/>
    <w:rsid w:val="00D91A0B"/>
    <w:rsid w:val="00D92043"/>
    <w:rsid w:val="00D9292D"/>
    <w:rsid w:val="00D92A9B"/>
    <w:rsid w:val="00D92F63"/>
    <w:rsid w:val="00D93086"/>
    <w:rsid w:val="00D9313E"/>
    <w:rsid w:val="00D93260"/>
    <w:rsid w:val="00D9350C"/>
    <w:rsid w:val="00D93621"/>
    <w:rsid w:val="00D9376F"/>
    <w:rsid w:val="00D938B6"/>
    <w:rsid w:val="00D9396F"/>
    <w:rsid w:val="00D93A93"/>
    <w:rsid w:val="00D93D55"/>
    <w:rsid w:val="00D93F31"/>
    <w:rsid w:val="00D946CC"/>
    <w:rsid w:val="00D94811"/>
    <w:rsid w:val="00D94D26"/>
    <w:rsid w:val="00D95137"/>
    <w:rsid w:val="00D95138"/>
    <w:rsid w:val="00D95186"/>
    <w:rsid w:val="00D951BD"/>
    <w:rsid w:val="00D95E8B"/>
    <w:rsid w:val="00D966A5"/>
    <w:rsid w:val="00D96EA7"/>
    <w:rsid w:val="00D9771A"/>
    <w:rsid w:val="00D97960"/>
    <w:rsid w:val="00D97C11"/>
    <w:rsid w:val="00D97F8E"/>
    <w:rsid w:val="00DA0442"/>
    <w:rsid w:val="00DA049A"/>
    <w:rsid w:val="00DA04FB"/>
    <w:rsid w:val="00DA069C"/>
    <w:rsid w:val="00DA1141"/>
    <w:rsid w:val="00DA12C6"/>
    <w:rsid w:val="00DA132B"/>
    <w:rsid w:val="00DA14CE"/>
    <w:rsid w:val="00DA1B94"/>
    <w:rsid w:val="00DA1FD7"/>
    <w:rsid w:val="00DA20D6"/>
    <w:rsid w:val="00DA232D"/>
    <w:rsid w:val="00DA2B00"/>
    <w:rsid w:val="00DA2E04"/>
    <w:rsid w:val="00DA3161"/>
    <w:rsid w:val="00DA317A"/>
    <w:rsid w:val="00DA397A"/>
    <w:rsid w:val="00DA402F"/>
    <w:rsid w:val="00DA443F"/>
    <w:rsid w:val="00DA4594"/>
    <w:rsid w:val="00DA462E"/>
    <w:rsid w:val="00DA4776"/>
    <w:rsid w:val="00DA4A73"/>
    <w:rsid w:val="00DA530B"/>
    <w:rsid w:val="00DA54F8"/>
    <w:rsid w:val="00DA55CD"/>
    <w:rsid w:val="00DA647E"/>
    <w:rsid w:val="00DA6618"/>
    <w:rsid w:val="00DA66DF"/>
    <w:rsid w:val="00DA6840"/>
    <w:rsid w:val="00DA6A74"/>
    <w:rsid w:val="00DA6F14"/>
    <w:rsid w:val="00DA6F5F"/>
    <w:rsid w:val="00DA763C"/>
    <w:rsid w:val="00DA77DF"/>
    <w:rsid w:val="00DB04CA"/>
    <w:rsid w:val="00DB0E4D"/>
    <w:rsid w:val="00DB0E85"/>
    <w:rsid w:val="00DB1071"/>
    <w:rsid w:val="00DB13FD"/>
    <w:rsid w:val="00DB1455"/>
    <w:rsid w:val="00DB147D"/>
    <w:rsid w:val="00DB169A"/>
    <w:rsid w:val="00DB1B34"/>
    <w:rsid w:val="00DB205A"/>
    <w:rsid w:val="00DB21B8"/>
    <w:rsid w:val="00DB245E"/>
    <w:rsid w:val="00DB27DC"/>
    <w:rsid w:val="00DB2A99"/>
    <w:rsid w:val="00DB2E4C"/>
    <w:rsid w:val="00DB3466"/>
    <w:rsid w:val="00DB3977"/>
    <w:rsid w:val="00DB3D15"/>
    <w:rsid w:val="00DB407E"/>
    <w:rsid w:val="00DB47E9"/>
    <w:rsid w:val="00DB48E7"/>
    <w:rsid w:val="00DB4A36"/>
    <w:rsid w:val="00DB4A97"/>
    <w:rsid w:val="00DB4CF3"/>
    <w:rsid w:val="00DB51FD"/>
    <w:rsid w:val="00DB5281"/>
    <w:rsid w:val="00DB5324"/>
    <w:rsid w:val="00DB572E"/>
    <w:rsid w:val="00DB58E7"/>
    <w:rsid w:val="00DB5AD1"/>
    <w:rsid w:val="00DB5CB3"/>
    <w:rsid w:val="00DB6295"/>
    <w:rsid w:val="00DB6380"/>
    <w:rsid w:val="00DB63F9"/>
    <w:rsid w:val="00DB6BDD"/>
    <w:rsid w:val="00DB6C6A"/>
    <w:rsid w:val="00DB7252"/>
    <w:rsid w:val="00DB7521"/>
    <w:rsid w:val="00DB77D4"/>
    <w:rsid w:val="00DB7933"/>
    <w:rsid w:val="00DB7B97"/>
    <w:rsid w:val="00DC087D"/>
    <w:rsid w:val="00DC0FC6"/>
    <w:rsid w:val="00DC120F"/>
    <w:rsid w:val="00DC14D7"/>
    <w:rsid w:val="00DC169B"/>
    <w:rsid w:val="00DC19DA"/>
    <w:rsid w:val="00DC2180"/>
    <w:rsid w:val="00DC2596"/>
    <w:rsid w:val="00DC2A60"/>
    <w:rsid w:val="00DC318A"/>
    <w:rsid w:val="00DC4210"/>
    <w:rsid w:val="00DC42FC"/>
    <w:rsid w:val="00DC43FF"/>
    <w:rsid w:val="00DC4658"/>
    <w:rsid w:val="00DC4914"/>
    <w:rsid w:val="00DC4B80"/>
    <w:rsid w:val="00DC4BCB"/>
    <w:rsid w:val="00DC4CFF"/>
    <w:rsid w:val="00DC4DE6"/>
    <w:rsid w:val="00DC53AB"/>
    <w:rsid w:val="00DC5AA9"/>
    <w:rsid w:val="00DC5BEB"/>
    <w:rsid w:val="00DC5DBA"/>
    <w:rsid w:val="00DC637A"/>
    <w:rsid w:val="00DC6472"/>
    <w:rsid w:val="00DC6AFE"/>
    <w:rsid w:val="00DC6B55"/>
    <w:rsid w:val="00DC6C5C"/>
    <w:rsid w:val="00DC732A"/>
    <w:rsid w:val="00DC758E"/>
    <w:rsid w:val="00DD0147"/>
    <w:rsid w:val="00DD066E"/>
    <w:rsid w:val="00DD08C8"/>
    <w:rsid w:val="00DD0B1F"/>
    <w:rsid w:val="00DD0D35"/>
    <w:rsid w:val="00DD0DD3"/>
    <w:rsid w:val="00DD0ECA"/>
    <w:rsid w:val="00DD1330"/>
    <w:rsid w:val="00DD1832"/>
    <w:rsid w:val="00DD1922"/>
    <w:rsid w:val="00DD1B15"/>
    <w:rsid w:val="00DD1D1E"/>
    <w:rsid w:val="00DD21AC"/>
    <w:rsid w:val="00DD2DF9"/>
    <w:rsid w:val="00DD3213"/>
    <w:rsid w:val="00DD32DA"/>
    <w:rsid w:val="00DD32DB"/>
    <w:rsid w:val="00DD3402"/>
    <w:rsid w:val="00DD3412"/>
    <w:rsid w:val="00DD3537"/>
    <w:rsid w:val="00DD3738"/>
    <w:rsid w:val="00DD373F"/>
    <w:rsid w:val="00DD3A6A"/>
    <w:rsid w:val="00DD3B68"/>
    <w:rsid w:val="00DD3B7C"/>
    <w:rsid w:val="00DD3D13"/>
    <w:rsid w:val="00DD4381"/>
    <w:rsid w:val="00DD48AD"/>
    <w:rsid w:val="00DD4F5D"/>
    <w:rsid w:val="00DD56DF"/>
    <w:rsid w:val="00DD5888"/>
    <w:rsid w:val="00DD5DCF"/>
    <w:rsid w:val="00DD5EC4"/>
    <w:rsid w:val="00DD5F69"/>
    <w:rsid w:val="00DD6436"/>
    <w:rsid w:val="00DD6557"/>
    <w:rsid w:val="00DD6A1D"/>
    <w:rsid w:val="00DD753E"/>
    <w:rsid w:val="00DD77E2"/>
    <w:rsid w:val="00DD78AE"/>
    <w:rsid w:val="00DE0131"/>
    <w:rsid w:val="00DE0138"/>
    <w:rsid w:val="00DE013F"/>
    <w:rsid w:val="00DE04B5"/>
    <w:rsid w:val="00DE07D8"/>
    <w:rsid w:val="00DE0890"/>
    <w:rsid w:val="00DE09CD"/>
    <w:rsid w:val="00DE0A4C"/>
    <w:rsid w:val="00DE0A69"/>
    <w:rsid w:val="00DE0E52"/>
    <w:rsid w:val="00DE175E"/>
    <w:rsid w:val="00DE183E"/>
    <w:rsid w:val="00DE22BF"/>
    <w:rsid w:val="00DE22DA"/>
    <w:rsid w:val="00DE25EC"/>
    <w:rsid w:val="00DE31AC"/>
    <w:rsid w:val="00DE3499"/>
    <w:rsid w:val="00DE34A6"/>
    <w:rsid w:val="00DE3560"/>
    <w:rsid w:val="00DE36FF"/>
    <w:rsid w:val="00DE387A"/>
    <w:rsid w:val="00DE3914"/>
    <w:rsid w:val="00DE3D57"/>
    <w:rsid w:val="00DE3E1F"/>
    <w:rsid w:val="00DE3E6B"/>
    <w:rsid w:val="00DE4036"/>
    <w:rsid w:val="00DE41F6"/>
    <w:rsid w:val="00DE5140"/>
    <w:rsid w:val="00DE52F0"/>
    <w:rsid w:val="00DE5451"/>
    <w:rsid w:val="00DE559F"/>
    <w:rsid w:val="00DE569D"/>
    <w:rsid w:val="00DE59FA"/>
    <w:rsid w:val="00DE5A9F"/>
    <w:rsid w:val="00DE5B1C"/>
    <w:rsid w:val="00DE5CAF"/>
    <w:rsid w:val="00DE6579"/>
    <w:rsid w:val="00DE71AD"/>
    <w:rsid w:val="00DE73B5"/>
    <w:rsid w:val="00DE7F92"/>
    <w:rsid w:val="00DF0085"/>
    <w:rsid w:val="00DF030D"/>
    <w:rsid w:val="00DF08B6"/>
    <w:rsid w:val="00DF08C9"/>
    <w:rsid w:val="00DF0B5B"/>
    <w:rsid w:val="00DF1026"/>
    <w:rsid w:val="00DF1230"/>
    <w:rsid w:val="00DF1400"/>
    <w:rsid w:val="00DF1CB8"/>
    <w:rsid w:val="00DF2363"/>
    <w:rsid w:val="00DF23F0"/>
    <w:rsid w:val="00DF2675"/>
    <w:rsid w:val="00DF27C9"/>
    <w:rsid w:val="00DF2ADF"/>
    <w:rsid w:val="00DF2D3D"/>
    <w:rsid w:val="00DF2DC3"/>
    <w:rsid w:val="00DF2FFF"/>
    <w:rsid w:val="00DF35A0"/>
    <w:rsid w:val="00DF36D0"/>
    <w:rsid w:val="00DF3A22"/>
    <w:rsid w:val="00DF3AA8"/>
    <w:rsid w:val="00DF3E8B"/>
    <w:rsid w:val="00DF4365"/>
    <w:rsid w:val="00DF44DD"/>
    <w:rsid w:val="00DF46BE"/>
    <w:rsid w:val="00DF534C"/>
    <w:rsid w:val="00DF54C4"/>
    <w:rsid w:val="00DF55FE"/>
    <w:rsid w:val="00DF5602"/>
    <w:rsid w:val="00DF5961"/>
    <w:rsid w:val="00DF5BAC"/>
    <w:rsid w:val="00DF5EB5"/>
    <w:rsid w:val="00DF5EBA"/>
    <w:rsid w:val="00DF6041"/>
    <w:rsid w:val="00DF64B2"/>
    <w:rsid w:val="00DF64FA"/>
    <w:rsid w:val="00DF66DD"/>
    <w:rsid w:val="00DF6759"/>
    <w:rsid w:val="00DF675B"/>
    <w:rsid w:val="00DF6919"/>
    <w:rsid w:val="00DF78E2"/>
    <w:rsid w:val="00DF7949"/>
    <w:rsid w:val="00DF7B96"/>
    <w:rsid w:val="00E00560"/>
    <w:rsid w:val="00E00686"/>
    <w:rsid w:val="00E00F52"/>
    <w:rsid w:val="00E0113D"/>
    <w:rsid w:val="00E0180E"/>
    <w:rsid w:val="00E01B14"/>
    <w:rsid w:val="00E01F12"/>
    <w:rsid w:val="00E02041"/>
    <w:rsid w:val="00E021A5"/>
    <w:rsid w:val="00E027AA"/>
    <w:rsid w:val="00E033E5"/>
    <w:rsid w:val="00E034AE"/>
    <w:rsid w:val="00E037BA"/>
    <w:rsid w:val="00E039FE"/>
    <w:rsid w:val="00E03C34"/>
    <w:rsid w:val="00E03E1B"/>
    <w:rsid w:val="00E03E73"/>
    <w:rsid w:val="00E0404D"/>
    <w:rsid w:val="00E04286"/>
    <w:rsid w:val="00E042C4"/>
    <w:rsid w:val="00E04337"/>
    <w:rsid w:val="00E04628"/>
    <w:rsid w:val="00E04CBC"/>
    <w:rsid w:val="00E04F2B"/>
    <w:rsid w:val="00E05038"/>
    <w:rsid w:val="00E05048"/>
    <w:rsid w:val="00E050F3"/>
    <w:rsid w:val="00E054FE"/>
    <w:rsid w:val="00E05B33"/>
    <w:rsid w:val="00E061A2"/>
    <w:rsid w:val="00E061A6"/>
    <w:rsid w:val="00E06735"/>
    <w:rsid w:val="00E074EB"/>
    <w:rsid w:val="00E077FF"/>
    <w:rsid w:val="00E07A03"/>
    <w:rsid w:val="00E07C36"/>
    <w:rsid w:val="00E1028A"/>
    <w:rsid w:val="00E1053D"/>
    <w:rsid w:val="00E106E8"/>
    <w:rsid w:val="00E10740"/>
    <w:rsid w:val="00E10BDB"/>
    <w:rsid w:val="00E10E03"/>
    <w:rsid w:val="00E1100B"/>
    <w:rsid w:val="00E1157A"/>
    <w:rsid w:val="00E116A6"/>
    <w:rsid w:val="00E1170C"/>
    <w:rsid w:val="00E11993"/>
    <w:rsid w:val="00E11CB9"/>
    <w:rsid w:val="00E11D00"/>
    <w:rsid w:val="00E11E23"/>
    <w:rsid w:val="00E12618"/>
    <w:rsid w:val="00E12734"/>
    <w:rsid w:val="00E12977"/>
    <w:rsid w:val="00E12988"/>
    <w:rsid w:val="00E12EA4"/>
    <w:rsid w:val="00E134BA"/>
    <w:rsid w:val="00E137CD"/>
    <w:rsid w:val="00E13A84"/>
    <w:rsid w:val="00E13BF2"/>
    <w:rsid w:val="00E14518"/>
    <w:rsid w:val="00E1483F"/>
    <w:rsid w:val="00E151C6"/>
    <w:rsid w:val="00E15285"/>
    <w:rsid w:val="00E15324"/>
    <w:rsid w:val="00E15515"/>
    <w:rsid w:val="00E15574"/>
    <w:rsid w:val="00E1560F"/>
    <w:rsid w:val="00E15742"/>
    <w:rsid w:val="00E15799"/>
    <w:rsid w:val="00E15D22"/>
    <w:rsid w:val="00E15D7C"/>
    <w:rsid w:val="00E164CF"/>
    <w:rsid w:val="00E16564"/>
    <w:rsid w:val="00E16859"/>
    <w:rsid w:val="00E1692F"/>
    <w:rsid w:val="00E16E23"/>
    <w:rsid w:val="00E17ABE"/>
    <w:rsid w:val="00E202E3"/>
    <w:rsid w:val="00E2035E"/>
    <w:rsid w:val="00E203D2"/>
    <w:rsid w:val="00E204A4"/>
    <w:rsid w:val="00E205D4"/>
    <w:rsid w:val="00E2067A"/>
    <w:rsid w:val="00E206E8"/>
    <w:rsid w:val="00E207A9"/>
    <w:rsid w:val="00E210E9"/>
    <w:rsid w:val="00E2152C"/>
    <w:rsid w:val="00E2179B"/>
    <w:rsid w:val="00E2181F"/>
    <w:rsid w:val="00E21905"/>
    <w:rsid w:val="00E21A1D"/>
    <w:rsid w:val="00E21BD4"/>
    <w:rsid w:val="00E21C4B"/>
    <w:rsid w:val="00E21C70"/>
    <w:rsid w:val="00E21CC8"/>
    <w:rsid w:val="00E223AE"/>
    <w:rsid w:val="00E2271C"/>
    <w:rsid w:val="00E2278C"/>
    <w:rsid w:val="00E227BF"/>
    <w:rsid w:val="00E22D87"/>
    <w:rsid w:val="00E22DB1"/>
    <w:rsid w:val="00E23228"/>
    <w:rsid w:val="00E2324B"/>
    <w:rsid w:val="00E23320"/>
    <w:rsid w:val="00E23683"/>
    <w:rsid w:val="00E239D0"/>
    <w:rsid w:val="00E23DEE"/>
    <w:rsid w:val="00E23FA6"/>
    <w:rsid w:val="00E2433B"/>
    <w:rsid w:val="00E25347"/>
    <w:rsid w:val="00E256DF"/>
    <w:rsid w:val="00E256E7"/>
    <w:rsid w:val="00E2593E"/>
    <w:rsid w:val="00E25F42"/>
    <w:rsid w:val="00E2692C"/>
    <w:rsid w:val="00E271A1"/>
    <w:rsid w:val="00E2765D"/>
    <w:rsid w:val="00E27996"/>
    <w:rsid w:val="00E27AA0"/>
    <w:rsid w:val="00E27B65"/>
    <w:rsid w:val="00E30641"/>
    <w:rsid w:val="00E306D5"/>
    <w:rsid w:val="00E3075A"/>
    <w:rsid w:val="00E308AD"/>
    <w:rsid w:val="00E30A1A"/>
    <w:rsid w:val="00E30E91"/>
    <w:rsid w:val="00E3152E"/>
    <w:rsid w:val="00E318B4"/>
    <w:rsid w:val="00E318C7"/>
    <w:rsid w:val="00E31AEC"/>
    <w:rsid w:val="00E31CA9"/>
    <w:rsid w:val="00E31DFB"/>
    <w:rsid w:val="00E31EC0"/>
    <w:rsid w:val="00E32335"/>
    <w:rsid w:val="00E3247F"/>
    <w:rsid w:val="00E32707"/>
    <w:rsid w:val="00E327C1"/>
    <w:rsid w:val="00E32E1E"/>
    <w:rsid w:val="00E33079"/>
    <w:rsid w:val="00E3318C"/>
    <w:rsid w:val="00E33A7C"/>
    <w:rsid w:val="00E33F1C"/>
    <w:rsid w:val="00E3401E"/>
    <w:rsid w:val="00E34310"/>
    <w:rsid w:val="00E3445F"/>
    <w:rsid w:val="00E34A32"/>
    <w:rsid w:val="00E34D00"/>
    <w:rsid w:val="00E3507E"/>
    <w:rsid w:val="00E3592F"/>
    <w:rsid w:val="00E35B99"/>
    <w:rsid w:val="00E35D91"/>
    <w:rsid w:val="00E36057"/>
    <w:rsid w:val="00E3630C"/>
    <w:rsid w:val="00E366BA"/>
    <w:rsid w:val="00E36889"/>
    <w:rsid w:val="00E36A92"/>
    <w:rsid w:val="00E37809"/>
    <w:rsid w:val="00E3787A"/>
    <w:rsid w:val="00E40B6D"/>
    <w:rsid w:val="00E40C7E"/>
    <w:rsid w:val="00E410A1"/>
    <w:rsid w:val="00E41218"/>
    <w:rsid w:val="00E416A9"/>
    <w:rsid w:val="00E41991"/>
    <w:rsid w:val="00E419B9"/>
    <w:rsid w:val="00E41A23"/>
    <w:rsid w:val="00E41B67"/>
    <w:rsid w:val="00E41BC2"/>
    <w:rsid w:val="00E41EE1"/>
    <w:rsid w:val="00E41F14"/>
    <w:rsid w:val="00E41FAE"/>
    <w:rsid w:val="00E424A9"/>
    <w:rsid w:val="00E424B9"/>
    <w:rsid w:val="00E42655"/>
    <w:rsid w:val="00E427A6"/>
    <w:rsid w:val="00E42DB4"/>
    <w:rsid w:val="00E43195"/>
    <w:rsid w:val="00E43395"/>
    <w:rsid w:val="00E43ADF"/>
    <w:rsid w:val="00E43B21"/>
    <w:rsid w:val="00E43E2C"/>
    <w:rsid w:val="00E443C8"/>
    <w:rsid w:val="00E44448"/>
    <w:rsid w:val="00E445E8"/>
    <w:rsid w:val="00E44827"/>
    <w:rsid w:val="00E45027"/>
    <w:rsid w:val="00E45304"/>
    <w:rsid w:val="00E45719"/>
    <w:rsid w:val="00E45A97"/>
    <w:rsid w:val="00E45FEF"/>
    <w:rsid w:val="00E4617C"/>
    <w:rsid w:val="00E46206"/>
    <w:rsid w:val="00E4645D"/>
    <w:rsid w:val="00E467E7"/>
    <w:rsid w:val="00E470BC"/>
    <w:rsid w:val="00E4763A"/>
    <w:rsid w:val="00E47951"/>
    <w:rsid w:val="00E47A7C"/>
    <w:rsid w:val="00E47C2B"/>
    <w:rsid w:val="00E47C56"/>
    <w:rsid w:val="00E47D0E"/>
    <w:rsid w:val="00E47E8F"/>
    <w:rsid w:val="00E503E0"/>
    <w:rsid w:val="00E50508"/>
    <w:rsid w:val="00E50F02"/>
    <w:rsid w:val="00E513E4"/>
    <w:rsid w:val="00E51859"/>
    <w:rsid w:val="00E51A19"/>
    <w:rsid w:val="00E51BCD"/>
    <w:rsid w:val="00E5215C"/>
    <w:rsid w:val="00E52718"/>
    <w:rsid w:val="00E52934"/>
    <w:rsid w:val="00E52CF0"/>
    <w:rsid w:val="00E52E33"/>
    <w:rsid w:val="00E52E4E"/>
    <w:rsid w:val="00E530D0"/>
    <w:rsid w:val="00E53506"/>
    <w:rsid w:val="00E538D7"/>
    <w:rsid w:val="00E5397D"/>
    <w:rsid w:val="00E53A86"/>
    <w:rsid w:val="00E53C37"/>
    <w:rsid w:val="00E542A7"/>
    <w:rsid w:val="00E55126"/>
    <w:rsid w:val="00E5513F"/>
    <w:rsid w:val="00E55207"/>
    <w:rsid w:val="00E552CE"/>
    <w:rsid w:val="00E5543B"/>
    <w:rsid w:val="00E55693"/>
    <w:rsid w:val="00E5599F"/>
    <w:rsid w:val="00E559AD"/>
    <w:rsid w:val="00E55F70"/>
    <w:rsid w:val="00E562F2"/>
    <w:rsid w:val="00E56EAA"/>
    <w:rsid w:val="00E57187"/>
    <w:rsid w:val="00E573AE"/>
    <w:rsid w:val="00E57DC7"/>
    <w:rsid w:val="00E57E38"/>
    <w:rsid w:val="00E601DA"/>
    <w:rsid w:val="00E60655"/>
    <w:rsid w:val="00E60B2C"/>
    <w:rsid w:val="00E60D66"/>
    <w:rsid w:val="00E60E05"/>
    <w:rsid w:val="00E60EB6"/>
    <w:rsid w:val="00E60F49"/>
    <w:rsid w:val="00E6168D"/>
    <w:rsid w:val="00E619F9"/>
    <w:rsid w:val="00E62091"/>
    <w:rsid w:val="00E621D1"/>
    <w:rsid w:val="00E62DA9"/>
    <w:rsid w:val="00E62DD1"/>
    <w:rsid w:val="00E62E89"/>
    <w:rsid w:val="00E63039"/>
    <w:rsid w:val="00E630BE"/>
    <w:rsid w:val="00E6330D"/>
    <w:rsid w:val="00E63435"/>
    <w:rsid w:val="00E63812"/>
    <w:rsid w:val="00E64427"/>
    <w:rsid w:val="00E64574"/>
    <w:rsid w:val="00E65338"/>
    <w:rsid w:val="00E65420"/>
    <w:rsid w:val="00E658F5"/>
    <w:rsid w:val="00E659AE"/>
    <w:rsid w:val="00E65B53"/>
    <w:rsid w:val="00E65C06"/>
    <w:rsid w:val="00E65D34"/>
    <w:rsid w:val="00E665C8"/>
    <w:rsid w:val="00E66698"/>
    <w:rsid w:val="00E66B08"/>
    <w:rsid w:val="00E66DE7"/>
    <w:rsid w:val="00E671D3"/>
    <w:rsid w:val="00E674FB"/>
    <w:rsid w:val="00E67861"/>
    <w:rsid w:val="00E67F2C"/>
    <w:rsid w:val="00E70356"/>
    <w:rsid w:val="00E70505"/>
    <w:rsid w:val="00E70B00"/>
    <w:rsid w:val="00E70CCC"/>
    <w:rsid w:val="00E70D16"/>
    <w:rsid w:val="00E70F73"/>
    <w:rsid w:val="00E7136F"/>
    <w:rsid w:val="00E7150D"/>
    <w:rsid w:val="00E71D50"/>
    <w:rsid w:val="00E72040"/>
    <w:rsid w:val="00E7204E"/>
    <w:rsid w:val="00E72358"/>
    <w:rsid w:val="00E7270B"/>
    <w:rsid w:val="00E728B2"/>
    <w:rsid w:val="00E72B03"/>
    <w:rsid w:val="00E72B91"/>
    <w:rsid w:val="00E72DD1"/>
    <w:rsid w:val="00E72E6D"/>
    <w:rsid w:val="00E73920"/>
    <w:rsid w:val="00E739AA"/>
    <w:rsid w:val="00E73B95"/>
    <w:rsid w:val="00E74173"/>
    <w:rsid w:val="00E745FC"/>
    <w:rsid w:val="00E746A7"/>
    <w:rsid w:val="00E7514D"/>
    <w:rsid w:val="00E75488"/>
    <w:rsid w:val="00E755F5"/>
    <w:rsid w:val="00E75A42"/>
    <w:rsid w:val="00E75ADD"/>
    <w:rsid w:val="00E75BB3"/>
    <w:rsid w:val="00E764C2"/>
    <w:rsid w:val="00E76534"/>
    <w:rsid w:val="00E7656D"/>
    <w:rsid w:val="00E768DE"/>
    <w:rsid w:val="00E76AE6"/>
    <w:rsid w:val="00E76C0E"/>
    <w:rsid w:val="00E76C14"/>
    <w:rsid w:val="00E773DA"/>
    <w:rsid w:val="00E77459"/>
    <w:rsid w:val="00E77692"/>
    <w:rsid w:val="00E777D8"/>
    <w:rsid w:val="00E77E86"/>
    <w:rsid w:val="00E80202"/>
    <w:rsid w:val="00E80F57"/>
    <w:rsid w:val="00E80FD6"/>
    <w:rsid w:val="00E81282"/>
    <w:rsid w:val="00E8139C"/>
    <w:rsid w:val="00E81485"/>
    <w:rsid w:val="00E815B0"/>
    <w:rsid w:val="00E81706"/>
    <w:rsid w:val="00E819EB"/>
    <w:rsid w:val="00E81BA7"/>
    <w:rsid w:val="00E81E7C"/>
    <w:rsid w:val="00E81FF8"/>
    <w:rsid w:val="00E8236A"/>
    <w:rsid w:val="00E82411"/>
    <w:rsid w:val="00E828EB"/>
    <w:rsid w:val="00E828F7"/>
    <w:rsid w:val="00E829F8"/>
    <w:rsid w:val="00E82AC1"/>
    <w:rsid w:val="00E82C26"/>
    <w:rsid w:val="00E82E71"/>
    <w:rsid w:val="00E83B60"/>
    <w:rsid w:val="00E83F5F"/>
    <w:rsid w:val="00E84185"/>
    <w:rsid w:val="00E843BA"/>
    <w:rsid w:val="00E8448B"/>
    <w:rsid w:val="00E84950"/>
    <w:rsid w:val="00E85113"/>
    <w:rsid w:val="00E85133"/>
    <w:rsid w:val="00E85239"/>
    <w:rsid w:val="00E855F8"/>
    <w:rsid w:val="00E85755"/>
    <w:rsid w:val="00E85B22"/>
    <w:rsid w:val="00E85BA4"/>
    <w:rsid w:val="00E8619E"/>
    <w:rsid w:val="00E8659E"/>
    <w:rsid w:val="00E86766"/>
    <w:rsid w:val="00E86958"/>
    <w:rsid w:val="00E8699E"/>
    <w:rsid w:val="00E86B8A"/>
    <w:rsid w:val="00E86E02"/>
    <w:rsid w:val="00E87139"/>
    <w:rsid w:val="00E87DC2"/>
    <w:rsid w:val="00E903D7"/>
    <w:rsid w:val="00E905B5"/>
    <w:rsid w:val="00E90A67"/>
    <w:rsid w:val="00E90B1D"/>
    <w:rsid w:val="00E90C34"/>
    <w:rsid w:val="00E90F48"/>
    <w:rsid w:val="00E9110C"/>
    <w:rsid w:val="00E9139E"/>
    <w:rsid w:val="00E91947"/>
    <w:rsid w:val="00E91BEE"/>
    <w:rsid w:val="00E91D5E"/>
    <w:rsid w:val="00E91F14"/>
    <w:rsid w:val="00E920BC"/>
    <w:rsid w:val="00E920E2"/>
    <w:rsid w:val="00E921B9"/>
    <w:rsid w:val="00E9220F"/>
    <w:rsid w:val="00E92B0F"/>
    <w:rsid w:val="00E93660"/>
    <w:rsid w:val="00E93767"/>
    <w:rsid w:val="00E93999"/>
    <w:rsid w:val="00E9428F"/>
    <w:rsid w:val="00E943C5"/>
    <w:rsid w:val="00E94560"/>
    <w:rsid w:val="00E94906"/>
    <w:rsid w:val="00E94C95"/>
    <w:rsid w:val="00E94CE2"/>
    <w:rsid w:val="00E95862"/>
    <w:rsid w:val="00E95BE9"/>
    <w:rsid w:val="00E95C30"/>
    <w:rsid w:val="00E9640A"/>
    <w:rsid w:val="00E96765"/>
    <w:rsid w:val="00E97426"/>
    <w:rsid w:val="00E976C1"/>
    <w:rsid w:val="00E97FE4"/>
    <w:rsid w:val="00EA0184"/>
    <w:rsid w:val="00EA0B10"/>
    <w:rsid w:val="00EA0E9A"/>
    <w:rsid w:val="00EA1059"/>
    <w:rsid w:val="00EA1194"/>
    <w:rsid w:val="00EA11DD"/>
    <w:rsid w:val="00EA1394"/>
    <w:rsid w:val="00EA1A75"/>
    <w:rsid w:val="00EA1D52"/>
    <w:rsid w:val="00EA2278"/>
    <w:rsid w:val="00EA22A1"/>
    <w:rsid w:val="00EA25D6"/>
    <w:rsid w:val="00EA288D"/>
    <w:rsid w:val="00EA2E0D"/>
    <w:rsid w:val="00EA3380"/>
    <w:rsid w:val="00EA37E5"/>
    <w:rsid w:val="00EA3C6D"/>
    <w:rsid w:val="00EA3F9B"/>
    <w:rsid w:val="00EA410A"/>
    <w:rsid w:val="00EA430C"/>
    <w:rsid w:val="00EA454E"/>
    <w:rsid w:val="00EA462F"/>
    <w:rsid w:val="00EA4EE5"/>
    <w:rsid w:val="00EA5277"/>
    <w:rsid w:val="00EA56EC"/>
    <w:rsid w:val="00EA5C64"/>
    <w:rsid w:val="00EA6156"/>
    <w:rsid w:val="00EA67D6"/>
    <w:rsid w:val="00EA69F9"/>
    <w:rsid w:val="00EA6D4D"/>
    <w:rsid w:val="00EA6D8B"/>
    <w:rsid w:val="00EA6E40"/>
    <w:rsid w:val="00EA6F2A"/>
    <w:rsid w:val="00EA72A4"/>
    <w:rsid w:val="00EA7987"/>
    <w:rsid w:val="00EA79BE"/>
    <w:rsid w:val="00EA7E28"/>
    <w:rsid w:val="00EA7F8D"/>
    <w:rsid w:val="00EB0069"/>
    <w:rsid w:val="00EB0073"/>
    <w:rsid w:val="00EB0D3C"/>
    <w:rsid w:val="00EB0E42"/>
    <w:rsid w:val="00EB0E49"/>
    <w:rsid w:val="00EB14CF"/>
    <w:rsid w:val="00EB16D1"/>
    <w:rsid w:val="00EB1AF6"/>
    <w:rsid w:val="00EB1D4D"/>
    <w:rsid w:val="00EB1E71"/>
    <w:rsid w:val="00EB1F20"/>
    <w:rsid w:val="00EB1F6C"/>
    <w:rsid w:val="00EB20F5"/>
    <w:rsid w:val="00EB223C"/>
    <w:rsid w:val="00EB2485"/>
    <w:rsid w:val="00EB290E"/>
    <w:rsid w:val="00EB2919"/>
    <w:rsid w:val="00EB2B9C"/>
    <w:rsid w:val="00EB305F"/>
    <w:rsid w:val="00EB3082"/>
    <w:rsid w:val="00EB3130"/>
    <w:rsid w:val="00EB32E4"/>
    <w:rsid w:val="00EB35A5"/>
    <w:rsid w:val="00EB35FB"/>
    <w:rsid w:val="00EB3B0F"/>
    <w:rsid w:val="00EB426A"/>
    <w:rsid w:val="00EB4DA4"/>
    <w:rsid w:val="00EB4FF7"/>
    <w:rsid w:val="00EB5317"/>
    <w:rsid w:val="00EB541A"/>
    <w:rsid w:val="00EB5A93"/>
    <w:rsid w:val="00EB634F"/>
    <w:rsid w:val="00EB65ED"/>
    <w:rsid w:val="00EB694A"/>
    <w:rsid w:val="00EB6AF9"/>
    <w:rsid w:val="00EB6E27"/>
    <w:rsid w:val="00EB7527"/>
    <w:rsid w:val="00EB7898"/>
    <w:rsid w:val="00EB7B2D"/>
    <w:rsid w:val="00EC01EB"/>
    <w:rsid w:val="00EC029E"/>
    <w:rsid w:val="00EC04CE"/>
    <w:rsid w:val="00EC07EC"/>
    <w:rsid w:val="00EC0C87"/>
    <w:rsid w:val="00EC1096"/>
    <w:rsid w:val="00EC13F8"/>
    <w:rsid w:val="00EC16B0"/>
    <w:rsid w:val="00EC19C7"/>
    <w:rsid w:val="00EC19CD"/>
    <w:rsid w:val="00EC1C0C"/>
    <w:rsid w:val="00EC1D68"/>
    <w:rsid w:val="00EC1EB0"/>
    <w:rsid w:val="00EC241B"/>
    <w:rsid w:val="00EC32D6"/>
    <w:rsid w:val="00EC3432"/>
    <w:rsid w:val="00EC3816"/>
    <w:rsid w:val="00EC38A5"/>
    <w:rsid w:val="00EC39EE"/>
    <w:rsid w:val="00EC3AB6"/>
    <w:rsid w:val="00EC47EE"/>
    <w:rsid w:val="00EC59DD"/>
    <w:rsid w:val="00EC5DCA"/>
    <w:rsid w:val="00EC5EBA"/>
    <w:rsid w:val="00EC5F03"/>
    <w:rsid w:val="00EC5FB0"/>
    <w:rsid w:val="00EC67E0"/>
    <w:rsid w:val="00EC6C26"/>
    <w:rsid w:val="00EC6DA2"/>
    <w:rsid w:val="00EC7350"/>
    <w:rsid w:val="00EC7393"/>
    <w:rsid w:val="00EC7443"/>
    <w:rsid w:val="00EC7514"/>
    <w:rsid w:val="00EC7ECC"/>
    <w:rsid w:val="00EC7F52"/>
    <w:rsid w:val="00ED046A"/>
    <w:rsid w:val="00ED07A5"/>
    <w:rsid w:val="00ED082F"/>
    <w:rsid w:val="00ED085A"/>
    <w:rsid w:val="00ED096C"/>
    <w:rsid w:val="00ED0CB2"/>
    <w:rsid w:val="00ED15F7"/>
    <w:rsid w:val="00ED17C5"/>
    <w:rsid w:val="00ED1CCD"/>
    <w:rsid w:val="00ED1E41"/>
    <w:rsid w:val="00ED22A9"/>
    <w:rsid w:val="00ED24CB"/>
    <w:rsid w:val="00ED28C3"/>
    <w:rsid w:val="00ED2A8E"/>
    <w:rsid w:val="00ED2B7F"/>
    <w:rsid w:val="00ED2FAA"/>
    <w:rsid w:val="00ED372F"/>
    <w:rsid w:val="00ED3AB4"/>
    <w:rsid w:val="00ED3B6E"/>
    <w:rsid w:val="00ED3E0F"/>
    <w:rsid w:val="00ED3E2A"/>
    <w:rsid w:val="00ED3FC2"/>
    <w:rsid w:val="00ED45A1"/>
    <w:rsid w:val="00ED4972"/>
    <w:rsid w:val="00ED4D97"/>
    <w:rsid w:val="00ED4DA8"/>
    <w:rsid w:val="00ED5042"/>
    <w:rsid w:val="00ED54F8"/>
    <w:rsid w:val="00ED58E8"/>
    <w:rsid w:val="00ED5E04"/>
    <w:rsid w:val="00ED63D9"/>
    <w:rsid w:val="00ED6B76"/>
    <w:rsid w:val="00ED700E"/>
    <w:rsid w:val="00ED7A6C"/>
    <w:rsid w:val="00ED7AB6"/>
    <w:rsid w:val="00ED7E97"/>
    <w:rsid w:val="00ED7F94"/>
    <w:rsid w:val="00EE0108"/>
    <w:rsid w:val="00EE0172"/>
    <w:rsid w:val="00EE02D2"/>
    <w:rsid w:val="00EE06F9"/>
    <w:rsid w:val="00EE0B83"/>
    <w:rsid w:val="00EE1039"/>
    <w:rsid w:val="00EE1095"/>
    <w:rsid w:val="00EE1196"/>
    <w:rsid w:val="00EE1C2F"/>
    <w:rsid w:val="00EE1DCB"/>
    <w:rsid w:val="00EE20BF"/>
    <w:rsid w:val="00EE2668"/>
    <w:rsid w:val="00EE2804"/>
    <w:rsid w:val="00EE2A12"/>
    <w:rsid w:val="00EE3049"/>
    <w:rsid w:val="00EE3703"/>
    <w:rsid w:val="00EE3A34"/>
    <w:rsid w:val="00EE3A66"/>
    <w:rsid w:val="00EE3C68"/>
    <w:rsid w:val="00EE3E77"/>
    <w:rsid w:val="00EE3ECF"/>
    <w:rsid w:val="00EE4485"/>
    <w:rsid w:val="00EE458C"/>
    <w:rsid w:val="00EE4697"/>
    <w:rsid w:val="00EE475F"/>
    <w:rsid w:val="00EE47A5"/>
    <w:rsid w:val="00EE4C47"/>
    <w:rsid w:val="00EE55BE"/>
    <w:rsid w:val="00EE5A20"/>
    <w:rsid w:val="00EE61B2"/>
    <w:rsid w:val="00EE6298"/>
    <w:rsid w:val="00EE64A3"/>
    <w:rsid w:val="00EE6AF3"/>
    <w:rsid w:val="00EE7480"/>
    <w:rsid w:val="00EE774C"/>
    <w:rsid w:val="00EE7773"/>
    <w:rsid w:val="00EE779B"/>
    <w:rsid w:val="00EE7CEF"/>
    <w:rsid w:val="00EE7E8F"/>
    <w:rsid w:val="00EF05AD"/>
    <w:rsid w:val="00EF0795"/>
    <w:rsid w:val="00EF0AE1"/>
    <w:rsid w:val="00EF0E58"/>
    <w:rsid w:val="00EF0FEA"/>
    <w:rsid w:val="00EF1EB8"/>
    <w:rsid w:val="00EF2539"/>
    <w:rsid w:val="00EF2A0C"/>
    <w:rsid w:val="00EF2BA2"/>
    <w:rsid w:val="00EF2CE2"/>
    <w:rsid w:val="00EF2F94"/>
    <w:rsid w:val="00EF318D"/>
    <w:rsid w:val="00EF3C02"/>
    <w:rsid w:val="00EF3C6E"/>
    <w:rsid w:val="00EF4434"/>
    <w:rsid w:val="00EF48E6"/>
    <w:rsid w:val="00EF4E03"/>
    <w:rsid w:val="00EF4F2C"/>
    <w:rsid w:val="00EF58D1"/>
    <w:rsid w:val="00EF5B05"/>
    <w:rsid w:val="00EF65CC"/>
    <w:rsid w:val="00EF6998"/>
    <w:rsid w:val="00EF6FCE"/>
    <w:rsid w:val="00EF71AC"/>
    <w:rsid w:val="00EF7334"/>
    <w:rsid w:val="00EF7546"/>
    <w:rsid w:val="00EF7709"/>
    <w:rsid w:val="00EF79FD"/>
    <w:rsid w:val="00EF7D7C"/>
    <w:rsid w:val="00EF7E10"/>
    <w:rsid w:val="00F00259"/>
    <w:rsid w:val="00F00ABC"/>
    <w:rsid w:val="00F00AD7"/>
    <w:rsid w:val="00F00B2F"/>
    <w:rsid w:val="00F00CEA"/>
    <w:rsid w:val="00F00E54"/>
    <w:rsid w:val="00F00F33"/>
    <w:rsid w:val="00F014B7"/>
    <w:rsid w:val="00F0164E"/>
    <w:rsid w:val="00F01651"/>
    <w:rsid w:val="00F017BF"/>
    <w:rsid w:val="00F01887"/>
    <w:rsid w:val="00F01888"/>
    <w:rsid w:val="00F01DBC"/>
    <w:rsid w:val="00F01DEB"/>
    <w:rsid w:val="00F01F22"/>
    <w:rsid w:val="00F01FB8"/>
    <w:rsid w:val="00F02185"/>
    <w:rsid w:val="00F024F9"/>
    <w:rsid w:val="00F02617"/>
    <w:rsid w:val="00F027CB"/>
    <w:rsid w:val="00F02BB0"/>
    <w:rsid w:val="00F0304B"/>
    <w:rsid w:val="00F034CC"/>
    <w:rsid w:val="00F039FF"/>
    <w:rsid w:val="00F03C73"/>
    <w:rsid w:val="00F03E39"/>
    <w:rsid w:val="00F03E54"/>
    <w:rsid w:val="00F03F6C"/>
    <w:rsid w:val="00F044D0"/>
    <w:rsid w:val="00F04973"/>
    <w:rsid w:val="00F04D2C"/>
    <w:rsid w:val="00F04D5E"/>
    <w:rsid w:val="00F04FFC"/>
    <w:rsid w:val="00F0508A"/>
    <w:rsid w:val="00F056F5"/>
    <w:rsid w:val="00F05A64"/>
    <w:rsid w:val="00F05E0D"/>
    <w:rsid w:val="00F06093"/>
    <w:rsid w:val="00F063CC"/>
    <w:rsid w:val="00F06739"/>
    <w:rsid w:val="00F06969"/>
    <w:rsid w:val="00F06E1D"/>
    <w:rsid w:val="00F06F8D"/>
    <w:rsid w:val="00F06FDA"/>
    <w:rsid w:val="00F071F4"/>
    <w:rsid w:val="00F07B6E"/>
    <w:rsid w:val="00F07CBE"/>
    <w:rsid w:val="00F07D9A"/>
    <w:rsid w:val="00F101EA"/>
    <w:rsid w:val="00F1025F"/>
    <w:rsid w:val="00F10317"/>
    <w:rsid w:val="00F105D4"/>
    <w:rsid w:val="00F106F6"/>
    <w:rsid w:val="00F109FD"/>
    <w:rsid w:val="00F10EE3"/>
    <w:rsid w:val="00F11891"/>
    <w:rsid w:val="00F11A5F"/>
    <w:rsid w:val="00F11CF5"/>
    <w:rsid w:val="00F11E2B"/>
    <w:rsid w:val="00F12066"/>
    <w:rsid w:val="00F1213C"/>
    <w:rsid w:val="00F128EE"/>
    <w:rsid w:val="00F12C25"/>
    <w:rsid w:val="00F12F7D"/>
    <w:rsid w:val="00F12F91"/>
    <w:rsid w:val="00F131B6"/>
    <w:rsid w:val="00F1338D"/>
    <w:rsid w:val="00F1359A"/>
    <w:rsid w:val="00F1388D"/>
    <w:rsid w:val="00F13BCF"/>
    <w:rsid w:val="00F13E51"/>
    <w:rsid w:val="00F14339"/>
    <w:rsid w:val="00F14480"/>
    <w:rsid w:val="00F145B5"/>
    <w:rsid w:val="00F14CA0"/>
    <w:rsid w:val="00F155D5"/>
    <w:rsid w:val="00F15617"/>
    <w:rsid w:val="00F158B5"/>
    <w:rsid w:val="00F15E72"/>
    <w:rsid w:val="00F160D4"/>
    <w:rsid w:val="00F164AD"/>
    <w:rsid w:val="00F16C04"/>
    <w:rsid w:val="00F16FF4"/>
    <w:rsid w:val="00F170AA"/>
    <w:rsid w:val="00F20314"/>
    <w:rsid w:val="00F2055A"/>
    <w:rsid w:val="00F2070E"/>
    <w:rsid w:val="00F207A6"/>
    <w:rsid w:val="00F20A65"/>
    <w:rsid w:val="00F20D18"/>
    <w:rsid w:val="00F20F94"/>
    <w:rsid w:val="00F2110C"/>
    <w:rsid w:val="00F21777"/>
    <w:rsid w:val="00F217F4"/>
    <w:rsid w:val="00F2273E"/>
    <w:rsid w:val="00F22853"/>
    <w:rsid w:val="00F22C1C"/>
    <w:rsid w:val="00F22E63"/>
    <w:rsid w:val="00F22EA3"/>
    <w:rsid w:val="00F23889"/>
    <w:rsid w:val="00F23C9C"/>
    <w:rsid w:val="00F23E77"/>
    <w:rsid w:val="00F243A6"/>
    <w:rsid w:val="00F249A7"/>
    <w:rsid w:val="00F24AC7"/>
    <w:rsid w:val="00F24ADE"/>
    <w:rsid w:val="00F2506D"/>
    <w:rsid w:val="00F25335"/>
    <w:rsid w:val="00F25644"/>
    <w:rsid w:val="00F2571F"/>
    <w:rsid w:val="00F25876"/>
    <w:rsid w:val="00F25E56"/>
    <w:rsid w:val="00F25FA3"/>
    <w:rsid w:val="00F26027"/>
    <w:rsid w:val="00F264B4"/>
    <w:rsid w:val="00F26598"/>
    <w:rsid w:val="00F26A93"/>
    <w:rsid w:val="00F26CAE"/>
    <w:rsid w:val="00F26DF0"/>
    <w:rsid w:val="00F2705E"/>
    <w:rsid w:val="00F27374"/>
    <w:rsid w:val="00F273D0"/>
    <w:rsid w:val="00F27B88"/>
    <w:rsid w:val="00F3026B"/>
    <w:rsid w:val="00F3067D"/>
    <w:rsid w:val="00F30E15"/>
    <w:rsid w:val="00F312E3"/>
    <w:rsid w:val="00F313F9"/>
    <w:rsid w:val="00F3169F"/>
    <w:rsid w:val="00F318F7"/>
    <w:rsid w:val="00F31BD1"/>
    <w:rsid w:val="00F324CA"/>
    <w:rsid w:val="00F329F2"/>
    <w:rsid w:val="00F331CA"/>
    <w:rsid w:val="00F33800"/>
    <w:rsid w:val="00F33B32"/>
    <w:rsid w:val="00F33DF9"/>
    <w:rsid w:val="00F33E3A"/>
    <w:rsid w:val="00F33F05"/>
    <w:rsid w:val="00F342D6"/>
    <w:rsid w:val="00F34375"/>
    <w:rsid w:val="00F3454D"/>
    <w:rsid w:val="00F3471E"/>
    <w:rsid w:val="00F3485C"/>
    <w:rsid w:val="00F34C33"/>
    <w:rsid w:val="00F35125"/>
    <w:rsid w:val="00F357BE"/>
    <w:rsid w:val="00F35935"/>
    <w:rsid w:val="00F36331"/>
    <w:rsid w:val="00F363A4"/>
    <w:rsid w:val="00F363F7"/>
    <w:rsid w:val="00F364FA"/>
    <w:rsid w:val="00F366BD"/>
    <w:rsid w:val="00F366D0"/>
    <w:rsid w:val="00F36974"/>
    <w:rsid w:val="00F369E1"/>
    <w:rsid w:val="00F370F1"/>
    <w:rsid w:val="00F372A2"/>
    <w:rsid w:val="00F37862"/>
    <w:rsid w:val="00F37866"/>
    <w:rsid w:val="00F3790C"/>
    <w:rsid w:val="00F37D27"/>
    <w:rsid w:val="00F401E8"/>
    <w:rsid w:val="00F40557"/>
    <w:rsid w:val="00F406CA"/>
    <w:rsid w:val="00F40E35"/>
    <w:rsid w:val="00F4102F"/>
    <w:rsid w:val="00F418B2"/>
    <w:rsid w:val="00F419BB"/>
    <w:rsid w:val="00F41C27"/>
    <w:rsid w:val="00F42740"/>
    <w:rsid w:val="00F42E1F"/>
    <w:rsid w:val="00F43625"/>
    <w:rsid w:val="00F43A4E"/>
    <w:rsid w:val="00F44BA5"/>
    <w:rsid w:val="00F44D67"/>
    <w:rsid w:val="00F45012"/>
    <w:rsid w:val="00F4523C"/>
    <w:rsid w:val="00F455CE"/>
    <w:rsid w:val="00F4583B"/>
    <w:rsid w:val="00F45F5E"/>
    <w:rsid w:val="00F46088"/>
    <w:rsid w:val="00F4679A"/>
    <w:rsid w:val="00F46920"/>
    <w:rsid w:val="00F46E3C"/>
    <w:rsid w:val="00F47860"/>
    <w:rsid w:val="00F479BB"/>
    <w:rsid w:val="00F47BC8"/>
    <w:rsid w:val="00F47C03"/>
    <w:rsid w:val="00F5001C"/>
    <w:rsid w:val="00F50073"/>
    <w:rsid w:val="00F5084C"/>
    <w:rsid w:val="00F50A6F"/>
    <w:rsid w:val="00F50CB3"/>
    <w:rsid w:val="00F50DEF"/>
    <w:rsid w:val="00F5106B"/>
    <w:rsid w:val="00F512E1"/>
    <w:rsid w:val="00F5160C"/>
    <w:rsid w:val="00F51F8D"/>
    <w:rsid w:val="00F52802"/>
    <w:rsid w:val="00F52D79"/>
    <w:rsid w:val="00F52F47"/>
    <w:rsid w:val="00F5303E"/>
    <w:rsid w:val="00F533E4"/>
    <w:rsid w:val="00F53DEA"/>
    <w:rsid w:val="00F53E19"/>
    <w:rsid w:val="00F545FC"/>
    <w:rsid w:val="00F546B3"/>
    <w:rsid w:val="00F54910"/>
    <w:rsid w:val="00F54C8E"/>
    <w:rsid w:val="00F5573D"/>
    <w:rsid w:val="00F55755"/>
    <w:rsid w:val="00F55899"/>
    <w:rsid w:val="00F55CBA"/>
    <w:rsid w:val="00F55CC3"/>
    <w:rsid w:val="00F55E37"/>
    <w:rsid w:val="00F55F5E"/>
    <w:rsid w:val="00F55FC4"/>
    <w:rsid w:val="00F56577"/>
    <w:rsid w:val="00F5659C"/>
    <w:rsid w:val="00F56640"/>
    <w:rsid w:val="00F56AA9"/>
    <w:rsid w:val="00F571DB"/>
    <w:rsid w:val="00F57360"/>
    <w:rsid w:val="00F57B46"/>
    <w:rsid w:val="00F600A6"/>
    <w:rsid w:val="00F60475"/>
    <w:rsid w:val="00F609F2"/>
    <w:rsid w:val="00F60D12"/>
    <w:rsid w:val="00F615ED"/>
    <w:rsid w:val="00F616C0"/>
    <w:rsid w:val="00F61A80"/>
    <w:rsid w:val="00F620E9"/>
    <w:rsid w:val="00F622B5"/>
    <w:rsid w:val="00F6231E"/>
    <w:rsid w:val="00F624B8"/>
    <w:rsid w:val="00F624E2"/>
    <w:rsid w:val="00F6262F"/>
    <w:rsid w:val="00F629E1"/>
    <w:rsid w:val="00F62D9C"/>
    <w:rsid w:val="00F62E07"/>
    <w:rsid w:val="00F63133"/>
    <w:rsid w:val="00F63178"/>
    <w:rsid w:val="00F63382"/>
    <w:rsid w:val="00F63A3E"/>
    <w:rsid w:val="00F63E37"/>
    <w:rsid w:val="00F63E97"/>
    <w:rsid w:val="00F63F67"/>
    <w:rsid w:val="00F64365"/>
    <w:rsid w:val="00F646EF"/>
    <w:rsid w:val="00F64B09"/>
    <w:rsid w:val="00F64E70"/>
    <w:rsid w:val="00F64FE2"/>
    <w:rsid w:val="00F6501E"/>
    <w:rsid w:val="00F65154"/>
    <w:rsid w:val="00F65E46"/>
    <w:rsid w:val="00F6601D"/>
    <w:rsid w:val="00F660F9"/>
    <w:rsid w:val="00F6624C"/>
    <w:rsid w:val="00F66386"/>
    <w:rsid w:val="00F667FC"/>
    <w:rsid w:val="00F66C1E"/>
    <w:rsid w:val="00F66F25"/>
    <w:rsid w:val="00F66F9B"/>
    <w:rsid w:val="00F67165"/>
    <w:rsid w:val="00F67211"/>
    <w:rsid w:val="00F672ED"/>
    <w:rsid w:val="00F673DE"/>
    <w:rsid w:val="00F67525"/>
    <w:rsid w:val="00F67C04"/>
    <w:rsid w:val="00F7063A"/>
    <w:rsid w:val="00F70AD4"/>
    <w:rsid w:val="00F71211"/>
    <w:rsid w:val="00F71410"/>
    <w:rsid w:val="00F71705"/>
    <w:rsid w:val="00F71A1C"/>
    <w:rsid w:val="00F72583"/>
    <w:rsid w:val="00F725B1"/>
    <w:rsid w:val="00F728B3"/>
    <w:rsid w:val="00F72B51"/>
    <w:rsid w:val="00F72E4A"/>
    <w:rsid w:val="00F731DB"/>
    <w:rsid w:val="00F73219"/>
    <w:rsid w:val="00F7359B"/>
    <w:rsid w:val="00F7382C"/>
    <w:rsid w:val="00F73BC3"/>
    <w:rsid w:val="00F73C93"/>
    <w:rsid w:val="00F73D50"/>
    <w:rsid w:val="00F73D7C"/>
    <w:rsid w:val="00F743A3"/>
    <w:rsid w:val="00F744F4"/>
    <w:rsid w:val="00F7476A"/>
    <w:rsid w:val="00F74971"/>
    <w:rsid w:val="00F74AEF"/>
    <w:rsid w:val="00F74B49"/>
    <w:rsid w:val="00F74D5C"/>
    <w:rsid w:val="00F75A04"/>
    <w:rsid w:val="00F75B37"/>
    <w:rsid w:val="00F75CAB"/>
    <w:rsid w:val="00F75D00"/>
    <w:rsid w:val="00F75EAC"/>
    <w:rsid w:val="00F7667B"/>
    <w:rsid w:val="00F766A4"/>
    <w:rsid w:val="00F769E3"/>
    <w:rsid w:val="00F76DF8"/>
    <w:rsid w:val="00F77092"/>
    <w:rsid w:val="00F772F9"/>
    <w:rsid w:val="00F774BB"/>
    <w:rsid w:val="00F77663"/>
    <w:rsid w:val="00F776B5"/>
    <w:rsid w:val="00F777FF"/>
    <w:rsid w:val="00F77844"/>
    <w:rsid w:val="00F77938"/>
    <w:rsid w:val="00F7799C"/>
    <w:rsid w:val="00F77DDD"/>
    <w:rsid w:val="00F77E31"/>
    <w:rsid w:val="00F80155"/>
    <w:rsid w:val="00F80433"/>
    <w:rsid w:val="00F80775"/>
    <w:rsid w:val="00F80A18"/>
    <w:rsid w:val="00F80ABF"/>
    <w:rsid w:val="00F8156A"/>
    <w:rsid w:val="00F81997"/>
    <w:rsid w:val="00F81D28"/>
    <w:rsid w:val="00F81D3C"/>
    <w:rsid w:val="00F81D58"/>
    <w:rsid w:val="00F81EA6"/>
    <w:rsid w:val="00F82725"/>
    <w:rsid w:val="00F82AB5"/>
    <w:rsid w:val="00F83319"/>
    <w:rsid w:val="00F83751"/>
    <w:rsid w:val="00F83BB1"/>
    <w:rsid w:val="00F842E5"/>
    <w:rsid w:val="00F84564"/>
    <w:rsid w:val="00F84C5A"/>
    <w:rsid w:val="00F84D49"/>
    <w:rsid w:val="00F8539E"/>
    <w:rsid w:val="00F858BC"/>
    <w:rsid w:val="00F858EC"/>
    <w:rsid w:val="00F85BAC"/>
    <w:rsid w:val="00F86290"/>
    <w:rsid w:val="00F86B4E"/>
    <w:rsid w:val="00F86CC3"/>
    <w:rsid w:val="00F86EE5"/>
    <w:rsid w:val="00F86FE7"/>
    <w:rsid w:val="00F8727A"/>
    <w:rsid w:val="00F87395"/>
    <w:rsid w:val="00F8776F"/>
    <w:rsid w:val="00F87BDC"/>
    <w:rsid w:val="00F87C57"/>
    <w:rsid w:val="00F87CC1"/>
    <w:rsid w:val="00F903BA"/>
    <w:rsid w:val="00F908A8"/>
    <w:rsid w:val="00F90A34"/>
    <w:rsid w:val="00F90F09"/>
    <w:rsid w:val="00F91378"/>
    <w:rsid w:val="00F914AF"/>
    <w:rsid w:val="00F915C2"/>
    <w:rsid w:val="00F924EA"/>
    <w:rsid w:val="00F92C2B"/>
    <w:rsid w:val="00F92C87"/>
    <w:rsid w:val="00F92D84"/>
    <w:rsid w:val="00F92FB4"/>
    <w:rsid w:val="00F9345B"/>
    <w:rsid w:val="00F93894"/>
    <w:rsid w:val="00F939CE"/>
    <w:rsid w:val="00F93A5F"/>
    <w:rsid w:val="00F93E2B"/>
    <w:rsid w:val="00F93F76"/>
    <w:rsid w:val="00F940A0"/>
    <w:rsid w:val="00F940C3"/>
    <w:rsid w:val="00F941AC"/>
    <w:rsid w:val="00F94283"/>
    <w:rsid w:val="00F94298"/>
    <w:rsid w:val="00F94367"/>
    <w:rsid w:val="00F94701"/>
    <w:rsid w:val="00F94CB6"/>
    <w:rsid w:val="00F95213"/>
    <w:rsid w:val="00F952DA"/>
    <w:rsid w:val="00F95327"/>
    <w:rsid w:val="00F95740"/>
    <w:rsid w:val="00F95934"/>
    <w:rsid w:val="00F95C1B"/>
    <w:rsid w:val="00F95ECE"/>
    <w:rsid w:val="00F9620D"/>
    <w:rsid w:val="00F96548"/>
    <w:rsid w:val="00F96589"/>
    <w:rsid w:val="00F966E4"/>
    <w:rsid w:val="00F96E64"/>
    <w:rsid w:val="00F96EE3"/>
    <w:rsid w:val="00F97188"/>
    <w:rsid w:val="00F971C2"/>
    <w:rsid w:val="00F971EA"/>
    <w:rsid w:val="00F97293"/>
    <w:rsid w:val="00F97698"/>
    <w:rsid w:val="00F979B0"/>
    <w:rsid w:val="00F97A18"/>
    <w:rsid w:val="00F97C96"/>
    <w:rsid w:val="00FA0016"/>
    <w:rsid w:val="00FA02B4"/>
    <w:rsid w:val="00FA043B"/>
    <w:rsid w:val="00FA07B3"/>
    <w:rsid w:val="00FA13D5"/>
    <w:rsid w:val="00FA16B0"/>
    <w:rsid w:val="00FA1CA1"/>
    <w:rsid w:val="00FA1D22"/>
    <w:rsid w:val="00FA1D37"/>
    <w:rsid w:val="00FA1E5E"/>
    <w:rsid w:val="00FA1EDE"/>
    <w:rsid w:val="00FA1F46"/>
    <w:rsid w:val="00FA2304"/>
    <w:rsid w:val="00FA23FA"/>
    <w:rsid w:val="00FA2651"/>
    <w:rsid w:val="00FA27D2"/>
    <w:rsid w:val="00FA27F7"/>
    <w:rsid w:val="00FA2963"/>
    <w:rsid w:val="00FA2BE1"/>
    <w:rsid w:val="00FA3B3D"/>
    <w:rsid w:val="00FA3CE9"/>
    <w:rsid w:val="00FA40A3"/>
    <w:rsid w:val="00FA4373"/>
    <w:rsid w:val="00FA502E"/>
    <w:rsid w:val="00FA565C"/>
    <w:rsid w:val="00FA578D"/>
    <w:rsid w:val="00FA5997"/>
    <w:rsid w:val="00FA5E46"/>
    <w:rsid w:val="00FA5E76"/>
    <w:rsid w:val="00FA6105"/>
    <w:rsid w:val="00FA625E"/>
    <w:rsid w:val="00FA63BE"/>
    <w:rsid w:val="00FA64A6"/>
    <w:rsid w:val="00FA681A"/>
    <w:rsid w:val="00FA6AC2"/>
    <w:rsid w:val="00FA6B0A"/>
    <w:rsid w:val="00FA6B61"/>
    <w:rsid w:val="00FA6D48"/>
    <w:rsid w:val="00FA70BA"/>
    <w:rsid w:val="00FA726A"/>
    <w:rsid w:val="00FA7764"/>
    <w:rsid w:val="00FA78BD"/>
    <w:rsid w:val="00FA79C0"/>
    <w:rsid w:val="00FA7A20"/>
    <w:rsid w:val="00FA7B23"/>
    <w:rsid w:val="00FA7EA7"/>
    <w:rsid w:val="00FB015D"/>
    <w:rsid w:val="00FB0234"/>
    <w:rsid w:val="00FB0484"/>
    <w:rsid w:val="00FB05D4"/>
    <w:rsid w:val="00FB0675"/>
    <w:rsid w:val="00FB0939"/>
    <w:rsid w:val="00FB0AC5"/>
    <w:rsid w:val="00FB116F"/>
    <w:rsid w:val="00FB15D5"/>
    <w:rsid w:val="00FB1656"/>
    <w:rsid w:val="00FB180F"/>
    <w:rsid w:val="00FB1AA6"/>
    <w:rsid w:val="00FB205C"/>
    <w:rsid w:val="00FB2446"/>
    <w:rsid w:val="00FB2488"/>
    <w:rsid w:val="00FB268A"/>
    <w:rsid w:val="00FB2C91"/>
    <w:rsid w:val="00FB2D74"/>
    <w:rsid w:val="00FB2D75"/>
    <w:rsid w:val="00FB323C"/>
    <w:rsid w:val="00FB3BEF"/>
    <w:rsid w:val="00FB4364"/>
    <w:rsid w:val="00FB4E3A"/>
    <w:rsid w:val="00FB518D"/>
    <w:rsid w:val="00FB56D7"/>
    <w:rsid w:val="00FB6171"/>
    <w:rsid w:val="00FB6443"/>
    <w:rsid w:val="00FB65CB"/>
    <w:rsid w:val="00FB66D2"/>
    <w:rsid w:val="00FB6980"/>
    <w:rsid w:val="00FB6DD0"/>
    <w:rsid w:val="00FB737C"/>
    <w:rsid w:val="00FB79AA"/>
    <w:rsid w:val="00FB7F0C"/>
    <w:rsid w:val="00FB7F46"/>
    <w:rsid w:val="00FC038B"/>
    <w:rsid w:val="00FC04D5"/>
    <w:rsid w:val="00FC0D92"/>
    <w:rsid w:val="00FC0EBF"/>
    <w:rsid w:val="00FC101C"/>
    <w:rsid w:val="00FC1129"/>
    <w:rsid w:val="00FC1638"/>
    <w:rsid w:val="00FC167A"/>
    <w:rsid w:val="00FC198F"/>
    <w:rsid w:val="00FC1D4C"/>
    <w:rsid w:val="00FC1D98"/>
    <w:rsid w:val="00FC23DE"/>
    <w:rsid w:val="00FC26E3"/>
    <w:rsid w:val="00FC27FF"/>
    <w:rsid w:val="00FC28C7"/>
    <w:rsid w:val="00FC2A4E"/>
    <w:rsid w:val="00FC2C6E"/>
    <w:rsid w:val="00FC2E36"/>
    <w:rsid w:val="00FC342F"/>
    <w:rsid w:val="00FC37E0"/>
    <w:rsid w:val="00FC3C2D"/>
    <w:rsid w:val="00FC4051"/>
    <w:rsid w:val="00FC44A6"/>
    <w:rsid w:val="00FC4655"/>
    <w:rsid w:val="00FC47BC"/>
    <w:rsid w:val="00FC4806"/>
    <w:rsid w:val="00FC4ECF"/>
    <w:rsid w:val="00FC4F69"/>
    <w:rsid w:val="00FC51F5"/>
    <w:rsid w:val="00FC56DE"/>
    <w:rsid w:val="00FC5CA4"/>
    <w:rsid w:val="00FC5E65"/>
    <w:rsid w:val="00FC611F"/>
    <w:rsid w:val="00FC628E"/>
    <w:rsid w:val="00FC688D"/>
    <w:rsid w:val="00FC6ABB"/>
    <w:rsid w:val="00FC6E2A"/>
    <w:rsid w:val="00FC744E"/>
    <w:rsid w:val="00FC7943"/>
    <w:rsid w:val="00FC794A"/>
    <w:rsid w:val="00FC7A72"/>
    <w:rsid w:val="00FC7FC4"/>
    <w:rsid w:val="00FD0266"/>
    <w:rsid w:val="00FD064D"/>
    <w:rsid w:val="00FD0C13"/>
    <w:rsid w:val="00FD0D7B"/>
    <w:rsid w:val="00FD15D3"/>
    <w:rsid w:val="00FD189E"/>
    <w:rsid w:val="00FD18C6"/>
    <w:rsid w:val="00FD19AD"/>
    <w:rsid w:val="00FD1C9E"/>
    <w:rsid w:val="00FD21B8"/>
    <w:rsid w:val="00FD231A"/>
    <w:rsid w:val="00FD2371"/>
    <w:rsid w:val="00FD2835"/>
    <w:rsid w:val="00FD28AA"/>
    <w:rsid w:val="00FD2AD8"/>
    <w:rsid w:val="00FD2B6A"/>
    <w:rsid w:val="00FD2FCB"/>
    <w:rsid w:val="00FD3129"/>
    <w:rsid w:val="00FD332A"/>
    <w:rsid w:val="00FD33B9"/>
    <w:rsid w:val="00FD3683"/>
    <w:rsid w:val="00FD4089"/>
    <w:rsid w:val="00FD4602"/>
    <w:rsid w:val="00FD4A49"/>
    <w:rsid w:val="00FD4A64"/>
    <w:rsid w:val="00FD4BD6"/>
    <w:rsid w:val="00FD4BF8"/>
    <w:rsid w:val="00FD4E86"/>
    <w:rsid w:val="00FD5041"/>
    <w:rsid w:val="00FD541F"/>
    <w:rsid w:val="00FD5428"/>
    <w:rsid w:val="00FD5E25"/>
    <w:rsid w:val="00FD5E4E"/>
    <w:rsid w:val="00FD618C"/>
    <w:rsid w:val="00FD6B2C"/>
    <w:rsid w:val="00FD7050"/>
    <w:rsid w:val="00FD7132"/>
    <w:rsid w:val="00FD7569"/>
    <w:rsid w:val="00FD78C4"/>
    <w:rsid w:val="00FD7CD1"/>
    <w:rsid w:val="00FE0198"/>
    <w:rsid w:val="00FE0249"/>
    <w:rsid w:val="00FE039E"/>
    <w:rsid w:val="00FE043F"/>
    <w:rsid w:val="00FE0703"/>
    <w:rsid w:val="00FE115C"/>
    <w:rsid w:val="00FE1487"/>
    <w:rsid w:val="00FE14CA"/>
    <w:rsid w:val="00FE1A6E"/>
    <w:rsid w:val="00FE1BDA"/>
    <w:rsid w:val="00FE1D02"/>
    <w:rsid w:val="00FE228A"/>
    <w:rsid w:val="00FE2311"/>
    <w:rsid w:val="00FE24A5"/>
    <w:rsid w:val="00FE289E"/>
    <w:rsid w:val="00FE299D"/>
    <w:rsid w:val="00FE29D5"/>
    <w:rsid w:val="00FE2AE8"/>
    <w:rsid w:val="00FE33B3"/>
    <w:rsid w:val="00FE3516"/>
    <w:rsid w:val="00FE36C8"/>
    <w:rsid w:val="00FE3745"/>
    <w:rsid w:val="00FE3EFD"/>
    <w:rsid w:val="00FE4982"/>
    <w:rsid w:val="00FE4E62"/>
    <w:rsid w:val="00FE505D"/>
    <w:rsid w:val="00FE53F8"/>
    <w:rsid w:val="00FE5680"/>
    <w:rsid w:val="00FE5A70"/>
    <w:rsid w:val="00FE5BBD"/>
    <w:rsid w:val="00FE5BD1"/>
    <w:rsid w:val="00FE5C75"/>
    <w:rsid w:val="00FE5EA6"/>
    <w:rsid w:val="00FE62D9"/>
    <w:rsid w:val="00FE682C"/>
    <w:rsid w:val="00FE68AF"/>
    <w:rsid w:val="00FE6E5F"/>
    <w:rsid w:val="00FE6ED0"/>
    <w:rsid w:val="00FE71F0"/>
    <w:rsid w:val="00FE7392"/>
    <w:rsid w:val="00FE7654"/>
    <w:rsid w:val="00FE77B0"/>
    <w:rsid w:val="00FE7869"/>
    <w:rsid w:val="00FE792A"/>
    <w:rsid w:val="00FE7BFE"/>
    <w:rsid w:val="00FE7FB4"/>
    <w:rsid w:val="00FF00E4"/>
    <w:rsid w:val="00FF024A"/>
    <w:rsid w:val="00FF0331"/>
    <w:rsid w:val="00FF04DC"/>
    <w:rsid w:val="00FF0752"/>
    <w:rsid w:val="00FF0A48"/>
    <w:rsid w:val="00FF0AA8"/>
    <w:rsid w:val="00FF0CEF"/>
    <w:rsid w:val="00FF1887"/>
    <w:rsid w:val="00FF1CBE"/>
    <w:rsid w:val="00FF211C"/>
    <w:rsid w:val="00FF2938"/>
    <w:rsid w:val="00FF2B39"/>
    <w:rsid w:val="00FF2CF3"/>
    <w:rsid w:val="00FF2D26"/>
    <w:rsid w:val="00FF337E"/>
    <w:rsid w:val="00FF3874"/>
    <w:rsid w:val="00FF3914"/>
    <w:rsid w:val="00FF4225"/>
    <w:rsid w:val="00FF44BB"/>
    <w:rsid w:val="00FF4D0F"/>
    <w:rsid w:val="00FF51F1"/>
    <w:rsid w:val="00FF525E"/>
    <w:rsid w:val="00FF5B76"/>
    <w:rsid w:val="00FF5C67"/>
    <w:rsid w:val="00FF60D2"/>
    <w:rsid w:val="00FF6902"/>
    <w:rsid w:val="00FF6957"/>
    <w:rsid w:val="00FF6D80"/>
    <w:rsid w:val="00FF6FED"/>
    <w:rsid w:val="00FF70EC"/>
    <w:rsid w:val="00FF742E"/>
    <w:rsid w:val="00FF757C"/>
    <w:rsid w:val="00FF76AC"/>
    <w:rsid w:val="00FF7840"/>
    <w:rsid w:val="00FF7853"/>
    <w:rsid w:val="00FF7F8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cf6,#ff9,#9cf,#cfc,#ddd,#f8f8f8,#ff6"/>
    </o:shapedefaults>
    <o:shapelayout v:ext="edit">
      <o:idmap v:ext="edit" data="1"/>
    </o:shapelayout>
  </w:shapeDefaults>
  <w:decimalSymbol w:val="."/>
  <w:listSeparator w:val=","/>
  <w14:docId w14:val="7142BE7C"/>
  <w15:docId w15:val="{82133B4B-9BB3-40CA-9754-45E4E327C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305D0"/>
    <w:pPr>
      <w:jc w:val="both"/>
    </w:pPr>
    <w:rPr>
      <w:rFonts w:ascii="UT Sans" w:hAnsi="UT Sans"/>
    </w:rPr>
  </w:style>
  <w:style w:type="paragraph" w:styleId="Heading1">
    <w:name w:val="heading 1"/>
    <w:aliases w:val="head 1,head 11,head 12,head 13,目次タイトル"/>
    <w:basedOn w:val="Normal"/>
    <w:next w:val="Normal"/>
    <w:link w:val="Heading1Char"/>
    <w:uiPriority w:val="9"/>
    <w:qFormat/>
    <w:rsid w:val="008A0A11"/>
    <w:pPr>
      <w:keepNext/>
      <w:keepLines/>
      <w:numPr>
        <w:numId w:val="3"/>
      </w:numPr>
      <w:pBdr>
        <w:bottom w:val="single" w:sz="4" w:space="1" w:color="595959" w:themeColor="text1" w:themeTint="A6"/>
      </w:pBdr>
      <w:spacing w:before="360"/>
      <w:ind w:left="431" w:hanging="431"/>
      <w:outlineLvl w:val="0"/>
    </w:pPr>
    <w:rPr>
      <w:rFonts w:eastAsiaTheme="majorEastAsia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1091"/>
    <w:pPr>
      <w:keepNext/>
      <w:keepLines/>
      <w:numPr>
        <w:ilvl w:val="1"/>
        <w:numId w:val="3"/>
      </w:numPr>
      <w:spacing w:before="360" w:after="0"/>
      <w:ind w:left="1206"/>
      <w:outlineLvl w:val="1"/>
    </w:pPr>
    <w:rPr>
      <w:rFonts w:eastAsiaTheme="majorEastAsia" w:cstheme="majorBidi"/>
      <w:b/>
      <w:bCs/>
      <w:smallCaps/>
      <w:color w:val="000000" w:themeColor="text1"/>
      <w:sz w:val="32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D092A"/>
    <w:pPr>
      <w:keepNext/>
      <w:keepLines/>
      <w:numPr>
        <w:ilvl w:val="2"/>
        <w:numId w:val="3"/>
      </w:numPr>
      <w:spacing w:before="200" w:after="0"/>
      <w:outlineLvl w:val="2"/>
    </w:pPr>
    <w:rPr>
      <w:rFonts w:eastAsiaTheme="majorEastAsia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D092A"/>
    <w:pPr>
      <w:keepNext/>
      <w:keepLines/>
      <w:numPr>
        <w:ilvl w:val="3"/>
        <w:numId w:val="3"/>
      </w:numPr>
      <w:spacing w:before="200" w:after="0"/>
      <w:outlineLvl w:val="3"/>
    </w:pPr>
    <w:rPr>
      <w:rFonts w:eastAsiaTheme="majorEastAsia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D092A"/>
    <w:pPr>
      <w:keepNext/>
      <w:keepLines/>
      <w:numPr>
        <w:ilvl w:val="4"/>
        <w:numId w:val="3"/>
      </w:numPr>
      <w:spacing w:before="200" w:after="0"/>
      <w:outlineLvl w:val="4"/>
    </w:pPr>
    <w:rPr>
      <w:rFonts w:eastAsiaTheme="majorEastAsia" w:cstheme="majorBidi"/>
      <w:color w:val="17365D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D092A"/>
    <w:pPr>
      <w:keepNext/>
      <w:keepLines/>
      <w:numPr>
        <w:ilvl w:val="5"/>
        <w:numId w:val="3"/>
      </w:numPr>
      <w:spacing w:before="200" w:after="0"/>
      <w:outlineLvl w:val="5"/>
    </w:pPr>
    <w:rPr>
      <w:rFonts w:eastAsiaTheme="majorEastAsia" w:cstheme="majorBidi"/>
      <w:i/>
      <w:iCs/>
      <w:color w:val="17365D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D092A"/>
    <w:pPr>
      <w:keepNext/>
      <w:keepLines/>
      <w:numPr>
        <w:ilvl w:val="6"/>
        <w:numId w:val="3"/>
      </w:numPr>
      <w:spacing w:before="200" w:after="0"/>
      <w:outlineLvl w:val="6"/>
    </w:pPr>
    <w:rPr>
      <w:rFonts w:eastAsiaTheme="majorEastAsia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D092A"/>
    <w:pPr>
      <w:keepNext/>
      <w:keepLines/>
      <w:numPr>
        <w:ilvl w:val="7"/>
        <w:numId w:val="3"/>
      </w:numPr>
      <w:spacing w:before="200" w:after="0"/>
      <w:outlineLvl w:val="7"/>
    </w:pPr>
    <w:rPr>
      <w:rFonts w:eastAsiaTheme="majorEastAsia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D092A"/>
    <w:pPr>
      <w:keepNext/>
      <w:keepLines/>
      <w:numPr>
        <w:ilvl w:val="8"/>
        <w:numId w:val="3"/>
      </w:numPr>
      <w:spacing w:before="200" w:after="0"/>
      <w:outlineLvl w:val="8"/>
    </w:pPr>
    <w:rPr>
      <w:rFonts w:eastAsiaTheme="majorEastAsia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 1 Char,head 11 Char,head 12 Char,head 13 Char,目次タイトル Char"/>
    <w:basedOn w:val="DefaultParagraphFont"/>
    <w:link w:val="Heading1"/>
    <w:uiPriority w:val="9"/>
    <w:rsid w:val="008A0A11"/>
    <w:rPr>
      <w:rFonts w:ascii="UT Sans" w:eastAsiaTheme="majorEastAsia" w:hAnsi="UT Sans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6B1091"/>
    <w:rPr>
      <w:rFonts w:ascii="UT Sans" w:eastAsiaTheme="majorEastAsia" w:hAnsi="UT Sans" w:cstheme="majorBidi"/>
      <w:b/>
      <w:bCs/>
      <w:smallCaps/>
      <w:color w:val="000000" w:themeColor="text1"/>
      <w:sz w:val="32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2D092A"/>
    <w:rPr>
      <w:rFonts w:ascii="UT Sans" w:eastAsiaTheme="majorEastAsia" w:hAnsi="UT Sans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2D092A"/>
    <w:rPr>
      <w:rFonts w:ascii="UT Sans" w:eastAsiaTheme="majorEastAsia" w:hAnsi="UT Sans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rsid w:val="002D092A"/>
    <w:rPr>
      <w:rFonts w:ascii="UT Sans" w:eastAsiaTheme="majorEastAsia" w:hAnsi="UT Sans" w:cstheme="majorBidi"/>
      <w:color w:val="17365D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2D092A"/>
    <w:rPr>
      <w:rFonts w:ascii="UT Sans" w:eastAsiaTheme="majorEastAsia" w:hAnsi="UT Sans" w:cstheme="majorBidi"/>
      <w:i/>
      <w:iCs/>
      <w:color w:val="17365D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rsid w:val="002D092A"/>
    <w:rPr>
      <w:rFonts w:ascii="UT Sans" w:eastAsiaTheme="majorEastAsia" w:hAnsi="UT Sans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D092A"/>
    <w:rPr>
      <w:rFonts w:ascii="UT Sans" w:eastAsiaTheme="majorEastAsia" w:hAnsi="UT Sans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D092A"/>
    <w:rPr>
      <w:rFonts w:ascii="UT Sans" w:eastAsiaTheme="majorEastAsia" w:hAnsi="UT Sans" w:cstheme="majorBidi"/>
      <w:i/>
      <w:iCs/>
      <w:color w:val="404040" w:themeColor="text1" w:themeTint="BF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B65E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65ED"/>
    <w:rPr>
      <w:rFonts w:eastAsia="Times New Roman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EB65E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65ED"/>
    <w:rPr>
      <w:rFonts w:eastAsia="Times New Roman"/>
      <w:lang w:bidi="en-US"/>
    </w:rPr>
  </w:style>
  <w:style w:type="paragraph" w:styleId="Title">
    <w:name w:val="Title"/>
    <w:basedOn w:val="Normal"/>
    <w:next w:val="Normal"/>
    <w:link w:val="TitleChar"/>
    <w:uiPriority w:val="10"/>
    <w:qFormat/>
    <w:rsid w:val="002D092A"/>
    <w:pPr>
      <w:spacing w:after="0" w:line="240" w:lineRule="auto"/>
      <w:contextualSpacing/>
    </w:pPr>
    <w:rPr>
      <w:rFonts w:eastAsiaTheme="majorEastAsia" w:cstheme="majorBidi"/>
      <w:color w:val="000000" w:themeColor="text1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092A"/>
    <w:rPr>
      <w:rFonts w:eastAsiaTheme="majorEastAsia" w:cstheme="majorBidi"/>
      <w:color w:val="000000" w:themeColor="text1"/>
      <w:sz w:val="72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63490A"/>
    <w:pPr>
      <w:outlineLvl w:val="9"/>
    </w:pPr>
  </w:style>
  <w:style w:type="paragraph" w:styleId="TOC1">
    <w:name w:val="toc 1"/>
    <w:basedOn w:val="Normal"/>
    <w:next w:val="Normal"/>
    <w:link w:val="TOC1Char"/>
    <w:autoRedefine/>
    <w:uiPriority w:val="39"/>
    <w:unhideWhenUsed/>
    <w:qFormat/>
    <w:rsid w:val="00FA6B61"/>
    <w:pPr>
      <w:tabs>
        <w:tab w:val="left" w:pos="440"/>
        <w:tab w:val="right" w:leader="dot" w:pos="9072"/>
      </w:tabs>
      <w:spacing w:after="100"/>
    </w:pPr>
    <w:rPr>
      <w:noProof/>
    </w:rPr>
  </w:style>
  <w:style w:type="character" w:styleId="Hyperlink">
    <w:name w:val="Hyperlink"/>
    <w:basedOn w:val="DefaultParagraphFont"/>
    <w:uiPriority w:val="99"/>
    <w:unhideWhenUsed/>
    <w:rsid w:val="00EB65ED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B65ED"/>
    <w:pPr>
      <w:spacing w:before="100" w:beforeAutospacing="1" w:after="119" w:line="240" w:lineRule="auto"/>
    </w:pPr>
    <w:rPr>
      <w:rFonts w:ascii="Times New Roman" w:hAnsi="Times New Roman"/>
      <w:sz w:val="24"/>
      <w:szCs w:val="24"/>
    </w:rPr>
  </w:style>
  <w:style w:type="table" w:styleId="TableGrid">
    <w:name w:val="Table Grid"/>
    <w:basedOn w:val="TableNormal"/>
    <w:uiPriority w:val="39"/>
    <w:rsid w:val="00EB65ED"/>
    <w:rPr>
      <w:rFonts w:eastAsia="Times New Roman"/>
      <w:lang w:bidi="en-US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List1">
    <w:name w:val="Light List1"/>
    <w:basedOn w:val="TableNormal"/>
    <w:uiPriority w:val="61"/>
    <w:rsid w:val="00EB65ED"/>
    <w:rPr>
      <w:rFonts w:eastAsia="Times New Roman"/>
      <w:lang w:bidi="en-US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paragraph" w:styleId="TOC2">
    <w:name w:val="toc 2"/>
    <w:basedOn w:val="Normal"/>
    <w:next w:val="Normal"/>
    <w:autoRedefine/>
    <w:uiPriority w:val="39"/>
    <w:unhideWhenUsed/>
    <w:qFormat/>
    <w:rsid w:val="00EB65ED"/>
    <w:pPr>
      <w:tabs>
        <w:tab w:val="left" w:pos="880"/>
        <w:tab w:val="right" w:leader="dot" w:pos="9072"/>
      </w:tabs>
      <w:spacing w:after="100"/>
      <w:ind w:left="220"/>
    </w:pPr>
  </w:style>
  <w:style w:type="paragraph" w:customStyle="1" w:styleId="Interface">
    <w:name w:val="Interface"/>
    <w:basedOn w:val="Normal"/>
    <w:rsid w:val="00EB65ED"/>
    <w:pPr>
      <w:widowControl w:val="0"/>
      <w:suppressAutoHyphens/>
      <w:spacing w:line="240" w:lineRule="auto"/>
    </w:pPr>
    <w:rPr>
      <w:rFonts w:ascii="Times New Roman" w:eastAsia="Lucida Sans Unicode" w:hAnsi="Times New Roman"/>
      <w:i/>
      <w:iCs/>
      <w:color w:val="008080"/>
      <w:lang w:eastAsia="he-IL" w:bidi="he-IL"/>
    </w:rPr>
  </w:style>
  <w:style w:type="paragraph" w:customStyle="1" w:styleId="Normaldot">
    <w:name w:val="Normal dot"/>
    <w:basedOn w:val="Normal"/>
    <w:rsid w:val="00EB65ED"/>
    <w:pPr>
      <w:numPr>
        <w:numId w:val="1"/>
      </w:numPr>
      <w:spacing w:before="120" w:line="240" w:lineRule="auto"/>
      <w:ind w:right="720"/>
    </w:pPr>
    <w:rPr>
      <w:rFonts w:ascii="Verdana" w:hAnsi="Verdana"/>
      <w:sz w:val="18"/>
      <w:szCs w:val="20"/>
    </w:rPr>
  </w:style>
  <w:style w:type="character" w:styleId="PlaceholderText">
    <w:name w:val="Placeholder Text"/>
    <w:basedOn w:val="DefaultParagraphFont"/>
    <w:uiPriority w:val="99"/>
    <w:semiHidden/>
    <w:rsid w:val="00EB65ED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65E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65ED"/>
    <w:rPr>
      <w:rFonts w:ascii="Tahoma" w:eastAsia="Times New Roman" w:hAnsi="Tahoma" w:cs="Tahoma"/>
      <w:sz w:val="16"/>
      <w:szCs w:val="16"/>
      <w:lang w:bidi="en-US"/>
    </w:rPr>
  </w:style>
  <w:style w:type="paragraph" w:styleId="TOC3">
    <w:name w:val="toc 3"/>
    <w:basedOn w:val="Normal"/>
    <w:next w:val="Normal"/>
    <w:autoRedefine/>
    <w:uiPriority w:val="39"/>
    <w:unhideWhenUsed/>
    <w:rsid w:val="009A6C10"/>
    <w:pPr>
      <w:ind w:left="440"/>
    </w:pPr>
  </w:style>
  <w:style w:type="paragraph" w:styleId="Caption">
    <w:name w:val="caption"/>
    <w:aliases w:val="캡션 Char Char Char,캡션 Char Char Char Char Char,캡션 Char Char Char Char,캡션 Char Char"/>
    <w:basedOn w:val="Normal"/>
    <w:next w:val="Normal"/>
    <w:link w:val="CaptionChar"/>
    <w:uiPriority w:val="35"/>
    <w:unhideWhenUsed/>
    <w:qFormat/>
    <w:rsid w:val="00F81D3C"/>
    <w:pPr>
      <w:spacing w:after="200" w:line="240" w:lineRule="auto"/>
      <w:jc w:val="center"/>
    </w:pPr>
    <w:rPr>
      <w:i/>
      <w:iCs/>
      <w:color w:val="1F497D" w:themeColor="text2"/>
      <w:sz w:val="18"/>
      <w:szCs w:val="18"/>
    </w:rPr>
  </w:style>
  <w:style w:type="character" w:customStyle="1" w:styleId="CaptionChar">
    <w:name w:val="Caption Char"/>
    <w:aliases w:val="캡션 Char Char Char Char1,캡션 Char Char Char Char Char Char,캡션 Char Char Char Char Char1,캡션 Char Char Char1"/>
    <w:basedOn w:val="DefaultParagraphFont"/>
    <w:link w:val="Caption"/>
    <w:uiPriority w:val="35"/>
    <w:rsid w:val="00F81D3C"/>
    <w:rPr>
      <w:rFonts w:ascii="UT Sans" w:hAnsi="UT Sans"/>
      <w:i/>
      <w:iCs/>
      <w:color w:val="1F497D" w:themeColor="text2"/>
      <w:sz w:val="18"/>
      <w:szCs w:val="18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D26C37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26C37"/>
    <w:rPr>
      <w:rFonts w:ascii="Tahoma" w:eastAsia="Times New Roman" w:hAnsi="Tahoma" w:cs="Tahoma"/>
      <w:sz w:val="16"/>
      <w:szCs w:val="16"/>
      <w:lang w:bidi="en-US"/>
    </w:rPr>
  </w:style>
  <w:style w:type="paragraph" w:styleId="PlainText">
    <w:name w:val="Plain Text"/>
    <w:basedOn w:val="Normal"/>
    <w:link w:val="PlainTextChar"/>
    <w:uiPriority w:val="99"/>
    <w:unhideWhenUsed/>
    <w:qFormat/>
    <w:rsid w:val="00FA6B61"/>
    <w:pPr>
      <w:spacing w:after="0" w:line="240" w:lineRule="auto"/>
      <w:jc w:val="left"/>
    </w:pPr>
    <w:rPr>
      <w:rFonts w:ascii="Courier New" w:eastAsia="Calibri" w:hAnsi="Courier New"/>
      <w:sz w:val="16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FA6B61"/>
    <w:rPr>
      <w:rFonts w:ascii="Courier New" w:eastAsia="Calibri" w:hAnsi="Courier New"/>
      <w:sz w:val="16"/>
      <w:szCs w:val="21"/>
    </w:rPr>
  </w:style>
  <w:style w:type="paragraph" w:styleId="ListParagraph">
    <w:name w:val="List Paragraph"/>
    <w:basedOn w:val="Normal"/>
    <w:link w:val="ListParagraphChar"/>
    <w:uiPriority w:val="34"/>
    <w:qFormat/>
    <w:rsid w:val="00AA7C87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3A7470"/>
    <w:pPr>
      <w:numPr>
        <w:numId w:val="2"/>
      </w:numPr>
      <w:contextualSpacing/>
    </w:pPr>
  </w:style>
  <w:style w:type="table" w:customStyle="1" w:styleId="LightList-Accent11">
    <w:name w:val="Light List - Accent 11"/>
    <w:basedOn w:val="TableNormal"/>
    <w:uiPriority w:val="61"/>
    <w:rsid w:val="00E1100B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0729B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29B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29BE"/>
    <w:rPr>
      <w:rFonts w:eastAsia="Times New Roman"/>
      <w:lang w:bidi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363FF"/>
    <w:pPr>
      <w:spacing w:line="240" w:lineRule="auto"/>
    </w:pPr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363FF"/>
    <w:rPr>
      <w:rFonts w:eastAsia="Times New Roman"/>
      <w:b/>
      <w:bCs/>
      <w:lang w:bidi="en-US"/>
    </w:rPr>
  </w:style>
  <w:style w:type="paragraph" w:styleId="NoSpacing">
    <w:name w:val="No Spacing"/>
    <w:link w:val="NoSpacingChar"/>
    <w:uiPriority w:val="1"/>
    <w:qFormat/>
    <w:rsid w:val="0063490A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CC6F13"/>
  </w:style>
  <w:style w:type="table" w:customStyle="1" w:styleId="LightList-Accent12">
    <w:name w:val="Light List - Accent 12"/>
    <w:basedOn w:val="TableNormal"/>
    <w:uiPriority w:val="61"/>
    <w:rsid w:val="00FD7132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Subtitle">
    <w:name w:val="Subtitle"/>
    <w:basedOn w:val="Normal"/>
    <w:next w:val="Normal"/>
    <w:link w:val="SubtitleChar"/>
    <w:uiPriority w:val="11"/>
    <w:qFormat/>
    <w:rsid w:val="002D092A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2D092A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63490A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63490A"/>
    <w:rPr>
      <w:i/>
      <w:iCs/>
      <w:color w:val="auto"/>
    </w:rPr>
  </w:style>
  <w:style w:type="paragraph" w:styleId="Quote">
    <w:name w:val="Quote"/>
    <w:basedOn w:val="Normal"/>
    <w:next w:val="Normal"/>
    <w:link w:val="QuoteChar"/>
    <w:uiPriority w:val="29"/>
    <w:qFormat/>
    <w:rsid w:val="0063490A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63490A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490A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490A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63490A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63490A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63490A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63490A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63490A"/>
    <w:rPr>
      <w:b w:val="0"/>
      <w:bCs w:val="0"/>
      <w:smallCaps/>
      <w:spacing w:val="5"/>
    </w:rPr>
  </w:style>
  <w:style w:type="paragraph" w:customStyle="1" w:styleId="Default">
    <w:name w:val="Default"/>
    <w:rsid w:val="009B169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eastAsia="ja-JP"/>
    </w:rPr>
  </w:style>
  <w:style w:type="table" w:customStyle="1" w:styleId="TableValues">
    <w:name w:val="Table Values"/>
    <w:basedOn w:val="TableGrid"/>
    <w:rsid w:val="00505DAB"/>
    <w:pPr>
      <w:spacing w:after="0" w:line="240" w:lineRule="auto"/>
      <w:jc w:val="both"/>
    </w:pPr>
    <w:rPr>
      <w:rFonts w:ascii="Times New Roman" w:hAnsi="Times New Roman" w:cs="Times New Roman"/>
      <w:sz w:val="20"/>
      <w:szCs w:val="20"/>
      <w:lang w:val="en-IE" w:eastAsia="en-IE" w:bidi="ar-SA"/>
    </w:rPr>
    <w:tblPr>
      <w:tblInd w:w="72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shd w:val="clear" w:color="auto" w:fill="B3B3B3"/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6C349D"/>
    <w:pPr>
      <w:spacing w:after="100" w:line="276" w:lineRule="auto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6C349D"/>
    <w:pPr>
      <w:spacing w:after="100" w:line="276" w:lineRule="auto"/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6C349D"/>
    <w:pPr>
      <w:spacing w:after="100" w:line="276" w:lineRule="auto"/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6C349D"/>
    <w:pPr>
      <w:spacing w:after="100" w:line="276" w:lineRule="auto"/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6C349D"/>
    <w:pPr>
      <w:spacing w:after="100" w:line="276" w:lineRule="auto"/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6C349D"/>
    <w:pPr>
      <w:spacing w:after="100" w:line="276" w:lineRule="auto"/>
      <w:ind w:left="1760"/>
    </w:pPr>
  </w:style>
  <w:style w:type="paragraph" w:styleId="Revision">
    <w:name w:val="Revision"/>
    <w:hidden/>
    <w:uiPriority w:val="99"/>
    <w:semiHidden/>
    <w:rsid w:val="000B61EE"/>
    <w:pPr>
      <w:spacing w:after="0" w:line="240" w:lineRule="auto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0B19DE"/>
  </w:style>
  <w:style w:type="character" w:customStyle="1" w:styleId="apple-converted-space">
    <w:name w:val="apple-converted-space"/>
    <w:basedOn w:val="DefaultParagraphFont"/>
    <w:rsid w:val="009A2410"/>
  </w:style>
  <w:style w:type="character" w:styleId="FollowedHyperlink">
    <w:name w:val="FollowedHyperlink"/>
    <w:basedOn w:val="DefaultParagraphFont"/>
    <w:uiPriority w:val="99"/>
    <w:semiHidden/>
    <w:unhideWhenUsed/>
    <w:rsid w:val="00AA1531"/>
    <w:rPr>
      <w:color w:val="800080" w:themeColor="followedHyperlink"/>
      <w:u w:val="single"/>
    </w:rPr>
  </w:style>
  <w:style w:type="paragraph" w:styleId="BodyText">
    <w:name w:val="Body Text"/>
    <w:basedOn w:val="Normal"/>
    <w:link w:val="BodyTextChar"/>
    <w:rsid w:val="00D247C0"/>
    <w:pPr>
      <w:spacing w:after="120" w:line="240" w:lineRule="auto"/>
      <w:jc w:val="left"/>
    </w:pPr>
    <w:rPr>
      <w:rFonts w:ascii="Times New Roman" w:eastAsia="PMingLiU" w:hAnsi="Times New Roman" w:cs="Times New Roman"/>
      <w:sz w:val="24"/>
      <w:szCs w:val="24"/>
      <w:lang w:val="ro-RO"/>
    </w:rPr>
  </w:style>
  <w:style w:type="character" w:customStyle="1" w:styleId="BodyTextChar">
    <w:name w:val="Body Text Char"/>
    <w:basedOn w:val="DefaultParagraphFont"/>
    <w:link w:val="BodyText"/>
    <w:rsid w:val="00D247C0"/>
    <w:rPr>
      <w:rFonts w:ascii="Times New Roman" w:eastAsia="PMingLiU" w:hAnsi="Times New Roman" w:cs="Times New Roman"/>
      <w:sz w:val="24"/>
      <w:szCs w:val="24"/>
      <w:lang w:val="ro-RO"/>
    </w:rPr>
  </w:style>
  <w:style w:type="character" w:customStyle="1" w:styleId="a-size-large">
    <w:name w:val="a-size-large"/>
    <w:basedOn w:val="DefaultParagraphFont"/>
    <w:rsid w:val="006F17E6"/>
  </w:style>
  <w:style w:type="character" w:customStyle="1" w:styleId="a-size-medium">
    <w:name w:val="a-size-medium"/>
    <w:basedOn w:val="DefaultParagraphFont"/>
    <w:rsid w:val="006F17E6"/>
  </w:style>
  <w:style w:type="character" w:customStyle="1" w:styleId="a-declarative">
    <w:name w:val="a-declarative"/>
    <w:basedOn w:val="DefaultParagraphFont"/>
    <w:rsid w:val="006F17E6"/>
  </w:style>
  <w:style w:type="character" w:customStyle="1" w:styleId="a-color-secondary">
    <w:name w:val="a-color-secondary"/>
    <w:basedOn w:val="DefaultParagraphFont"/>
    <w:rsid w:val="006F17E6"/>
  </w:style>
  <w:style w:type="character" w:customStyle="1" w:styleId="reviewcounttextlinkedhistogram">
    <w:name w:val="reviewcounttextlinkedhistogram"/>
    <w:basedOn w:val="DefaultParagraphFont"/>
    <w:rsid w:val="006F17E6"/>
  </w:style>
  <w:style w:type="character" w:customStyle="1" w:styleId="a-icon-alt">
    <w:name w:val="a-icon-alt"/>
    <w:basedOn w:val="DefaultParagraphFont"/>
    <w:rsid w:val="006F17E6"/>
  </w:style>
  <w:style w:type="character" w:customStyle="1" w:styleId="a-size-base">
    <w:name w:val="a-size-base"/>
    <w:basedOn w:val="DefaultParagraphFont"/>
    <w:rsid w:val="006F17E6"/>
  </w:style>
  <w:style w:type="character" w:customStyle="1" w:styleId="a-size-extra-large">
    <w:name w:val="a-size-extra-large"/>
    <w:basedOn w:val="DefaultParagraphFont"/>
    <w:rsid w:val="00191B2F"/>
  </w:style>
  <w:style w:type="character" w:customStyle="1" w:styleId="p-heading-03">
    <w:name w:val="p-heading-03"/>
    <w:basedOn w:val="DefaultParagraphFont"/>
    <w:rsid w:val="004F4047"/>
  </w:style>
  <w:style w:type="character" w:customStyle="1" w:styleId="p-body-copy-02">
    <w:name w:val="p-body-copy-02"/>
    <w:basedOn w:val="DefaultParagraphFont"/>
    <w:rsid w:val="004F4047"/>
  </w:style>
  <w:style w:type="paragraph" w:styleId="FootnoteText">
    <w:name w:val="footnote text"/>
    <w:basedOn w:val="Normal"/>
    <w:link w:val="FootnoteTextChar"/>
    <w:uiPriority w:val="99"/>
    <w:semiHidden/>
    <w:unhideWhenUsed/>
    <w:rsid w:val="007C5C09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C5C09"/>
    <w:rPr>
      <w:rFonts w:ascii="UT Sans" w:hAnsi="UT Sans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C5C09"/>
    <w:rPr>
      <w:vertAlign w:val="superscript"/>
    </w:rPr>
  </w:style>
  <w:style w:type="character" w:customStyle="1" w:styleId="TOC1Char">
    <w:name w:val="TOC 1 Char"/>
    <w:basedOn w:val="DefaultParagraphFont"/>
    <w:link w:val="TOC1"/>
    <w:uiPriority w:val="39"/>
    <w:rsid w:val="00111EEE"/>
    <w:rPr>
      <w:rFonts w:ascii="UT Sans" w:hAnsi="UT Sans"/>
      <w:noProof/>
    </w:rPr>
  </w:style>
  <w:style w:type="paragraph" w:customStyle="1" w:styleId="Style1">
    <w:name w:val="Style1"/>
    <w:basedOn w:val="Heading2"/>
    <w:next w:val="Heading3"/>
    <w:link w:val="Style1Char"/>
    <w:rsid w:val="006B1091"/>
    <w:pPr>
      <w:numPr>
        <w:ilvl w:val="0"/>
        <w:numId w:val="0"/>
      </w:numPr>
      <w:ind w:left="1206" w:hanging="576"/>
    </w:pPr>
  </w:style>
  <w:style w:type="character" w:customStyle="1" w:styleId="Style1Char">
    <w:name w:val="Style1 Char"/>
    <w:basedOn w:val="Heading3Char"/>
    <w:link w:val="Style1"/>
    <w:rsid w:val="008E552A"/>
    <w:rPr>
      <w:rFonts w:ascii="UT Sans" w:eastAsiaTheme="majorEastAsia" w:hAnsi="UT Sans" w:cstheme="majorBidi"/>
      <w:b/>
      <w:bCs/>
      <w:smallCaps/>
      <w:color w:val="000000" w:themeColor="text1"/>
      <w:sz w:val="32"/>
      <w:szCs w:val="28"/>
    </w:rPr>
  </w:style>
  <w:style w:type="character" w:customStyle="1" w:styleId="wikiword">
    <w:name w:val="wikiword"/>
    <w:basedOn w:val="DefaultParagraphFont"/>
    <w:rsid w:val="007630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93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8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911664">
              <w:marLeft w:val="0"/>
              <w:marRight w:val="0"/>
              <w:marTop w:val="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788548">
          <w:marLeft w:val="0"/>
          <w:marRight w:val="0"/>
          <w:marTop w:val="0"/>
          <w:marBottom w:val="1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1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1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9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8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9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0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0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0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2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04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7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8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2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5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1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2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5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1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1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174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729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9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0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2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76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4111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456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20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7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9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7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6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7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1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5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9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2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1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1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0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7243">
          <w:marLeft w:val="0"/>
          <w:marRight w:val="0"/>
          <w:marTop w:val="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76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94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1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2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7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0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8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0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8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1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9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8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jpg"/><Relationship Id="rId63" Type="http://schemas.openxmlformats.org/officeDocument/2006/relationships/hyperlink" Target="http://www.learningaboutelectronics.com/Articles/MQ-7-carbon-monoxide-sensor-circuit-with-arduino.php" TargetMode="External"/><Relationship Id="rId68" Type="http://schemas.openxmlformats.org/officeDocument/2006/relationships/hyperlink" Target="https://www.arduino.cc/en/reference/wire" TargetMode="External"/><Relationship Id="rId7" Type="http://schemas.openxmlformats.org/officeDocument/2006/relationships/footnotes" Target="footnotes.xml"/><Relationship Id="rId71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hyperlink" Target="https://cdn-shop.adafruit.com/datasheets/TSL2561.pdf" TargetMode="External"/><Relationship Id="rId58" Type="http://schemas.openxmlformats.org/officeDocument/2006/relationships/hyperlink" Target="https://www.circuitbread.com/tutorials/how-rgb-leds-work-and-how-to-control-color" TargetMode="External"/><Relationship Id="rId66" Type="http://schemas.openxmlformats.org/officeDocument/2006/relationships/hyperlink" Target="https://dronebotworkshop.com/lcd-displays-arduino/" TargetMode="External"/><Relationship Id="rId5" Type="http://schemas.openxmlformats.org/officeDocument/2006/relationships/settings" Target="settings.xml"/><Relationship Id="rId61" Type="http://schemas.openxmlformats.org/officeDocument/2006/relationships/hyperlink" Target="https://components101.com/mq2-gas-sensor" TargetMode="External"/><Relationship Id="rId19" Type="http://schemas.openxmlformats.org/officeDocument/2006/relationships/image" Target="media/image8.jpeg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jpe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yperlink" Target="https://ardushop.ro/1329-thickbox_default/dht11-digital-temperature-and-humidity-sensor-module.jpg" TargetMode="External"/><Relationship Id="rId56" Type="http://schemas.openxmlformats.org/officeDocument/2006/relationships/hyperlink" Target="https://clubarcrobotica.wordpress.com/arduino-remote-controlled-led-using-hc-05-bluetooth/" TargetMode="External"/><Relationship Id="rId64" Type="http://schemas.openxmlformats.org/officeDocument/2006/relationships/hyperlink" Target="https://www.sparkfun.com/datasheets/Sensors/Biometric/MQ-7.pdf" TargetMode="External"/><Relationship Id="rId69" Type="http://schemas.openxmlformats.org/officeDocument/2006/relationships/header" Target="header3.xml"/><Relationship Id="rId8" Type="http://schemas.openxmlformats.org/officeDocument/2006/relationships/endnotes" Target="endnotes.xml"/><Relationship Id="rId51" Type="http://schemas.openxmlformats.org/officeDocument/2006/relationships/hyperlink" Target="https://cdn-learn.adafruit.com/downloads/pdf/pir-passive-infrared-proximity-motion-sensor.pdf" TargetMode="External"/><Relationship Id="rId72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header" Target="head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jpeg"/><Relationship Id="rId59" Type="http://schemas.openxmlformats.org/officeDocument/2006/relationships/hyperlink" Target="https://components101.com/rgb-led-pinout-configuration-circuit-datasheet" TargetMode="External"/><Relationship Id="rId67" Type="http://schemas.openxmlformats.org/officeDocument/2006/relationships/hyperlink" Target="https://components101.com/sensors/bh1750-ambient-light-sensor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hyperlink" Target="https://cdn-learn.adafruit.com/downloads/pdf/tsl2561.pdf" TargetMode="External"/><Relationship Id="rId62" Type="http://schemas.openxmlformats.org/officeDocument/2006/relationships/hyperlink" Target="https://create.arduino.cc/projecthub/Junezriyaz/how-to-connect-mq2-gas-sensor-to-arduino-f6a456" TargetMode="External"/><Relationship Id="rId7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https://www.mouser.com/datasheet/2/758/DHT11-Technical-Data-Sheet-Translated-Version-1143054.pdf" TargetMode="External"/><Relationship Id="rId57" Type="http://schemas.openxmlformats.org/officeDocument/2006/relationships/hyperlink" Target="https://makersportal.com/blog/2018/4/19/arduino-light-sensor-tsl2561-and-experiments-with-infrared-and-visible-light" TargetMode="External"/><Relationship Id="rId10" Type="http://schemas.openxmlformats.org/officeDocument/2006/relationships/header" Target="header1.xml"/><Relationship Id="rId31" Type="http://schemas.openxmlformats.org/officeDocument/2006/relationships/image" Target="media/image20.PNG"/><Relationship Id="rId44" Type="http://schemas.openxmlformats.org/officeDocument/2006/relationships/image" Target="media/image33.jpg"/><Relationship Id="rId52" Type="http://schemas.openxmlformats.org/officeDocument/2006/relationships/hyperlink" Target="https://www.distrelec.ro/Web/WebShopImages/landscape_large/9-/01/arduino-a000066.jpg" TargetMode="External"/><Relationship Id="rId60" Type="http://schemas.openxmlformats.org/officeDocument/2006/relationships/hyperlink" Target="https://create.arduino.cc/projecthub/AlexanderVaughn/not-your-typical-rgb-led-356854" TargetMode="External"/><Relationship Id="rId65" Type="http://schemas.openxmlformats.org/officeDocument/2006/relationships/hyperlink" Target="https://opencircuit.shop/resources/file/da88acc1702a90667728fcf4ac9c75c455475706466/I2C-LCD-interface.pdf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hyperlink" Target="https://www.farnell.com/datasheets/1682209.pdf" TargetMode="External"/><Relationship Id="rId55" Type="http://schemas.openxmlformats.org/officeDocument/2006/relationships/hyperlink" Target="https://maker.pro/custom/tutorial/hc-05-bluetooth-transceiver-module-datasheet-highligh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ork\cvs\PrjNINA\NINA\docs\FotoNation%20Template%20documen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2018-02-23T00:00:00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76429C1-3185-42CE-B6D9-AC77F41EEC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FotoNation Template document</Template>
  <TotalTime>1383</TotalTime>
  <Pages>45</Pages>
  <Words>4081</Words>
  <Characters>23266</Characters>
  <Application>Microsoft Office Word</Application>
  <DocSecurity>0</DocSecurity>
  <Lines>193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Casă inteligentă</vt:lpstr>
    </vt:vector>
  </TitlesOfParts>
  <Company>FotoNation</Company>
  <LinksUpToDate>false</LinksUpToDate>
  <CharactersWithSpaces>27293</CharactersWithSpaces>
  <SharedDoc>false</SharedDoc>
  <HLinks>
    <vt:vector size="186" baseType="variant">
      <vt:variant>
        <vt:i4>1769526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_Toc300078249</vt:lpwstr>
      </vt:variant>
      <vt:variant>
        <vt:i4>1769526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_Toc300078248</vt:lpwstr>
      </vt:variant>
      <vt:variant>
        <vt:i4>1769526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_Toc300078247</vt:lpwstr>
      </vt:variant>
      <vt:variant>
        <vt:i4>1769526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_Toc300078246</vt:lpwstr>
      </vt:variant>
      <vt:variant>
        <vt:i4>1769526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_Toc300078245</vt:lpwstr>
      </vt:variant>
      <vt:variant>
        <vt:i4>1769526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_Toc300078244</vt:lpwstr>
      </vt:variant>
      <vt:variant>
        <vt:i4>1769526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_Toc300078243</vt:lpwstr>
      </vt:variant>
      <vt:variant>
        <vt:i4>1769526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_Toc300078242</vt:lpwstr>
      </vt:variant>
      <vt:variant>
        <vt:i4>1769526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_Toc300078241</vt:lpwstr>
      </vt:variant>
      <vt:variant>
        <vt:i4>1769526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_Toc300078240</vt:lpwstr>
      </vt:variant>
      <vt:variant>
        <vt:i4>1835062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_Toc300078239</vt:lpwstr>
      </vt:variant>
      <vt:variant>
        <vt:i4>1835062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_Toc300078238</vt:lpwstr>
      </vt:variant>
      <vt:variant>
        <vt:i4>1835062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_Toc300078237</vt:lpwstr>
      </vt:variant>
      <vt:variant>
        <vt:i4>1835062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_Toc300078236</vt:lpwstr>
      </vt:variant>
      <vt:variant>
        <vt:i4>1835062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_Toc300078235</vt:lpwstr>
      </vt:variant>
      <vt:variant>
        <vt:i4>1835062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_Toc300078234</vt:lpwstr>
      </vt:variant>
      <vt:variant>
        <vt:i4>1835062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_Toc300078233</vt:lpwstr>
      </vt:variant>
      <vt:variant>
        <vt:i4>1835062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_Toc300078232</vt:lpwstr>
      </vt:variant>
      <vt:variant>
        <vt:i4>1835062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_Toc300078231</vt:lpwstr>
      </vt:variant>
      <vt:variant>
        <vt:i4>1835062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_Toc300078230</vt:lpwstr>
      </vt:variant>
      <vt:variant>
        <vt:i4>1900598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_Toc300078229</vt:lpwstr>
      </vt:variant>
      <vt:variant>
        <vt:i4>1900598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_Toc300078228</vt:lpwstr>
      </vt:variant>
      <vt:variant>
        <vt:i4>1900598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_Toc300078227</vt:lpwstr>
      </vt:variant>
      <vt:variant>
        <vt:i4>1900598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_Toc300078226</vt:lpwstr>
      </vt:variant>
      <vt:variant>
        <vt:i4>1900598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_Toc300078225</vt:lpwstr>
      </vt:variant>
      <vt:variant>
        <vt:i4>1900598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_Toc300078224</vt:lpwstr>
      </vt:variant>
      <vt:variant>
        <vt:i4>1900598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_Toc300078223</vt:lpwstr>
      </vt:variant>
      <vt:variant>
        <vt:i4>1900598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_Toc300078222</vt:lpwstr>
      </vt:variant>
      <vt:variant>
        <vt:i4>1900598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_Toc300078221</vt:lpwstr>
      </vt:variant>
      <vt:variant>
        <vt:i4>1900598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_Toc300078220</vt:lpwstr>
      </vt:variant>
      <vt:variant>
        <vt:i4>1966134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_Toc300078219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Casă inteligentă</dc:title>
  <dc:subject/>
  <dc:creator>Dan NICULA</dc:creator>
  <cp:keywords/>
  <dc:description/>
  <cp:lastModifiedBy>Andrei Zaharia</cp:lastModifiedBy>
  <cp:revision>145</cp:revision>
  <cp:lastPrinted>2020-12-04T15:32:00Z</cp:lastPrinted>
  <dcterms:created xsi:type="dcterms:W3CDTF">2020-11-24T16:58:00Z</dcterms:created>
  <dcterms:modified xsi:type="dcterms:W3CDTF">2021-01-02T11:27:00Z</dcterms:modified>
  <cp:category>Project name</cp:category>
</cp:coreProperties>
</file>