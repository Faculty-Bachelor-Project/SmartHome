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25291AA3" w:rsidR="000D2808" w:rsidRPr="002305D0" w:rsidRDefault="004B1F81" w:rsidP="000D2808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3C0095">
                  <w:rPr>
                    <w:rStyle w:val="TitleChar"/>
                    <w:rFonts w:ascii="UT Sans" w:hAnsi="UT Sans"/>
                    <w:b/>
                  </w:rPr>
                  <w:t xml:space="preserve">Casa </w:t>
                </w:r>
                <w:proofErr w:type="spellStart"/>
                <w:r w:rsidR="003C0095">
                  <w:rPr>
                    <w:rStyle w:val="TitleChar"/>
                    <w:rFonts w:ascii="UT Sans" w:hAnsi="UT Sans"/>
                    <w:b/>
                  </w:rPr>
                  <w:t>inteligentă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1594A787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Studenț</w:t>
            </w:r>
            <w:r w:rsidR="000D2808">
              <w:rPr>
                <w:rFonts w:ascii="UT Sans" w:hAnsi="UT Sans"/>
                <w:b/>
                <w:sz w:val="32"/>
                <w:szCs w:val="32"/>
              </w:rPr>
              <w:t>i</w:t>
            </w:r>
            <w:proofErr w:type="spellEnd"/>
            <w:r w:rsidR="000D2808"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4EDCD116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D2808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  <w:bookmarkStart w:id="0" w:name="_GoBack"/>
            <w:bookmarkEnd w:id="0"/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4DF14B32" w:rsidR="000D2808" w:rsidRDefault="000C2AD2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8905</w:t>
            </w:r>
          </w:p>
          <w:p w14:paraId="08330A14" w14:textId="0706A16A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C2AD2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  <w:r w:rsidR="000C2AD2">
              <w:rPr>
                <w:rFonts w:ascii="UT Sans" w:hAnsi="UT Sans"/>
                <w:b/>
                <w:sz w:val="32"/>
                <w:szCs w:val="40"/>
              </w:rPr>
              <w:t>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4B1F81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3B201B15" w:rsidR="00981516" w:rsidRPr="00DD48AD" w:rsidRDefault="003C0095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>
            <w:rPr>
              <w:b/>
              <w:sz w:val="36"/>
              <w:szCs w:val="36"/>
            </w:rPr>
            <w:t>Conț</w:t>
          </w:r>
          <w:r w:rsidR="00981516" w:rsidRPr="00DD48AD">
            <w:rPr>
              <w:b/>
              <w:sz w:val="36"/>
              <w:szCs w:val="36"/>
            </w:rPr>
            <w:t>inut</w:t>
          </w:r>
          <w:proofErr w:type="spellEnd"/>
        </w:p>
        <w:p w14:paraId="4698AB74" w14:textId="77777777" w:rsidR="005E35C6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228700" w:history="1">
            <w:r w:rsidR="005E35C6" w:rsidRPr="00E3154A">
              <w:rPr>
                <w:rStyle w:val="Hyperlink"/>
              </w:rPr>
              <w:t>1</w:t>
            </w:r>
            <w:r w:rsidR="005E35C6">
              <w:rPr>
                <w:rFonts w:asciiTheme="minorHAnsi" w:hAnsiTheme="minorHAnsi"/>
              </w:rPr>
              <w:tab/>
            </w:r>
            <w:r w:rsidR="005E35C6" w:rsidRPr="00E3154A">
              <w:rPr>
                <w:rStyle w:val="Hyperlink"/>
              </w:rPr>
              <w:t>Introducere</w:t>
            </w:r>
            <w:r w:rsidR="005E35C6">
              <w:rPr>
                <w:webHidden/>
              </w:rPr>
              <w:tab/>
            </w:r>
            <w:r w:rsidR="005E35C6">
              <w:rPr>
                <w:webHidden/>
              </w:rPr>
              <w:fldChar w:fldCharType="begin"/>
            </w:r>
            <w:r w:rsidR="005E35C6">
              <w:rPr>
                <w:webHidden/>
              </w:rPr>
              <w:instrText xml:space="preserve"> PAGEREF _Toc60228700 \h </w:instrText>
            </w:r>
            <w:r w:rsidR="005E35C6">
              <w:rPr>
                <w:webHidden/>
              </w:rPr>
            </w:r>
            <w:r w:rsidR="005E35C6">
              <w:rPr>
                <w:webHidden/>
              </w:rPr>
              <w:fldChar w:fldCharType="separate"/>
            </w:r>
            <w:r w:rsidR="005E35C6">
              <w:rPr>
                <w:webHidden/>
              </w:rPr>
              <w:t>3</w:t>
            </w:r>
            <w:r w:rsidR="005E35C6">
              <w:rPr>
                <w:webHidden/>
              </w:rPr>
              <w:fldChar w:fldCharType="end"/>
            </w:r>
          </w:hyperlink>
        </w:p>
        <w:p w14:paraId="69F65595" w14:textId="77777777" w:rsidR="005E35C6" w:rsidRDefault="005E35C6">
          <w:pPr>
            <w:pStyle w:val="TOC1"/>
            <w:rPr>
              <w:rFonts w:asciiTheme="minorHAnsi" w:hAnsiTheme="minorHAnsi"/>
            </w:rPr>
          </w:pPr>
          <w:hyperlink w:anchor="_Toc60228701" w:history="1">
            <w:r w:rsidRPr="00E3154A">
              <w:rPr>
                <w:rStyle w:val="Hyperlink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E3154A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_Toc60228701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3E2A2B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02" w:history="1">
            <w:r w:rsidRPr="00E3154A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82D2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03" w:history="1">
            <w:r w:rsidRPr="00E3154A">
              <w:rPr>
                <w:rStyle w:val="Hyperlink"/>
                <w:noProof/>
              </w:rPr>
              <w:t>2.1.1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B8BE8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04" w:history="1">
            <w:r w:rsidRPr="00E3154A">
              <w:rPr>
                <w:rStyle w:val="Hyperlink"/>
                <w:noProof/>
              </w:rPr>
              <w:t>2.1.2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3000C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05" w:history="1">
            <w:r w:rsidRPr="00E3154A">
              <w:rPr>
                <w:rStyle w:val="Hyperlink"/>
                <w:noProof/>
              </w:rPr>
              <w:t>2.1.3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Input și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B21D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06" w:history="1">
            <w:r w:rsidRPr="00E3154A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Senzorul de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CFA3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07" w:history="1">
            <w:r w:rsidRPr="00E3154A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7689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08" w:history="1">
            <w:r w:rsidRPr="00E3154A">
              <w:rPr>
                <w:rStyle w:val="Hyperlink"/>
                <w:smallCaps/>
                <w:noProof/>
              </w:rPr>
              <w:t>2.2.2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smallCaps/>
                <w:noProof/>
              </w:rPr>
              <w:t>A</w:t>
            </w:r>
            <w:r w:rsidRPr="00E3154A">
              <w:rPr>
                <w:rStyle w:val="Hyperlink"/>
                <w:noProof/>
              </w:rPr>
              <w:t>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22D7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09" w:history="1">
            <w:r w:rsidRPr="00E3154A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4702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10" w:history="1">
            <w:r w:rsidRPr="00E3154A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Senzorul de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1D459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11" w:history="1">
            <w:r w:rsidRPr="00E3154A">
              <w:rPr>
                <w:rStyle w:val="Hyperlink"/>
                <w:noProof/>
              </w:rPr>
              <w:t>2.3.1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C0BC9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12" w:history="1">
            <w:r w:rsidRPr="00E3154A">
              <w:rPr>
                <w:rStyle w:val="Hyperlink"/>
                <w:noProof/>
              </w:rPr>
              <w:t>2.3.2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F35D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13" w:history="1">
            <w:r w:rsidRPr="00E3154A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Senzorul de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0C5B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14" w:history="1">
            <w:r w:rsidRPr="00E3154A">
              <w:rPr>
                <w:rStyle w:val="Hyperlink"/>
                <w:noProof/>
              </w:rPr>
              <w:t>2.4.1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C32B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15" w:history="1">
            <w:r w:rsidRPr="00E3154A">
              <w:rPr>
                <w:rStyle w:val="Hyperlink"/>
                <w:noProof/>
              </w:rPr>
              <w:t>2.4.2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26BA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16" w:history="1">
            <w:r w:rsidRPr="00E3154A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B32C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17" w:history="1">
            <w:r w:rsidRPr="00E3154A">
              <w:rPr>
                <w:rStyle w:val="Hyperlink"/>
                <w:noProof/>
              </w:rPr>
              <w:t>2.5.1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4D5D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18" w:history="1">
            <w:r w:rsidRPr="00E3154A">
              <w:rPr>
                <w:rStyle w:val="Hyperlink"/>
                <w:noProof/>
              </w:rPr>
              <w:t>2.5.2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D356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19" w:history="1">
            <w:r w:rsidRPr="00E3154A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546D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20" w:history="1">
            <w:r w:rsidRPr="00E3154A">
              <w:rPr>
                <w:rStyle w:val="Hyperlink"/>
                <w:noProof/>
              </w:rPr>
              <w:t>2.6.1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8655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21" w:history="1">
            <w:r w:rsidRPr="00E3154A">
              <w:rPr>
                <w:rStyle w:val="Hyperlink"/>
                <w:noProof/>
              </w:rPr>
              <w:t>2.6.2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42F36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22" w:history="1">
            <w:r w:rsidRPr="00E3154A">
              <w:rPr>
                <w:rStyle w:val="Hyperlink"/>
                <w:noProof/>
              </w:rPr>
              <w:t>2.7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41DA3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23" w:history="1">
            <w:r w:rsidRPr="00E3154A">
              <w:rPr>
                <w:rStyle w:val="Hyperlink"/>
                <w:noProof/>
              </w:rPr>
              <w:t>2.7.1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A2B8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24" w:history="1">
            <w:r w:rsidRPr="00E3154A">
              <w:rPr>
                <w:rStyle w:val="Hyperlink"/>
                <w:noProof/>
              </w:rPr>
              <w:t>2.7.2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C6901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25" w:history="1">
            <w:r w:rsidRPr="00E3154A">
              <w:rPr>
                <w:rStyle w:val="Hyperlink"/>
                <w:noProof/>
              </w:rPr>
              <w:t>2.8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FE18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26" w:history="1">
            <w:r w:rsidRPr="00E3154A">
              <w:rPr>
                <w:rStyle w:val="Hyperlink"/>
                <w:noProof/>
              </w:rPr>
              <w:t>2.8.1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9112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27" w:history="1">
            <w:r w:rsidRPr="00E3154A">
              <w:rPr>
                <w:rStyle w:val="Hyperlink"/>
                <w:noProof/>
              </w:rPr>
              <w:t>2.8.2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3BC6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28" w:history="1">
            <w:r w:rsidRPr="00E3154A">
              <w:rPr>
                <w:rStyle w:val="Hyperlink"/>
                <w:noProof/>
              </w:rPr>
              <w:t>2.9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80BC6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29" w:history="1">
            <w:r w:rsidRPr="00E3154A">
              <w:rPr>
                <w:rStyle w:val="Hyperlink"/>
                <w:noProof/>
              </w:rPr>
              <w:t>2.9.1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73B0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30" w:history="1">
            <w:r w:rsidRPr="00E3154A">
              <w:rPr>
                <w:rStyle w:val="Hyperlink"/>
                <w:noProof/>
              </w:rPr>
              <w:t>2.9.2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E8BA" w14:textId="77777777" w:rsidR="005E35C6" w:rsidRDefault="005E35C6">
          <w:pPr>
            <w:pStyle w:val="TOC1"/>
            <w:rPr>
              <w:rFonts w:asciiTheme="minorHAnsi" w:hAnsiTheme="minorHAnsi"/>
            </w:rPr>
          </w:pPr>
          <w:hyperlink w:anchor="_Toc60228731" w:history="1">
            <w:r w:rsidRPr="00E3154A">
              <w:rPr>
                <w:rStyle w:val="Hyperlink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E3154A">
              <w:rPr>
                <w:rStyle w:val="Hyperlink"/>
              </w:rPr>
              <w:t>Arhitectura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_Toc60228731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A1EED7B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32" w:history="1">
            <w:r w:rsidRPr="00E3154A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Scheme logice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4D37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33" w:history="1">
            <w:r w:rsidRPr="00E3154A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42666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34" w:history="1">
            <w:r w:rsidRPr="00E3154A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F4B7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35" w:history="1">
            <w:r w:rsidRPr="00E3154A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EC44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36" w:history="1">
            <w:r w:rsidRPr="00E3154A">
              <w:rPr>
                <w:rStyle w:val="Hyperlink"/>
                <w:noProof/>
              </w:rPr>
              <w:t>3.1.4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Senzor gaz/CO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DA19" w14:textId="77777777" w:rsidR="005E35C6" w:rsidRDefault="005E35C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28737" w:history="1">
            <w:r w:rsidRPr="00E3154A">
              <w:rPr>
                <w:rStyle w:val="Hyperlink"/>
                <w:noProof/>
              </w:rPr>
              <w:t>3.1.5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Modul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D26B" w14:textId="77777777" w:rsidR="005E35C6" w:rsidRDefault="005E35C6">
          <w:pPr>
            <w:pStyle w:val="TOC1"/>
            <w:rPr>
              <w:rFonts w:asciiTheme="minorHAnsi" w:hAnsiTheme="minorHAnsi"/>
            </w:rPr>
          </w:pPr>
          <w:hyperlink w:anchor="_Toc60228738" w:history="1">
            <w:r w:rsidRPr="00E3154A">
              <w:rPr>
                <w:rStyle w:val="Hyperlink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E3154A">
              <w:rPr>
                <w:rStyle w:val="Hyperlink"/>
              </w:rPr>
              <w:t>Structurarea Lucrării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_Toc60228738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7210479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39" w:history="1">
            <w:r w:rsidRPr="00E3154A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Schemă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793E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40" w:history="1">
            <w:r w:rsidRPr="00E3154A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Schemă Electrică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8E67D" w14:textId="77777777" w:rsidR="005E35C6" w:rsidRDefault="005E35C6">
          <w:pPr>
            <w:pStyle w:val="TOC2"/>
            <w:rPr>
              <w:rFonts w:asciiTheme="minorHAnsi" w:hAnsiTheme="minorHAnsi"/>
              <w:noProof/>
            </w:rPr>
          </w:pPr>
          <w:hyperlink w:anchor="_Toc60228741" w:history="1">
            <w:r w:rsidRPr="00E3154A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</w:rPr>
              <w:tab/>
            </w:r>
            <w:r w:rsidRPr="00E3154A">
              <w:rPr>
                <w:rStyle w:val="Hyperlink"/>
                <w:noProof/>
              </w:rPr>
              <w:t>Schemă de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F0E45" w14:textId="77777777" w:rsidR="005E35C6" w:rsidRDefault="005E35C6">
          <w:pPr>
            <w:pStyle w:val="TOC1"/>
            <w:rPr>
              <w:rFonts w:asciiTheme="minorHAnsi" w:hAnsiTheme="minorHAnsi"/>
            </w:rPr>
          </w:pPr>
          <w:hyperlink w:anchor="_Toc60228742" w:history="1">
            <w:r w:rsidRPr="00E3154A">
              <w:rPr>
                <w:rStyle w:val="Hyperlink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E3154A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_Toc60228742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5C34423" w14:textId="77777777" w:rsidR="005E35C6" w:rsidRDefault="005E35C6">
          <w:pPr>
            <w:pStyle w:val="TOC1"/>
            <w:rPr>
              <w:rFonts w:asciiTheme="minorHAnsi" w:hAnsiTheme="minorHAnsi"/>
            </w:rPr>
          </w:pPr>
          <w:hyperlink w:anchor="_Toc60228743" w:history="1">
            <w:r w:rsidRPr="00E3154A">
              <w:rPr>
                <w:rStyle w:val="Hyperlink"/>
              </w:rPr>
              <w:t>6</w:t>
            </w:r>
            <w:r>
              <w:rPr>
                <w:rFonts w:asciiTheme="minorHAnsi" w:hAnsiTheme="minorHAnsi"/>
              </w:rPr>
              <w:tab/>
            </w:r>
            <w:r w:rsidRPr="00E3154A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_Toc60228743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Pr="002305D0" w:rsidRDefault="00981516" w:rsidP="000D2808">
      <w:pPr>
        <w:pStyle w:val="Heading1"/>
        <w:spacing w:line="360" w:lineRule="auto"/>
        <w:ind w:left="0" w:firstLine="0"/>
        <w:sectPr w:rsidR="00981516" w:rsidRPr="002305D0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bookmarkStart w:id="1" w:name="_Ref513157005"/>
      <w:r w:rsidRPr="002305D0">
        <w:br w:type="page"/>
      </w:r>
      <w:bookmarkEnd w:id="1"/>
    </w:p>
    <w:p w14:paraId="077B713B" w14:textId="77777777" w:rsidR="00981516" w:rsidRPr="008E552A" w:rsidRDefault="00981516" w:rsidP="000D2808">
      <w:pPr>
        <w:pStyle w:val="Heading1"/>
        <w:spacing w:line="360" w:lineRule="auto"/>
        <w:rPr>
          <w:b w:val="0"/>
          <w:color w:val="auto"/>
        </w:rPr>
      </w:pPr>
      <w:bookmarkStart w:id="2" w:name="_Introducere"/>
      <w:bookmarkStart w:id="3" w:name="_Toc57993213"/>
      <w:bookmarkStart w:id="4" w:name="_Toc60228700"/>
      <w:bookmarkEnd w:id="2"/>
      <w:proofErr w:type="spellStart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1B516ABB" w:rsidR="00981516" w:rsidRPr="004C175D" w:rsidRDefault="003C0095" w:rsidP="003C0095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automatizarea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locuinței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noastre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controlăm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distanță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țin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confortul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nu </w:t>
      </w:r>
      <w:proofErr w:type="spellStart"/>
      <w:r w:rsidR="00981516" w:rsidRPr="004C175D">
        <w:rPr>
          <w:sz w:val="24"/>
          <w:szCs w:val="24"/>
        </w:rPr>
        <w:t>numai</w:t>
      </w:r>
      <w:proofErr w:type="spellEnd"/>
      <w:r w:rsidR="00981516" w:rsidRPr="004C175D">
        <w:rPr>
          <w:sz w:val="24"/>
          <w:szCs w:val="24"/>
        </w:rPr>
        <w:t xml:space="preserve">. </w:t>
      </w:r>
      <w:proofErr w:type="spellStart"/>
      <w:r w:rsidR="00981516" w:rsidRPr="004C175D">
        <w:rPr>
          <w:sz w:val="24"/>
          <w:szCs w:val="24"/>
        </w:rPr>
        <w:t>Une</w:t>
      </w:r>
      <w:r>
        <w:rPr>
          <w:sz w:val="24"/>
          <w:szCs w:val="24"/>
        </w:rPr>
        <w:t>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echipamente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decizii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anumiț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para</w:t>
      </w:r>
      <w:r>
        <w:rPr>
          <w:sz w:val="24"/>
          <w:szCs w:val="24"/>
        </w:rPr>
        <w:t>metri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le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siguranța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ușurarea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vieț</w:t>
      </w:r>
      <w:r w:rsidR="00981516" w:rsidRPr="004C175D">
        <w:rPr>
          <w:sz w:val="24"/>
          <w:szCs w:val="24"/>
        </w:rPr>
        <w:t>ii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proprietarilor</w:t>
      </w:r>
      <w:proofErr w:type="spellEnd"/>
      <w:r w:rsidR="00981516" w:rsidRPr="004C175D">
        <w:rPr>
          <w:sz w:val="24"/>
          <w:szCs w:val="24"/>
        </w:rPr>
        <w:t xml:space="preserve">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2610C5E0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proofErr w:type="spellStart"/>
      <w:r w:rsidRPr="004C175D">
        <w:rPr>
          <w:sz w:val="24"/>
          <w:szCs w:val="24"/>
        </w:rPr>
        <w:t>Senzorii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util</w:t>
      </w:r>
      <w:r w:rsidR="003C0095">
        <w:rPr>
          <w:sz w:val="24"/>
          <w:szCs w:val="24"/>
        </w:rPr>
        <w:t>izați</w:t>
      </w:r>
      <w:proofErr w:type="spellEnd"/>
      <w:r w:rsidR="003C0095">
        <w:rPr>
          <w:sz w:val="24"/>
          <w:szCs w:val="24"/>
        </w:rPr>
        <w:t xml:space="preserve"> </w:t>
      </w:r>
      <w:proofErr w:type="spellStart"/>
      <w:r w:rsidR="003C0095">
        <w:rPr>
          <w:sz w:val="24"/>
          <w:szCs w:val="24"/>
        </w:rPr>
        <w:t>sunt</w:t>
      </w:r>
      <w:proofErr w:type="spellEnd"/>
      <w:r w:rsidR="003C0095">
        <w:rPr>
          <w:sz w:val="24"/>
          <w:szCs w:val="24"/>
        </w:rPr>
        <w:t xml:space="preserve">: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temperatură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mișcare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lumină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gaz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fum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monoxid</w:t>
      </w:r>
      <w:proofErr w:type="spellEnd"/>
      <w:r w:rsidRPr="004C175D">
        <w:rPr>
          <w:sz w:val="24"/>
          <w:szCs w:val="24"/>
        </w:rPr>
        <w:t xml:space="preserve">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5B80C4E9" w:rsidR="00981516" w:rsidRPr="004C175D" w:rsidRDefault="00B464A9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pericol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ince</w:t>
      </w:r>
      <w:r>
        <w:rPr>
          <w:sz w:val="24"/>
          <w:szCs w:val="24"/>
        </w:rPr>
        <w:t>ndiu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monoxid</w:t>
      </w:r>
      <w:proofErr w:type="spellEnd"/>
      <w:r>
        <w:rPr>
          <w:sz w:val="24"/>
          <w:szCs w:val="24"/>
        </w:rPr>
        <w:t xml:space="preserve"> de carbon, </w:t>
      </w:r>
      <w:proofErr w:type="spellStart"/>
      <w:r>
        <w:rPr>
          <w:sz w:val="24"/>
          <w:szCs w:val="24"/>
        </w:rPr>
        <w:t>aprindă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aplicaț</w:t>
      </w:r>
      <w:r w:rsidR="00981516" w:rsidRPr="004C175D">
        <w:rPr>
          <w:sz w:val="24"/>
          <w:szCs w:val="24"/>
        </w:rPr>
        <w:t>ia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pe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telefon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prin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intermedi</w:t>
      </w:r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Bluetooth-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miș</w:t>
      </w:r>
      <w:r w:rsidR="00981516" w:rsidRPr="004C175D">
        <w:rPr>
          <w:sz w:val="24"/>
          <w:szCs w:val="24"/>
        </w:rPr>
        <w:t>carea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unei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face ca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aprindă</w:t>
      </w:r>
      <w:proofErr w:type="spellEnd"/>
      <w:r w:rsidR="00981516" w:rsidRPr="004C175D">
        <w:rPr>
          <w:sz w:val="24"/>
          <w:szCs w:val="24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8E552A" w:rsidRDefault="00981516" w:rsidP="000D2808">
      <w:pPr>
        <w:pStyle w:val="Heading1"/>
        <w:spacing w:line="360" w:lineRule="auto"/>
        <w:rPr>
          <w:b w:val="0"/>
        </w:rPr>
      </w:pPr>
      <w:bookmarkStart w:id="5" w:name="_Toc57993214"/>
      <w:bookmarkStart w:id="6" w:name="_Toc60228701"/>
      <w:proofErr w:type="spellStart"/>
      <w:r w:rsidRPr="008E552A">
        <w:lastRenderedPageBreak/>
        <w:t>A</w:t>
      </w:r>
      <w:r w:rsidRPr="008E552A">
        <w:rPr>
          <w:rStyle w:val="Heading2Char"/>
          <w:b/>
        </w:rPr>
        <w:t>rhitectura</w:t>
      </w:r>
      <w:proofErr w:type="spellEnd"/>
      <w:r w:rsidRPr="008E552A">
        <w:rPr>
          <w:b w:val="0"/>
        </w:rPr>
        <w:t xml:space="preserve"> </w:t>
      </w:r>
      <w:r w:rsidRPr="008E552A">
        <w:rPr>
          <w:rStyle w:val="Heading2Char"/>
          <w:b/>
        </w:rPr>
        <w:t>hardware</w:t>
      </w:r>
      <w:bookmarkEnd w:id="5"/>
      <w:bookmarkEnd w:id="6"/>
    </w:p>
    <w:p w14:paraId="1EB42C88" w14:textId="77777777" w:rsidR="00981516" w:rsidRPr="000532A0" w:rsidRDefault="00981516" w:rsidP="000D2808">
      <w:pPr>
        <w:pStyle w:val="Heading2"/>
        <w:spacing w:line="360" w:lineRule="auto"/>
      </w:pPr>
      <w:bookmarkStart w:id="7" w:name="_Toc57993215"/>
      <w:bookmarkStart w:id="8" w:name="_Toc60228702"/>
      <w:r w:rsidRPr="000532A0">
        <w:t>A</w:t>
      </w:r>
      <w:r w:rsidRPr="00BB5F32">
        <w:rPr>
          <w:rStyle w:val="Heading1Char"/>
          <w:b/>
        </w:rPr>
        <w:t>rduino</w:t>
      </w:r>
      <w:r w:rsidRPr="000532A0">
        <w:t xml:space="preserve"> UNO</w:t>
      </w:r>
      <w:bookmarkEnd w:id="7"/>
      <w:bookmarkEnd w:id="8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387E1718" w:rsidR="00981516" w:rsidRPr="00D93086" w:rsidRDefault="00B464A9" w:rsidP="000D2808">
      <w:pPr>
        <w:spacing w:line="360" w:lineRule="auto"/>
        <w:ind w:left="431" w:firstLine="289"/>
        <w:jc w:val="left"/>
        <w:rPr>
          <w:sz w:val="24"/>
        </w:rPr>
      </w:pPr>
      <w:proofErr w:type="spellStart"/>
      <w:proofErr w:type="gramStart"/>
      <w:r>
        <w:rPr>
          <w:sz w:val="24"/>
        </w:rPr>
        <w:t>î</w:t>
      </w:r>
      <w:r w:rsidR="00981516" w:rsidRPr="00D93086">
        <w:rPr>
          <w:sz w:val="24"/>
        </w:rPr>
        <w:t>n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realizarea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proiectul</w:t>
      </w:r>
      <w:r>
        <w:rPr>
          <w:sz w:val="24"/>
        </w:rPr>
        <w:t>ui</w:t>
      </w:r>
      <w:proofErr w:type="spellEnd"/>
      <w:r>
        <w:rPr>
          <w:sz w:val="24"/>
        </w:rPr>
        <w:t xml:space="preserve"> am ales </w:t>
      </w:r>
      <w:proofErr w:type="spellStart"/>
      <w:r>
        <w:rPr>
          <w:sz w:val="24"/>
        </w:rPr>
        <w:t>folosirea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e</w:t>
      </w:r>
      <w:proofErr w:type="spellEnd"/>
      <w:r w:rsidR="00981516" w:rsidRPr="00D93086">
        <w:rPr>
          <w:sz w:val="24"/>
        </w:rPr>
        <w:t xml:space="preserve"> de </w:t>
      </w:r>
      <w:proofErr w:type="spellStart"/>
      <w:r w:rsidR="00981516" w:rsidRPr="00D93086">
        <w:rPr>
          <w:sz w:val="24"/>
        </w:rPr>
        <w:t>dezvoltare</w:t>
      </w:r>
      <w:proofErr w:type="spellEnd"/>
      <w:r>
        <w:rPr>
          <w:sz w:val="24"/>
        </w:rPr>
        <w:t xml:space="preserve"> de tip Arduino UNO cu </w:t>
      </w:r>
      <w:proofErr w:type="spellStart"/>
      <w:r>
        <w:rPr>
          <w:sz w:val="24"/>
        </w:rPr>
        <w:t>următoarele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specificaț</w:t>
      </w:r>
      <w:r w:rsidR="00981516" w:rsidRPr="00D93086">
        <w:rPr>
          <w:sz w:val="24"/>
        </w:rPr>
        <w:t>ii</w:t>
      </w:r>
      <w:proofErr w:type="spellEnd"/>
      <w:r w:rsidR="00981516" w:rsidRPr="00D93086">
        <w:rPr>
          <w:sz w:val="24"/>
        </w:rPr>
        <w:t>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lucru</w:t>
      </w:r>
      <w:proofErr w:type="spellEnd"/>
      <w:r w:rsidRPr="00D93086">
        <w:rPr>
          <w:sz w:val="24"/>
        </w:rPr>
        <w:t xml:space="preserve">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intrare</w:t>
      </w:r>
      <w:proofErr w:type="spellEnd"/>
      <w:r w:rsidRPr="00D93086">
        <w:rPr>
          <w:sz w:val="24"/>
        </w:rPr>
        <w:t xml:space="preserve"> – 7-20V</w:t>
      </w:r>
    </w:p>
    <w:p w14:paraId="61F673A2" w14:textId="33034947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digitali</w:t>
      </w:r>
      <w:proofErr w:type="spellEnd"/>
      <w:r>
        <w:rPr>
          <w:sz w:val="24"/>
        </w:rPr>
        <w:t xml:space="preserve"> de I/O – 14 (6 </w:t>
      </w:r>
      <w:proofErr w:type="spellStart"/>
      <w:r>
        <w:rPr>
          <w:sz w:val="24"/>
        </w:rPr>
        <w:t>asigură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ieș</w:t>
      </w:r>
      <w:r w:rsidR="00981516" w:rsidRPr="00D93086">
        <w:rPr>
          <w:sz w:val="24"/>
        </w:rPr>
        <w:t>ire</w:t>
      </w:r>
      <w:proofErr w:type="spellEnd"/>
      <w:r w:rsidR="00981516" w:rsidRPr="00D93086">
        <w:rPr>
          <w:sz w:val="24"/>
        </w:rPr>
        <w:t xml:space="preserve">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5D8A36F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analogici</w:t>
      </w:r>
      <w:proofErr w:type="spellEnd"/>
      <w:r w:rsidR="00981516" w:rsidRPr="00D93086">
        <w:rPr>
          <w:sz w:val="24"/>
        </w:rPr>
        <w:t xml:space="preserve">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Memorie</w:t>
      </w:r>
      <w:proofErr w:type="spellEnd"/>
      <w:r w:rsidRPr="00D93086">
        <w:rPr>
          <w:sz w:val="24"/>
        </w:rPr>
        <w:t xml:space="preserve">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0B76A95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Frecvență</w:t>
      </w:r>
      <w:proofErr w:type="spellEnd"/>
      <w:r w:rsidR="00981516"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Lungime</w:t>
      </w:r>
      <w:proofErr w:type="spellEnd"/>
      <w:r w:rsidRPr="00D93086">
        <w:rPr>
          <w:sz w:val="24"/>
        </w:rPr>
        <w:t xml:space="preserve"> – 68.6 mm</w:t>
      </w:r>
    </w:p>
    <w:p w14:paraId="0FA92027" w14:textId="2206E662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Lați</w:t>
      </w:r>
      <w:r w:rsidR="00981516" w:rsidRPr="00D93086">
        <w:rPr>
          <w:sz w:val="24"/>
        </w:rPr>
        <w:t>me</w:t>
      </w:r>
      <w:proofErr w:type="spellEnd"/>
      <w:r w:rsidR="00981516" w:rsidRPr="00D93086">
        <w:rPr>
          <w:sz w:val="24"/>
        </w:rPr>
        <w:t xml:space="preserve"> – 53.4 mm</w:t>
      </w:r>
    </w:p>
    <w:p w14:paraId="6643438B" w14:textId="205AAA24" w:rsidR="00981516" w:rsidRPr="00D93086" w:rsidRDefault="00942E02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4A627BB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1516" w:rsidRPr="00D93086">
        <w:rPr>
          <w:sz w:val="24"/>
        </w:rPr>
        <w:t>Greutate</w:t>
      </w:r>
      <w:proofErr w:type="spellEnd"/>
      <w:r w:rsidR="00981516" w:rsidRPr="00D93086">
        <w:rPr>
          <w:sz w:val="24"/>
        </w:rPr>
        <w:t xml:space="preserve"> – 25 g</w:t>
      </w:r>
    </w:p>
    <w:p w14:paraId="3D83215C" w14:textId="5279A924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9" w:name="_Toc57993216"/>
      <w:bookmarkStart w:id="10" w:name="_Toc60228703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9"/>
      <w:bookmarkEnd w:id="10"/>
      <w:proofErr w:type="spellEnd"/>
    </w:p>
    <w:p w14:paraId="287B198D" w14:textId="77777777" w:rsidR="00B464A9" w:rsidRDefault="00981516" w:rsidP="00B464A9">
      <w:pPr>
        <w:spacing w:after="0" w:line="360" w:lineRule="auto"/>
        <w:ind w:left="720"/>
        <w:rPr>
          <w:sz w:val="24"/>
        </w:rPr>
      </w:pPr>
      <w:r w:rsidRPr="00D93086">
        <w:rPr>
          <w:sz w:val="24"/>
        </w:rPr>
        <w:t xml:space="preserve">Arduino UNO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alimentat</w:t>
      </w:r>
      <w:proofErr w:type="spellEnd"/>
      <w:r w:rsidRPr="00D93086">
        <w:rPr>
          <w:sz w:val="24"/>
        </w:rPr>
        <w:t xml:space="preserve"> direct de la USB </w:t>
      </w:r>
      <w:proofErr w:type="spellStart"/>
      <w:r w:rsidRPr="00D93086">
        <w:rPr>
          <w:sz w:val="24"/>
        </w:rPr>
        <w:t>sau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prin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intermediul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unui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alimentator</w:t>
      </w:r>
      <w:proofErr w:type="spellEnd"/>
      <w:r w:rsidR="00B464A9">
        <w:rPr>
          <w:sz w:val="24"/>
        </w:rPr>
        <w:t xml:space="preserve"> </w:t>
      </w:r>
      <w:r w:rsidRPr="00D93086">
        <w:rPr>
          <w:sz w:val="24"/>
        </w:rPr>
        <w:t xml:space="preserve">extern de 9V – 1A. </w:t>
      </w:r>
    </w:p>
    <w:p w14:paraId="5177967C" w14:textId="77777777" w:rsidR="00B464A9" w:rsidRDefault="00B464A9" w:rsidP="00B464A9">
      <w:pPr>
        <w:spacing w:after="0" w:line="360" w:lineRule="auto"/>
        <w:ind w:left="720"/>
        <w:rPr>
          <w:sz w:val="24"/>
        </w:rPr>
      </w:pPr>
    </w:p>
    <w:p w14:paraId="1DDCCBED" w14:textId="23735751" w:rsidR="00981516" w:rsidRPr="00D93086" w:rsidRDefault="00B464A9" w:rsidP="00B464A9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Plăcuța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>
        <w:rPr>
          <w:sz w:val="24"/>
        </w:rPr>
        <w:t xml:space="preserve"> extern la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între</w:t>
      </w:r>
      <w:proofErr w:type="spellEnd"/>
      <w:r>
        <w:rPr>
          <w:sz w:val="24"/>
        </w:rPr>
        <w:t xml:space="preserve"> 6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20V.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>
        <w:rPr>
          <w:sz w:val="24"/>
        </w:rPr>
        <w:t>alimentarea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decat</w:t>
      </w:r>
      <w:proofErr w:type="spellEnd"/>
      <w:r w:rsidR="00981516" w:rsidRPr="00D93086">
        <w:rPr>
          <w:sz w:val="24"/>
        </w:rPr>
        <w:t xml:space="preserve"> 7V, </w:t>
      </w:r>
      <w:proofErr w:type="spellStart"/>
      <w:r w:rsidR="00981516" w:rsidRPr="00D93086">
        <w:rPr>
          <w:sz w:val="24"/>
        </w:rPr>
        <w:t>pinul</w:t>
      </w:r>
      <w:proofErr w:type="spellEnd"/>
      <w:r w:rsidR="00981516" w:rsidRPr="00D93086">
        <w:rPr>
          <w:sz w:val="24"/>
        </w:rPr>
        <w:t xml:space="preserve"> de</w:t>
      </w:r>
      <w:r>
        <w:rPr>
          <w:sz w:val="24"/>
        </w:rPr>
        <w:t xml:space="preserve"> 5V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livra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decat</w:t>
      </w:r>
      <w:proofErr w:type="spellEnd"/>
      <w:r>
        <w:rPr>
          <w:sz w:val="24"/>
        </w:rPr>
        <w:t xml:space="preserve"> 5V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deveni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folosi</w:t>
      </w:r>
      <w:r>
        <w:rPr>
          <w:sz w:val="24"/>
        </w:rPr>
        <w:t>m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plăcii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mare </w:t>
      </w:r>
      <w:proofErr w:type="spellStart"/>
      <w:r>
        <w:rPr>
          <w:sz w:val="24"/>
        </w:rPr>
        <w:t>decât</w:t>
      </w:r>
      <w:proofErr w:type="spellEnd"/>
      <w:r>
        <w:rPr>
          <w:sz w:val="24"/>
        </w:rPr>
        <w:t xml:space="preserve"> 12V, </w:t>
      </w:r>
      <w:proofErr w:type="spellStart"/>
      <w:r>
        <w:rPr>
          <w:sz w:val="24"/>
        </w:rPr>
        <w:t>putem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deteriora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a</w:t>
      </w:r>
      <w:proofErr w:type="spellEnd"/>
      <w:r w:rsidR="00981516" w:rsidRPr="00D93086">
        <w:rPr>
          <w:sz w:val="24"/>
        </w:rPr>
        <w:t xml:space="preserve">. </w:t>
      </w:r>
      <w:proofErr w:type="spellStart"/>
      <w:r w:rsidR="00981516" w:rsidRPr="00D93086">
        <w:rPr>
          <w:sz w:val="24"/>
        </w:rPr>
        <w:t>Recomandat</w:t>
      </w:r>
      <w:proofErr w:type="spellEnd"/>
      <w:r w:rsidR="00981516" w:rsidRPr="00D93086">
        <w:rPr>
          <w:sz w:val="24"/>
        </w:rPr>
        <w:t xml:space="preserve">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</w:t>
      </w:r>
      <w:r>
        <w:rPr>
          <w:sz w:val="24"/>
        </w:rPr>
        <w:t>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tensiuni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981516" w:rsidRPr="00D93086">
        <w:rPr>
          <w:sz w:val="24"/>
        </w:rPr>
        <w:t>ntre</w:t>
      </w:r>
      <w:proofErr w:type="spellEnd"/>
      <w:r w:rsidR="00981516" w:rsidRPr="00D93086">
        <w:rPr>
          <w:sz w:val="24"/>
        </w:rPr>
        <w:t xml:space="preserve">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2DFE04EE" w:rsidR="00981516" w:rsidRPr="00D93086" w:rsidRDefault="006D2FDD" w:rsidP="000D2808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folosiț</w:t>
      </w:r>
      <w:r w:rsidR="00981516" w:rsidRPr="00D93086">
        <w:rPr>
          <w:sz w:val="24"/>
        </w:rPr>
        <w:t>i</w:t>
      </w:r>
      <w:proofErr w:type="spellEnd"/>
      <w:r w:rsidR="00981516" w:rsidRPr="00D93086">
        <w:rPr>
          <w:sz w:val="24"/>
        </w:rPr>
        <w:t>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030F15F0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>VIN –</w:t>
      </w:r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Acest</w:t>
      </w:r>
      <w:proofErr w:type="spellEnd"/>
      <w:r w:rsidR="006D2FDD">
        <w:rPr>
          <w:sz w:val="24"/>
        </w:rPr>
        <w:t xml:space="preserve"> pin </w:t>
      </w:r>
      <w:proofErr w:type="spellStart"/>
      <w:proofErr w:type="gramStart"/>
      <w:r w:rsidR="006D2FDD">
        <w:rPr>
          <w:sz w:val="24"/>
        </w:rPr>
        <w:t>este</w:t>
      </w:r>
      <w:proofErr w:type="spellEnd"/>
      <w:proofErr w:type="gram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folosit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pentru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înlocuirea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pinului</w:t>
      </w:r>
      <w:proofErr w:type="spellEnd"/>
      <w:r w:rsidR="006D2FDD">
        <w:rPr>
          <w:sz w:val="24"/>
        </w:rPr>
        <w:t xml:space="preserve"> de 5V </w:t>
      </w:r>
      <w:proofErr w:type="spellStart"/>
      <w:r w:rsidR="006D2FDD">
        <w:rPr>
          <w:sz w:val="24"/>
        </w:rPr>
        <w:t>când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placuț</w:t>
      </w:r>
      <w:r w:rsidRPr="00D93086">
        <w:rPr>
          <w:sz w:val="24"/>
        </w:rPr>
        <w:t>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es</w:t>
      </w:r>
      <w:r w:rsidR="006D2FDD">
        <w:rPr>
          <w:sz w:val="24"/>
        </w:rPr>
        <w:t>te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alimentată</w:t>
      </w:r>
      <w:proofErr w:type="spellEnd"/>
      <w:r w:rsidRPr="00D93086">
        <w:rPr>
          <w:sz w:val="24"/>
        </w:rPr>
        <w:t xml:space="preserve"> extern</w:t>
      </w:r>
      <w:r w:rsidR="006D2FDD">
        <w:rPr>
          <w:sz w:val="24"/>
        </w:rPr>
        <w:t>.</w:t>
      </w:r>
    </w:p>
    <w:p w14:paraId="3B721B72" w14:textId="587BD1EA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5V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dă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5V de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Placuța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 w:rsidR="00981516" w:rsidRPr="00D93086">
        <w:rPr>
          <w:sz w:val="24"/>
        </w:rPr>
        <w:t xml:space="preserve"> de la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alimentator</w:t>
      </w:r>
      <w:proofErr w:type="spellEnd"/>
      <w:r w:rsidR="00981516" w:rsidRPr="00D93086">
        <w:rPr>
          <w:sz w:val="24"/>
        </w:rPr>
        <w:t xml:space="preserve"> extern (7-12V), de la USB (5V), </w:t>
      </w:r>
      <w:proofErr w:type="spellStart"/>
      <w:r>
        <w:rPr>
          <w:sz w:val="24"/>
        </w:rPr>
        <w:t>ori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VIN (7-12V). </w:t>
      </w:r>
      <w:proofErr w:type="spellStart"/>
      <w:r>
        <w:rPr>
          <w:sz w:val="24"/>
        </w:rPr>
        <w:t>Adăugâ</w:t>
      </w:r>
      <w:r w:rsidR="00981516" w:rsidRPr="00D93086">
        <w:rPr>
          <w:sz w:val="24"/>
        </w:rPr>
        <w:t>nd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mai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mult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voltaj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de 5V </w:t>
      </w:r>
      <w:proofErr w:type="spellStart"/>
      <w:r w:rsidR="00981516" w:rsidRPr="00D93086">
        <w:rPr>
          <w:sz w:val="24"/>
        </w:rPr>
        <w:t>sau</w:t>
      </w:r>
      <w:proofErr w:type="spellEnd"/>
      <w:r w:rsidR="00981516" w:rsidRPr="00D93086">
        <w:rPr>
          <w:sz w:val="24"/>
        </w:rPr>
        <w:t xml:space="preserve"> 3.3V </w:t>
      </w:r>
      <w:proofErr w:type="spellStart"/>
      <w:r w:rsidR="00981516" w:rsidRPr="00D93086">
        <w:rPr>
          <w:sz w:val="24"/>
        </w:rPr>
        <w:t>vor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ignora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regulatorul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ceea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duce la </w:t>
      </w:r>
      <w:proofErr w:type="spellStart"/>
      <w:r>
        <w:rPr>
          <w:sz w:val="24"/>
        </w:rPr>
        <w:t>avarierea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plă</w:t>
      </w:r>
      <w:r w:rsidR="00981516" w:rsidRPr="00D93086">
        <w:rPr>
          <w:sz w:val="24"/>
        </w:rPr>
        <w:t>cii</w:t>
      </w:r>
      <w:proofErr w:type="spellEnd"/>
      <w:r w:rsidR="00981516" w:rsidRPr="00D93086">
        <w:rPr>
          <w:sz w:val="24"/>
        </w:rPr>
        <w:t>.</w:t>
      </w:r>
    </w:p>
    <w:p w14:paraId="2393A920" w14:textId="5AD98CC1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3.3V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livrează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generată</w:t>
      </w:r>
      <w:proofErr w:type="spellEnd"/>
      <w:r w:rsidR="00981516" w:rsidRPr="00D93086">
        <w:rPr>
          <w:sz w:val="24"/>
        </w:rPr>
        <w:t xml:space="preserve"> de regulator. </w:t>
      </w:r>
      <w:proofErr w:type="spellStart"/>
      <w:r w:rsidR="00981516" w:rsidRPr="00D93086">
        <w:rPr>
          <w:sz w:val="24"/>
        </w:rPr>
        <w:t>Curentul</w:t>
      </w:r>
      <w:proofErr w:type="spellEnd"/>
      <w:r w:rsidR="00981516" w:rsidRPr="00D93086">
        <w:rPr>
          <w:sz w:val="24"/>
        </w:rPr>
        <w:t xml:space="preserve"> maxim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de 50mA.</w:t>
      </w:r>
    </w:p>
    <w:p w14:paraId="72CBF9C1" w14:textId="2BD97B7F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GND – </w:t>
      </w: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împămâ</w:t>
      </w:r>
      <w:r w:rsidR="00981516" w:rsidRPr="00D93086">
        <w:rPr>
          <w:sz w:val="24"/>
        </w:rPr>
        <w:t>ntare</w:t>
      </w:r>
      <w:proofErr w:type="spellEnd"/>
      <w:r>
        <w:rPr>
          <w:sz w:val="24"/>
        </w:rPr>
        <w:t>.</w:t>
      </w:r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1" w:name="_Toc57993217"/>
      <w:bookmarkStart w:id="12" w:name="_Toc60228704"/>
      <w:proofErr w:type="spellStart"/>
      <w:r w:rsidRPr="000532A0">
        <w:rPr>
          <w:sz w:val="32"/>
          <w:szCs w:val="32"/>
        </w:rPr>
        <w:t>Memorie</w:t>
      </w:r>
      <w:bookmarkEnd w:id="11"/>
      <w:bookmarkEnd w:id="12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0C6BAA2" w:rsidR="00981516" w:rsidRPr="00D93086" w:rsidRDefault="00981516" w:rsidP="004B1F81">
      <w:pPr>
        <w:spacing w:after="0" w:line="360" w:lineRule="auto"/>
        <w:ind w:firstLine="720"/>
        <w:rPr>
          <w:sz w:val="24"/>
        </w:rPr>
      </w:pPr>
      <w:proofErr w:type="spellStart"/>
      <w:r w:rsidRPr="00D93086">
        <w:rPr>
          <w:sz w:val="24"/>
        </w:rPr>
        <w:t>Microcontrollerul</w:t>
      </w:r>
      <w:proofErr w:type="spellEnd"/>
      <w:r w:rsidRPr="00D93086">
        <w:rPr>
          <w:sz w:val="24"/>
        </w:rPr>
        <w:t xml:space="preserve"> ATmega238P are </w:t>
      </w:r>
      <w:r w:rsidR="006D2FDD">
        <w:rPr>
          <w:sz w:val="24"/>
        </w:rPr>
        <w:t xml:space="preserve">o </w:t>
      </w:r>
      <w:proofErr w:type="spellStart"/>
      <w:r w:rsidR="006D2FDD">
        <w:rPr>
          <w:sz w:val="24"/>
        </w:rPr>
        <w:t>memorie</w:t>
      </w:r>
      <w:proofErr w:type="spellEnd"/>
      <w:r w:rsidR="006D2FDD">
        <w:rPr>
          <w:sz w:val="24"/>
        </w:rPr>
        <w:t xml:space="preserve"> 32KB (cu 0.5KB </w:t>
      </w:r>
      <w:proofErr w:type="spellStart"/>
      <w:r w:rsidR="006D2FDD">
        <w:rPr>
          <w:sz w:val="24"/>
        </w:rPr>
        <w:t>folosiț</w:t>
      </w:r>
      <w:r w:rsidRPr="00D93086">
        <w:rPr>
          <w:sz w:val="24"/>
        </w:rPr>
        <w:t>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pentru</w:t>
      </w:r>
      <w:proofErr w:type="spellEnd"/>
      <w:r w:rsidRPr="00D93086">
        <w:rPr>
          <w:sz w:val="24"/>
        </w:rPr>
        <w:t xml:space="preserve"> BIOS).</w:t>
      </w:r>
    </w:p>
    <w:p w14:paraId="420B113D" w14:textId="77777777" w:rsidR="00981516" w:rsidRPr="00D93086" w:rsidRDefault="00981516" w:rsidP="000D2808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Are </w:t>
      </w:r>
      <w:proofErr w:type="spellStart"/>
      <w:r w:rsidRPr="00D93086">
        <w:rPr>
          <w:sz w:val="24"/>
        </w:rPr>
        <w:t>deasemenea</w:t>
      </w:r>
      <w:proofErr w:type="spellEnd"/>
      <w:r w:rsidRPr="00D93086">
        <w:rPr>
          <w:sz w:val="24"/>
        </w:rPr>
        <w:t xml:space="preserve"> 2KB SRAM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</w:t>
      </w:r>
      <w:proofErr w:type="gramStart"/>
      <w:r w:rsidRPr="00D93086">
        <w:rPr>
          <w:sz w:val="24"/>
        </w:rPr>
        <w:t>un</w:t>
      </w:r>
      <w:proofErr w:type="gramEnd"/>
      <w:r w:rsidRPr="00D93086">
        <w:rPr>
          <w:sz w:val="24"/>
        </w:rPr>
        <w:t xml:space="preserve"> 1KB de EEPROM.</w:t>
      </w:r>
    </w:p>
    <w:p w14:paraId="6929F87E" w14:textId="77777777" w:rsidR="000D2808" w:rsidRDefault="000D2808" w:rsidP="000D2808">
      <w:pPr>
        <w:spacing w:line="360" w:lineRule="auto"/>
        <w:ind w:left="1440"/>
      </w:pPr>
    </w:p>
    <w:p w14:paraId="73D4FE1E" w14:textId="77777777" w:rsidR="00B464A9" w:rsidRDefault="00B464A9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455C78E6" w:rsidR="00981516" w:rsidRPr="000532A0" w:rsidRDefault="004B1F81" w:rsidP="000D2808">
      <w:pPr>
        <w:pStyle w:val="Heading3"/>
        <w:spacing w:line="360" w:lineRule="auto"/>
        <w:rPr>
          <w:sz w:val="32"/>
          <w:szCs w:val="32"/>
        </w:rPr>
      </w:pPr>
      <w:bookmarkStart w:id="13" w:name="_Toc57993218"/>
      <w:bookmarkStart w:id="14" w:name="_Toc60228705"/>
      <w:r>
        <w:rPr>
          <w:sz w:val="32"/>
          <w:szCs w:val="32"/>
        </w:rPr>
        <w:lastRenderedPageBreak/>
        <w:t xml:space="preserve">Input </w:t>
      </w:r>
      <w:proofErr w:type="spellStart"/>
      <w:r>
        <w:rPr>
          <w:sz w:val="32"/>
          <w:szCs w:val="32"/>
        </w:rPr>
        <w:t>ș</w:t>
      </w:r>
      <w:r w:rsidR="00981516" w:rsidRPr="000532A0">
        <w:rPr>
          <w:sz w:val="32"/>
          <w:szCs w:val="32"/>
        </w:rPr>
        <w:t>i</w:t>
      </w:r>
      <w:proofErr w:type="spellEnd"/>
      <w:r w:rsidR="00981516" w:rsidRPr="000532A0">
        <w:rPr>
          <w:sz w:val="32"/>
          <w:szCs w:val="32"/>
        </w:rPr>
        <w:t xml:space="preserve"> Output</w:t>
      </w:r>
      <w:bookmarkEnd w:id="13"/>
      <w:bookmarkEnd w:id="14"/>
    </w:p>
    <w:p w14:paraId="17B95481" w14:textId="77777777" w:rsidR="00981516" w:rsidRPr="006E01B3" w:rsidRDefault="00981516" w:rsidP="000D2808">
      <w:pPr>
        <w:spacing w:after="0" w:line="360" w:lineRule="auto"/>
      </w:pPr>
    </w:p>
    <w:p w14:paraId="5A8FC7F1" w14:textId="094E7518" w:rsidR="00981516" w:rsidRPr="001A7782" w:rsidRDefault="00981516" w:rsidP="004B1F81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ca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</w:t>
      </w:r>
      <w:r w:rsidR="004B1F81">
        <w:rPr>
          <w:sz w:val="24"/>
        </w:rPr>
        <w:t>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sau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prin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utilizarea</w:t>
      </w:r>
      <w:proofErr w:type="spellEnd"/>
      <w:r w:rsidR="004B1F81">
        <w:rPr>
          <w:sz w:val="24"/>
        </w:rPr>
        <w:t xml:space="preserve"> </w:t>
      </w:r>
      <w:proofErr w:type="spellStart"/>
      <w:r w:rsidRPr="001A7782">
        <w:rPr>
          <w:sz w:val="24"/>
        </w:rPr>
        <w:t>funcțiilor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pinMode</w:t>
      </w:r>
      <w:proofErr w:type="spellEnd"/>
      <w:r w:rsidRPr="001A7782">
        <w:rPr>
          <w:sz w:val="24"/>
        </w:rPr>
        <w:t xml:space="preserve"> (), </w:t>
      </w:r>
      <w:proofErr w:type="spellStart"/>
      <w:r w:rsidRPr="001A7782">
        <w:rPr>
          <w:sz w:val="24"/>
        </w:rPr>
        <w:t>digitalRead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digitalWrite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în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programarea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arduino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acționează</w:t>
      </w:r>
      <w:proofErr w:type="spellEnd"/>
      <w:r w:rsidRPr="001A7782">
        <w:rPr>
          <w:sz w:val="24"/>
        </w:rPr>
        <w:t xml:space="preserve"> la 5V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furniza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curent</w:t>
      </w:r>
      <w:proofErr w:type="spellEnd"/>
      <w:r w:rsidRPr="001A7782">
        <w:rPr>
          <w:sz w:val="24"/>
        </w:rPr>
        <w:t xml:space="preserve"> maxim de 40mA. Din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au </w:t>
      </w:r>
      <w:proofErr w:type="spellStart"/>
      <w:r w:rsidRPr="001A7782">
        <w:rPr>
          <w:sz w:val="24"/>
        </w:rPr>
        <w:t>funcții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specifice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așa</w:t>
      </w:r>
      <w:proofErr w:type="spellEnd"/>
      <w:r w:rsidRPr="001A7782">
        <w:rPr>
          <w:sz w:val="24"/>
        </w:rPr>
        <w:t xml:space="preserve"> cum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enumerați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mai</w:t>
      </w:r>
      <w:proofErr w:type="spellEnd"/>
      <w:r w:rsidRPr="001A7782">
        <w:rPr>
          <w:sz w:val="24"/>
        </w:rPr>
        <w:t xml:space="preserve"> </w:t>
      </w:r>
      <w:proofErr w:type="spellStart"/>
      <w:proofErr w:type="gramStart"/>
      <w:r w:rsidRPr="001A7782">
        <w:rPr>
          <w:sz w:val="24"/>
        </w:rPr>
        <w:t>jos</w:t>
      </w:r>
      <w:proofErr w:type="spellEnd"/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637ECF19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seriali</w:t>
      </w:r>
      <w:proofErr w:type="spellEnd"/>
      <w:r w:rsidRPr="001A7782">
        <w:rPr>
          <w:sz w:val="24"/>
        </w:rPr>
        <w:t xml:space="preserve"> 0 (Rx)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 (</w:t>
      </w:r>
      <w:proofErr w:type="spellStart"/>
      <w:proofErr w:type="gramStart"/>
      <w:r w:rsidRPr="001A7782">
        <w:rPr>
          <w:sz w:val="24"/>
        </w:rPr>
        <w:t>Tx</w:t>
      </w:r>
      <w:proofErr w:type="spellEnd"/>
      <w:proofErr w:type="gramEnd"/>
      <w:r w:rsidRPr="001A7782">
        <w:rPr>
          <w:sz w:val="24"/>
        </w:rPr>
        <w:t xml:space="preserve">): </w:t>
      </w: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Rx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Tx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transmite</w:t>
      </w:r>
      <w:proofErr w:type="spellEnd"/>
      <w:r w:rsidR="004B1F81">
        <w:rPr>
          <w:sz w:val="24"/>
        </w:rPr>
        <w:t xml:space="preserve"> date </w:t>
      </w:r>
      <w:proofErr w:type="spellStart"/>
      <w:r w:rsidR="004B1F81">
        <w:rPr>
          <w:sz w:val="24"/>
        </w:rPr>
        <w:t>seriale</w:t>
      </w:r>
      <w:proofErr w:type="spellEnd"/>
      <w:r w:rsidR="004B1F81">
        <w:rPr>
          <w:sz w:val="24"/>
        </w:rPr>
        <w:t xml:space="preserve"> TTL. </w:t>
      </w:r>
      <w:proofErr w:type="spellStart"/>
      <w:r w:rsidR="004B1F81">
        <w:rPr>
          <w:sz w:val="24"/>
        </w:rPr>
        <w:t>Aceș</w:t>
      </w:r>
      <w:r w:rsidRPr="001A7782">
        <w:rPr>
          <w:sz w:val="24"/>
        </w:rPr>
        <w:t>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conectați</w:t>
      </w:r>
      <w:proofErr w:type="spellEnd"/>
      <w:r w:rsidRPr="001A7782">
        <w:rPr>
          <w:sz w:val="24"/>
        </w:rPr>
        <w:t xml:space="preserve"> cu USB-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>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externi</w:t>
      </w:r>
      <w:proofErr w:type="spellEnd"/>
      <w:r w:rsidRPr="001A7782">
        <w:rPr>
          <w:sz w:val="24"/>
        </w:rPr>
        <w:t xml:space="preserve"> 2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3: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configurați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declanșa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atunci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au o </w:t>
      </w:r>
      <w:proofErr w:type="spellStart"/>
      <w:r w:rsidRPr="001A7782">
        <w:rPr>
          <w:sz w:val="24"/>
        </w:rPr>
        <w:t>valoare</w:t>
      </w:r>
      <w:proofErr w:type="spellEnd"/>
      <w:r w:rsidRPr="001A7782">
        <w:rPr>
          <w:sz w:val="24"/>
        </w:rPr>
        <w:t xml:space="preserve">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</w:t>
      </w:r>
      <w:proofErr w:type="spellStart"/>
      <w:r w:rsidRPr="001A7782">
        <w:rPr>
          <w:sz w:val="24"/>
        </w:rPr>
        <w:t>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descrescător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modificare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valorii</w:t>
      </w:r>
      <w:proofErr w:type="spellEnd"/>
      <w:r w:rsidRPr="001A7782">
        <w:rPr>
          <w:sz w:val="24"/>
        </w:rPr>
        <w:t>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3, 5, 6, 9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11 PWM: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furnizează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ieșire</w:t>
      </w:r>
      <w:proofErr w:type="spellEnd"/>
      <w:r w:rsidRPr="001A7782">
        <w:rPr>
          <w:sz w:val="24"/>
        </w:rPr>
        <w:t xml:space="preserve"> PWM </w:t>
      </w: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8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analogWrite</w:t>
      </w:r>
      <w:proofErr w:type="spellEnd"/>
      <w:r w:rsidRPr="001A7782">
        <w:rPr>
          <w:sz w:val="24"/>
        </w:rPr>
        <w:t xml:space="preserve">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SPI 10 (SS), 11 (MOSI), 12 (MISO)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13 (SCK):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SPI.</w:t>
      </w:r>
    </w:p>
    <w:p w14:paraId="4DC12D4A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 13: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pin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conectat</w:t>
      </w:r>
      <w:proofErr w:type="spellEnd"/>
      <w:r w:rsidRPr="001A7782">
        <w:rPr>
          <w:sz w:val="24"/>
        </w:rPr>
        <w:t xml:space="preserve"> cu un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HIGH - LED-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pornit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LOW,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oprit</w:t>
      </w:r>
      <w:proofErr w:type="spellEnd"/>
      <w:r w:rsidRPr="001A7782">
        <w:rPr>
          <w:sz w:val="24"/>
        </w:rPr>
        <w:t>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4B1F81" w:rsidRDefault="00981516" w:rsidP="004B1F81">
      <w:pPr>
        <w:spacing w:after="0" w:line="360" w:lineRule="auto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lângă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există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6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intrare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analogici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având</w:t>
      </w:r>
      <w:proofErr w:type="spellEnd"/>
      <w:r w:rsidRPr="001A7782">
        <w:rPr>
          <w:sz w:val="24"/>
        </w:rPr>
        <w:t xml:space="preserve"> o</w:t>
      </w:r>
    </w:p>
    <w:p w14:paraId="5730CA9D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spellStart"/>
      <w:proofErr w:type="gramStart"/>
      <w:r w:rsidRPr="001A7782">
        <w:rPr>
          <w:sz w:val="24"/>
        </w:rPr>
        <w:t>rezoluție</w:t>
      </w:r>
      <w:proofErr w:type="spellEnd"/>
      <w:proofErr w:type="gramEnd"/>
      <w:r w:rsidRPr="001A7782">
        <w:rPr>
          <w:sz w:val="24"/>
        </w:rPr>
        <w:t xml:space="preserve"> de 10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adică</w:t>
      </w:r>
      <w:proofErr w:type="spellEnd"/>
      <w:r w:rsidRPr="001A7782">
        <w:rPr>
          <w:sz w:val="24"/>
        </w:rPr>
        <w:t xml:space="preserve"> 1024 de </w:t>
      </w:r>
      <w:proofErr w:type="spellStart"/>
      <w:r w:rsidRPr="001A7782">
        <w:rPr>
          <w:sz w:val="24"/>
        </w:rPr>
        <w:t>valori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diferite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Aceștia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măsoară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tensiune</w:t>
      </w:r>
      <w:proofErr w:type="spellEnd"/>
      <w:r w:rsidRPr="001A7782">
        <w:rPr>
          <w:sz w:val="24"/>
        </w:rPr>
        <w:t xml:space="preserve"> de la 0 la 5 </w:t>
      </w:r>
      <w:proofErr w:type="spellStart"/>
      <w:r w:rsidRPr="001A7782">
        <w:rPr>
          <w:sz w:val="24"/>
        </w:rPr>
        <w:t>volți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dar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această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limită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fi </w:t>
      </w:r>
      <w:proofErr w:type="spellStart"/>
      <w:r w:rsidRPr="001A7782">
        <w:rPr>
          <w:sz w:val="24"/>
        </w:rPr>
        <w:t>mărită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AREF cu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analogică</w:t>
      </w:r>
      <w:proofErr w:type="spellEnd"/>
      <w:r w:rsidRPr="001A7782">
        <w:rPr>
          <w:sz w:val="24"/>
        </w:rPr>
        <w:t xml:space="preserve"> 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analogic 4 (SDA)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5 (SCA), de </w:t>
      </w:r>
      <w:proofErr w:type="spellStart"/>
      <w:r w:rsidRPr="001A7782">
        <w:rPr>
          <w:sz w:val="24"/>
        </w:rPr>
        <w:t>asemenea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utilizați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TWI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biblioteca</w:t>
      </w:r>
      <w:proofErr w:type="spellEnd"/>
      <w:r w:rsidRPr="001A7782">
        <w:rPr>
          <w:sz w:val="24"/>
        </w:rPr>
        <w:t xml:space="preserve">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80BBC13" w14:textId="77777777" w:rsidR="004B1F81" w:rsidRDefault="004B1F81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44CC4A9F" w:rsidR="00981516" w:rsidRPr="008B3846" w:rsidRDefault="00981516" w:rsidP="000D2808">
      <w:pPr>
        <w:pStyle w:val="Heading2"/>
        <w:spacing w:line="360" w:lineRule="auto"/>
      </w:pPr>
      <w:bookmarkStart w:id="15" w:name="_Toc57993219"/>
      <w:bookmarkStart w:id="16" w:name="_Toc60228706"/>
      <w:proofErr w:type="spellStart"/>
      <w:r w:rsidRPr="008B3846">
        <w:lastRenderedPageBreak/>
        <w:t>S</w:t>
      </w:r>
      <w:r w:rsidRPr="008E552A">
        <w:rPr>
          <w:rStyle w:val="Heading1Char"/>
          <w:b/>
        </w:rPr>
        <w:t>enzorul</w:t>
      </w:r>
      <w:proofErr w:type="spellEnd"/>
      <w:r w:rsidRPr="008E552A">
        <w:rPr>
          <w:rStyle w:val="Heading1Char"/>
          <w:b/>
        </w:rPr>
        <w:t xml:space="preserve"> de </w:t>
      </w:r>
      <w:proofErr w:type="spellStart"/>
      <w:r w:rsidRPr="008E552A">
        <w:rPr>
          <w:rStyle w:val="Heading1Char"/>
          <w:b/>
        </w:rPr>
        <w:t>temperatur</w:t>
      </w:r>
      <w:bookmarkEnd w:id="15"/>
      <w:r w:rsidR="004B1F81">
        <w:rPr>
          <w:rStyle w:val="Heading1Char"/>
          <w:b/>
        </w:rPr>
        <w:t>ă</w:t>
      </w:r>
      <w:bookmarkEnd w:id="16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1CCA8E3E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din </w:t>
      </w:r>
      <w:proofErr w:type="spellStart"/>
      <w:r w:rsidRPr="001A7782">
        <w:rPr>
          <w:sz w:val="24"/>
        </w:rPr>
        <w:t>senzorii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folosiți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proi</w:t>
      </w:r>
      <w:r w:rsidR="004B1F81">
        <w:rPr>
          <w:sz w:val="24"/>
        </w:rPr>
        <w:t>ect</w:t>
      </w:r>
      <w:proofErr w:type="spellEnd"/>
      <w:r w:rsidR="004B1F81">
        <w:rPr>
          <w:sz w:val="24"/>
        </w:rPr>
        <w:t xml:space="preserve"> </w:t>
      </w:r>
      <w:proofErr w:type="spellStart"/>
      <w:proofErr w:type="gramStart"/>
      <w:r w:rsidR="004B1F81">
        <w:rPr>
          <w:sz w:val="24"/>
        </w:rPr>
        <w:t>este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senzorul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temperatură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ș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umiditate</w:t>
      </w:r>
      <w:proofErr w:type="spellEnd"/>
    </w:p>
    <w:p w14:paraId="746FF523" w14:textId="2649DE0B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r w:rsidRPr="001A7782">
        <w:rPr>
          <w:sz w:val="24"/>
        </w:rPr>
        <w:t>D</w:t>
      </w:r>
      <w:r w:rsidR="004B1F81">
        <w:rPr>
          <w:sz w:val="24"/>
        </w:rPr>
        <w:t xml:space="preserve">HT11 cu </w:t>
      </w:r>
      <w:proofErr w:type="gramStart"/>
      <w:r w:rsidR="004B1F81">
        <w:rPr>
          <w:sz w:val="24"/>
        </w:rPr>
        <w:t>un</w:t>
      </w:r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semnal</w:t>
      </w:r>
      <w:proofErr w:type="spellEnd"/>
      <w:r w:rsidR="004B1F81">
        <w:rPr>
          <w:sz w:val="24"/>
        </w:rPr>
        <w:t xml:space="preserve"> digital de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calibrat</w:t>
      </w:r>
      <w:proofErr w:type="spellEnd"/>
      <w:r w:rsidR="004B1F81">
        <w:rPr>
          <w:sz w:val="24"/>
        </w:rPr>
        <w:t xml:space="preserve">. </w:t>
      </w:r>
      <w:proofErr w:type="spellStart"/>
      <w:r w:rsidR="004B1F81">
        <w:rPr>
          <w:sz w:val="24"/>
        </w:rPr>
        <w:t>Coeficienții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calibrare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stocați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memoria</w:t>
      </w:r>
      <w:proofErr w:type="spellEnd"/>
      <w:r w:rsidRPr="001A7782">
        <w:rPr>
          <w:sz w:val="24"/>
        </w:rPr>
        <w:t xml:space="preserve"> O</w:t>
      </w:r>
      <w:r w:rsidR="004B1F81">
        <w:rPr>
          <w:sz w:val="24"/>
        </w:rPr>
        <w:t xml:space="preserve">TP a </w:t>
      </w:r>
      <w:proofErr w:type="spellStart"/>
      <w:r w:rsidR="004B1F81">
        <w:rPr>
          <w:sz w:val="24"/>
        </w:rPr>
        <w:t>senzorului</w:t>
      </w:r>
      <w:proofErr w:type="spellEnd"/>
      <w:r w:rsidR="004B1F81">
        <w:rPr>
          <w:sz w:val="24"/>
        </w:rPr>
        <w:t xml:space="preserve">, </w:t>
      </w:r>
      <w:proofErr w:type="spellStart"/>
      <w:proofErr w:type="gramStart"/>
      <w:r w:rsidR="004B1F81">
        <w:rPr>
          <w:sz w:val="24"/>
        </w:rPr>
        <w:t>ce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folosiț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procesul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detectare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semnalului</w:t>
      </w:r>
      <w:proofErr w:type="spellEnd"/>
      <w:r w:rsidRPr="001A7782">
        <w:rPr>
          <w:sz w:val="24"/>
        </w:rPr>
        <w:t xml:space="preserve"> intern al </w:t>
      </w:r>
      <w:proofErr w:type="spellStart"/>
      <w:r w:rsidRPr="001A7782">
        <w:rPr>
          <w:sz w:val="24"/>
        </w:rPr>
        <w:t>senzorului</w:t>
      </w:r>
      <w:proofErr w:type="spellEnd"/>
      <w:r w:rsidRPr="001A7782">
        <w:rPr>
          <w:sz w:val="24"/>
        </w:rP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4B1F81">
      <w:pPr>
        <w:spacing w:after="0" w:line="360" w:lineRule="auto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7AD81DBD" w14:textId="77777777" w:rsidR="004B1F81" w:rsidRDefault="004B1F81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7" w:name="_Toc57993220"/>
      <w:bookmarkStart w:id="18" w:name="_Toc60228707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7"/>
      <w:bookmarkEnd w:id="18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2876445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9" w:name="_Toc57993221"/>
      <w:bookmarkStart w:id="20" w:name="_Toc60228708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="004B1F81">
        <w:rPr>
          <w:sz w:val="32"/>
        </w:rPr>
        <w:t>plicaț</w:t>
      </w:r>
      <w:r w:rsidRPr="008E552A">
        <w:rPr>
          <w:sz w:val="32"/>
        </w:rPr>
        <w:t>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</w:t>
      </w:r>
      <w:bookmarkEnd w:id="19"/>
      <w:r w:rsidR="004B1F81">
        <w:rPr>
          <w:sz w:val="32"/>
        </w:rPr>
        <w:t>ă</w:t>
      </w:r>
      <w:bookmarkEnd w:id="20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148D81E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conecta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mic</w:t>
      </w:r>
      <w:proofErr w:type="spellEnd"/>
      <w:r w:rsidR="00981516" w:rsidRPr="001A7782">
        <w:rPr>
          <w:sz w:val="24"/>
        </w:rPr>
        <w:t xml:space="preserve"> de 20m</w:t>
      </w:r>
      <w:r>
        <w:rPr>
          <w:sz w:val="24"/>
        </w:rPr>
        <w:t xml:space="preserve">, </w:t>
      </w:r>
      <w:proofErr w:type="spellStart"/>
      <w:r>
        <w:rPr>
          <w:sz w:val="24"/>
        </w:rPr>
        <w:t>vom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nevoie</w:t>
      </w:r>
      <w:proofErr w:type="spellEnd"/>
      <w:r>
        <w:rPr>
          <w:sz w:val="24"/>
        </w:rPr>
        <w:t xml:space="preserve"> de o </w:t>
      </w:r>
      <w:proofErr w:type="spellStart"/>
      <w:r>
        <w:rPr>
          <w:sz w:val="24"/>
        </w:rPr>
        <w:t>rezistență</w:t>
      </w:r>
      <w:proofErr w:type="spellEnd"/>
      <w:r w:rsidR="00981516" w:rsidRPr="001A7782">
        <w:rPr>
          <w:sz w:val="24"/>
        </w:rPr>
        <w:t xml:space="preserve"> de 5K.</w:t>
      </w:r>
    </w:p>
    <w:p w14:paraId="52BA4ECC" w14:textId="2568508F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folosim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mare de 20m, s</w:t>
      </w:r>
      <w:r>
        <w:rPr>
          <w:sz w:val="24"/>
        </w:rPr>
        <w:t xml:space="preserve">e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alege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valoare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rezistenț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</w:t>
      </w:r>
      <w:proofErr w:type="spellStart"/>
      <w:r>
        <w:rPr>
          <w:sz w:val="24"/>
        </w:rPr>
        <w:t>necesară</w:t>
      </w:r>
      <w:proofErr w:type="spellEnd"/>
      <w:r w:rsidR="00981516" w:rsidRPr="001A7782">
        <w:rPr>
          <w:sz w:val="24"/>
        </w:rP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1" w:name="_Toc57993222"/>
      <w:bookmarkStart w:id="22" w:name="_Toc60228709"/>
      <w:proofErr w:type="spellStart"/>
      <w:r w:rsidRPr="008B3846">
        <w:rPr>
          <w:sz w:val="32"/>
          <w:szCs w:val="32"/>
        </w:rPr>
        <w:t>Alimentare</w:t>
      </w:r>
      <w:bookmarkEnd w:id="21"/>
      <w:bookmarkEnd w:id="22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F790DDA" w:rsidR="00981516" w:rsidRDefault="004B1F81" w:rsidP="00BE3FAA">
      <w:pPr>
        <w:spacing w:line="360" w:lineRule="auto"/>
        <w:ind w:left="720" w:firstLine="720"/>
      </w:pPr>
      <w:r>
        <w:rPr>
          <w:sz w:val="24"/>
        </w:rPr>
        <w:t xml:space="preserve">DHT11 se </w:t>
      </w:r>
      <w:proofErr w:type="spellStart"/>
      <w:r>
        <w:rPr>
          <w:sz w:val="24"/>
        </w:rPr>
        <w:t>alimentează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placuț</w:t>
      </w:r>
      <w:r w:rsidR="00981516" w:rsidRPr="001A7782">
        <w:rPr>
          <w:sz w:val="24"/>
        </w:rPr>
        <w:t>a</w:t>
      </w:r>
      <w:proofErr w:type="spellEnd"/>
      <w:r w:rsidR="00981516" w:rsidRPr="001A7782">
        <w:rPr>
          <w:sz w:val="24"/>
        </w:rPr>
        <w:t xml:space="preserve"> Arduino UNO </w:t>
      </w:r>
      <w:proofErr w:type="spellStart"/>
      <w:r w:rsidR="00981516" w:rsidRPr="001A7782">
        <w:rPr>
          <w:sz w:val="24"/>
        </w:rPr>
        <w:t>prin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interm</w:t>
      </w:r>
      <w:r>
        <w:rPr>
          <w:sz w:val="24"/>
        </w:rPr>
        <w:t>ediul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pinului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5V DC. </w:t>
      </w:r>
      <w:proofErr w:type="spellStart"/>
      <w:r>
        <w:rPr>
          <w:sz w:val="24"/>
        </w:rPr>
        <w:t>Când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alimentăm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senzorul</w:t>
      </w:r>
      <w:proofErr w:type="spellEnd"/>
      <w:r>
        <w:rPr>
          <w:sz w:val="24"/>
        </w:rPr>
        <w:t xml:space="preserve">, nu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trimisă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nicio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instrucț</w:t>
      </w:r>
      <w:r w:rsidR="00981516" w:rsidRPr="001A7782">
        <w:rPr>
          <w:sz w:val="24"/>
        </w:rPr>
        <w:t>iune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timp</w:t>
      </w:r>
      <w:proofErr w:type="spellEnd"/>
      <w:r w:rsidR="00981516" w:rsidRPr="001A7782">
        <w:rPr>
          <w:sz w:val="24"/>
        </w:rPr>
        <w:t xml:space="preserve"> de o </w:t>
      </w:r>
      <w:proofErr w:type="spellStart"/>
      <w:r w:rsidR="00981516" w:rsidRPr="001A7782">
        <w:rPr>
          <w:sz w:val="24"/>
        </w:rPr>
        <w:t>sec</w:t>
      </w:r>
      <w:r>
        <w:rPr>
          <w:sz w:val="24"/>
        </w:rPr>
        <w:t>undă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pe</w:t>
      </w:r>
      <w:r>
        <w:rPr>
          <w:sz w:val="24"/>
        </w:rPr>
        <w:t>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trece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starea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 w:rsidR="00981516" w:rsidRPr="001A7782">
        <w:rPr>
          <w:sz w:val="24"/>
        </w:rPr>
        <w:t>.</w:t>
      </w:r>
      <w:r w:rsidR="00981516"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11EE887B" w:rsidR="00981516" w:rsidRPr="008B3846" w:rsidRDefault="00981516" w:rsidP="000D2808">
      <w:pPr>
        <w:pStyle w:val="Heading2"/>
        <w:spacing w:line="360" w:lineRule="auto"/>
      </w:pPr>
      <w:bookmarkStart w:id="23" w:name="_Toc57993223"/>
      <w:bookmarkStart w:id="24" w:name="_Toc60228710"/>
      <w:proofErr w:type="spellStart"/>
      <w:r w:rsidRPr="008B3846">
        <w:t>S</w:t>
      </w:r>
      <w:r w:rsidR="004B1F81">
        <w:rPr>
          <w:rStyle w:val="Heading1Char"/>
          <w:b/>
          <w:sz w:val="32"/>
        </w:rPr>
        <w:t>enzorul</w:t>
      </w:r>
      <w:proofErr w:type="spellEnd"/>
      <w:r w:rsidR="004B1F81">
        <w:rPr>
          <w:rStyle w:val="Heading1Char"/>
          <w:b/>
          <w:sz w:val="32"/>
        </w:rPr>
        <w:t xml:space="preserve"> de </w:t>
      </w:r>
      <w:proofErr w:type="spellStart"/>
      <w:r w:rsidR="004B1F81">
        <w:rPr>
          <w:rStyle w:val="Heading1Char"/>
          <w:b/>
          <w:sz w:val="32"/>
        </w:rPr>
        <w:t>miș</w:t>
      </w:r>
      <w:r w:rsidRPr="008E552A">
        <w:rPr>
          <w:rStyle w:val="Heading1Char"/>
          <w:b/>
          <w:sz w:val="32"/>
        </w:rPr>
        <w:t>care</w:t>
      </w:r>
      <w:bookmarkEnd w:id="23"/>
      <w:bookmarkEnd w:id="24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05F5160B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</w:t>
      </w:r>
      <w:r w:rsidR="00F63E37">
        <w:rPr>
          <w:sz w:val="24"/>
        </w:rPr>
        <w:t>el</w:t>
      </w:r>
      <w:proofErr w:type="spellEnd"/>
      <w:r w:rsidR="00F63E37">
        <w:rPr>
          <w:sz w:val="24"/>
        </w:rPr>
        <w:t xml:space="preserve"> de-al </w:t>
      </w:r>
      <w:proofErr w:type="spellStart"/>
      <w:r w:rsidR="00F63E37">
        <w:rPr>
          <w:sz w:val="24"/>
        </w:rPr>
        <w:t>doilea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proiect</w:t>
      </w:r>
      <w:proofErr w:type="spellEnd"/>
      <w:r w:rsidR="00F63E37">
        <w:rPr>
          <w:sz w:val="24"/>
        </w:rPr>
        <w:t xml:space="preserve"> </w:t>
      </w:r>
      <w:proofErr w:type="spellStart"/>
      <w:proofErr w:type="gramStart"/>
      <w:r w:rsidR="00F63E37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</w:t>
      </w:r>
      <w:r w:rsidRPr="001A7782">
        <w:rPr>
          <w:sz w:val="24"/>
        </w:rPr>
        <w:t>care</w:t>
      </w:r>
      <w:proofErr w:type="spellEnd"/>
      <w:r w:rsidRPr="001A7782">
        <w:rPr>
          <w:sz w:val="24"/>
        </w:rPr>
        <w:t xml:space="preserve"> PIR.</w:t>
      </w:r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permite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detectarea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mișcării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pentru</w:t>
      </w:r>
      <w:proofErr w:type="spellEnd"/>
      <w:r w:rsidR="00F63E37">
        <w:rPr>
          <w:sz w:val="24"/>
        </w:rPr>
        <w:t xml:space="preserve"> a </w:t>
      </w:r>
      <w:proofErr w:type="spellStart"/>
      <w:r w:rsidR="00F63E37">
        <w:rPr>
          <w:sz w:val="24"/>
        </w:rPr>
        <w:t>vedea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dacă</w:t>
      </w:r>
      <w:proofErr w:type="spellEnd"/>
      <w:r w:rsidR="00F63E37">
        <w:rPr>
          <w:sz w:val="24"/>
        </w:rPr>
        <w:t xml:space="preserve"> o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trece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raza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acestuia</w:t>
      </w:r>
      <w:proofErr w:type="spellEnd"/>
      <w:r w:rsidRPr="001A7782">
        <w:rPr>
          <w:sz w:val="24"/>
        </w:rPr>
        <w:t xml:space="preserve">.  </w:t>
      </w:r>
    </w:p>
    <w:p w14:paraId="03BB717B" w14:textId="521FC1D6" w:rsidR="00981516" w:rsidRPr="001A7782" w:rsidRDefault="00981516" w:rsidP="000D2808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conț</w:t>
      </w:r>
      <w:r w:rsidRPr="001A7782">
        <w:rPr>
          <w:sz w:val="24"/>
        </w:rPr>
        <w:t>ine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</w:t>
      </w:r>
      <w:r w:rsidR="00F63E37">
        <w:rPr>
          <w:sz w:val="24"/>
        </w:rPr>
        <w:t>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detectează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nivele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infraroș</w:t>
      </w:r>
      <w:r w:rsidRPr="001A7782">
        <w:rPr>
          <w:sz w:val="24"/>
        </w:rPr>
        <w:t>u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mică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și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momentul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care o </w:t>
      </w:r>
      <w:proofErr w:type="spellStart"/>
      <w:r w:rsidR="00F63E37">
        <w:rPr>
          <w:sz w:val="24"/>
        </w:rPr>
        <w:t>persoana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trece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raza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lui</w:t>
      </w:r>
      <w:proofErr w:type="spellEnd"/>
      <w:r w:rsidR="00F63E37">
        <w:rPr>
          <w:sz w:val="24"/>
        </w:rPr>
        <w:t xml:space="preserve">, el </w:t>
      </w:r>
      <w:proofErr w:type="spellStart"/>
      <w:r w:rsidR="00F63E37">
        <w:rPr>
          <w:sz w:val="24"/>
        </w:rPr>
        <w:t>va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mare </w:t>
      </w:r>
      <w:proofErr w:type="spellStart"/>
      <w:r w:rsidR="00F63E37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urma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</w:t>
      </w:r>
      <w:r w:rsidR="00F63E37">
        <w:rPr>
          <w:sz w:val="24"/>
        </w:rPr>
        <w:t>ăldurii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degajate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5" w:name="_Toc57993224"/>
      <w:bookmarkStart w:id="26" w:name="_Toc60228711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5"/>
      <w:bookmarkEnd w:id="26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77777777" w:rsidR="00981516" w:rsidRDefault="00981516" w:rsidP="000D2808">
      <w:pPr>
        <w:spacing w:line="360" w:lineRule="auto"/>
      </w:pPr>
    </w:p>
    <w:p w14:paraId="1D69BFA6" w14:textId="77777777" w:rsidR="00981516" w:rsidRDefault="00981516" w:rsidP="000D2808">
      <w:pPr>
        <w:spacing w:line="360" w:lineRule="auto"/>
      </w:pPr>
    </w:p>
    <w:p w14:paraId="7CEA0E88" w14:textId="28DA63B5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7DFE8A16">
            <wp:simplePos x="0" y="0"/>
            <wp:positionH relativeFrom="margin">
              <wp:posOffset>429895</wp:posOffset>
            </wp:positionH>
            <wp:positionV relativeFrom="paragraph">
              <wp:posOffset>285750</wp:posOffset>
            </wp:positionV>
            <wp:extent cx="4997450" cy="3977005"/>
            <wp:effectExtent l="0" t="0" r="0" b="444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5F55" w14:textId="77777777" w:rsidR="00981516" w:rsidRDefault="00981516" w:rsidP="000D2808">
      <w:pPr>
        <w:spacing w:line="360" w:lineRule="auto"/>
      </w:pP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362FE939" w:rsidR="00981516" w:rsidRPr="008B3846" w:rsidRDefault="00F63E37" w:rsidP="000D2808">
      <w:pPr>
        <w:pStyle w:val="Heading3"/>
        <w:spacing w:line="360" w:lineRule="auto"/>
        <w:rPr>
          <w:sz w:val="32"/>
          <w:szCs w:val="32"/>
        </w:rPr>
      </w:pPr>
      <w:bookmarkStart w:id="27" w:name="_Toc57993225"/>
      <w:bookmarkStart w:id="28" w:name="_Toc60228712"/>
      <w:proofErr w:type="spellStart"/>
      <w:r>
        <w:rPr>
          <w:sz w:val="32"/>
          <w:szCs w:val="32"/>
        </w:rPr>
        <w:lastRenderedPageBreak/>
        <w:t>Aplicaț</w:t>
      </w:r>
      <w:r w:rsidR="00981516" w:rsidRPr="008B3846">
        <w:rPr>
          <w:sz w:val="32"/>
          <w:szCs w:val="32"/>
        </w:rPr>
        <w:t>ie</w:t>
      </w:r>
      <w:proofErr w:type="spellEnd"/>
      <w:r w:rsidR="00981516" w:rsidRPr="008B3846">
        <w:rPr>
          <w:sz w:val="32"/>
          <w:szCs w:val="32"/>
        </w:rPr>
        <w:t xml:space="preserve"> </w:t>
      </w:r>
      <w:proofErr w:type="spellStart"/>
      <w:r w:rsidR="00981516" w:rsidRPr="008B3846">
        <w:rPr>
          <w:sz w:val="32"/>
          <w:szCs w:val="32"/>
        </w:rPr>
        <w:t>practic</w:t>
      </w:r>
      <w:bookmarkEnd w:id="27"/>
      <w:r>
        <w:rPr>
          <w:sz w:val="32"/>
          <w:szCs w:val="32"/>
        </w:rPr>
        <w:t>ă</w:t>
      </w:r>
      <w:bookmarkEnd w:id="28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2E41C5DA" w:rsidR="00981516" w:rsidRDefault="00F75CAB" w:rsidP="00F75CAB">
      <w:pPr>
        <w:spacing w:line="360" w:lineRule="auto"/>
        <w:ind w:left="720" w:firstLine="720"/>
        <w:jc w:val="left"/>
        <w:rPr>
          <w:sz w:val="24"/>
        </w:rPr>
      </w:pPr>
      <w:proofErr w:type="spellStart"/>
      <w:r>
        <w:rPr>
          <w:sz w:val="24"/>
        </w:rPr>
        <w:t>Î</w:t>
      </w:r>
      <w:r w:rsidR="00AB4631">
        <w:rPr>
          <w:sz w:val="24"/>
        </w:rPr>
        <w:t>n</w:t>
      </w:r>
      <w:proofErr w:type="spellEnd"/>
      <w:r w:rsidR="00AB4631">
        <w:rPr>
          <w:sz w:val="24"/>
        </w:rPr>
        <w:t xml:space="preserve"> fig 5.</w:t>
      </w:r>
      <w:r w:rsidR="00981516" w:rsidRPr="001A7782">
        <w:rPr>
          <w:sz w:val="24"/>
        </w:rPr>
        <w:t xml:space="preserve"> </w:t>
      </w:r>
      <w:proofErr w:type="spellStart"/>
      <w:proofErr w:type="gramStart"/>
      <w:r w:rsidR="00981516" w:rsidRPr="001A7782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reprezentat</w:t>
      </w:r>
      <w:proofErr w:type="spellEnd"/>
      <w:r w:rsidR="00F63E37">
        <w:rPr>
          <w:sz w:val="24"/>
        </w:rPr>
        <w:t xml:space="preserve"> un circuit </w:t>
      </w:r>
      <w:proofErr w:type="spellStart"/>
      <w:r w:rsidR="00F63E37">
        <w:rPr>
          <w:sz w:val="24"/>
        </w:rPr>
        <w:t>simplu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</w:t>
      </w:r>
      <w:r w:rsidR="00981516" w:rsidRPr="001A7782">
        <w:rPr>
          <w:sz w:val="24"/>
        </w:rPr>
        <w:t>n</w:t>
      </w:r>
      <w:proofErr w:type="spellEnd"/>
      <w:r w:rsidR="00981516" w:rsidRPr="001A7782">
        <w:rPr>
          <w:sz w:val="24"/>
        </w:rPr>
        <w:t xml:space="preserve"> care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aprinde</w:t>
      </w:r>
      <w:proofErr w:type="spellEnd"/>
      <w:r w:rsidR="00981516" w:rsidRPr="001A7782">
        <w:rPr>
          <w:sz w:val="24"/>
        </w:rPr>
        <w:t xml:space="preserve"> un led RGB </w:t>
      </w:r>
      <w:proofErr w:type="spellStart"/>
      <w:r w:rsidR="00981516" w:rsidRPr="001A7782">
        <w:rPr>
          <w:sz w:val="24"/>
        </w:rPr>
        <w:t>pr</w:t>
      </w:r>
      <w:r w:rsidR="00F63E37">
        <w:rPr>
          <w:sz w:val="24"/>
        </w:rPr>
        <w:t>in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intermediul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senzorului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mișcare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ș</w:t>
      </w:r>
      <w:r w:rsidR="00257734">
        <w:rPr>
          <w:sz w:val="24"/>
        </w:rPr>
        <w:t>i</w:t>
      </w:r>
      <w:proofErr w:type="spellEnd"/>
      <w:r w:rsidR="00257734">
        <w:rPr>
          <w:sz w:val="24"/>
        </w:rPr>
        <w:t xml:space="preserve"> al </w:t>
      </w:r>
      <w:proofErr w:type="spellStart"/>
      <w:r w:rsidR="00257734">
        <w:rPr>
          <w:sz w:val="24"/>
        </w:rPr>
        <w:t>plă</w:t>
      </w:r>
      <w:r>
        <w:rPr>
          <w:sz w:val="24"/>
        </w:rPr>
        <w:t>cuț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Arduino.</w:t>
      </w:r>
    </w:p>
    <w:p w14:paraId="613B9956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25B543CF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35F72422" w14:textId="77777777" w:rsidR="00942E02" w:rsidRPr="001A7782" w:rsidRDefault="00942E02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21AFB43F" w14:textId="495D12A2" w:rsidR="00981516" w:rsidRPr="008E552A" w:rsidRDefault="006B1091" w:rsidP="008E552A">
      <w:pPr>
        <w:pStyle w:val="Heading2"/>
      </w:pPr>
      <w:bookmarkStart w:id="29" w:name="_Toc60228713"/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</w:t>
      </w:r>
      <w:r w:rsidR="00F75CAB">
        <w:rPr>
          <w:rStyle w:val="Heading1Char"/>
          <w:b/>
          <w:sz w:val="32"/>
        </w:rPr>
        <w:t>ă</w:t>
      </w:r>
      <w:bookmarkEnd w:id="29"/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5BA50E9C" w14:textId="3BCDB6D8" w:rsidR="000D2808" w:rsidRPr="001A7782" w:rsidRDefault="006B1091" w:rsidP="00F75CAB">
      <w:pPr>
        <w:spacing w:line="360" w:lineRule="auto"/>
        <w:ind w:left="720" w:firstLine="720"/>
        <w:rPr>
          <w:sz w:val="24"/>
          <w:szCs w:val="24"/>
        </w:rPr>
      </w:pPr>
      <w:proofErr w:type="spellStart"/>
      <w:r w:rsidRPr="001A7782">
        <w:rPr>
          <w:sz w:val="24"/>
          <w:szCs w:val="24"/>
        </w:rPr>
        <w:t>Senzorul</w:t>
      </w:r>
      <w:proofErr w:type="spellEnd"/>
      <w:r w:rsidRPr="001A7782">
        <w:rPr>
          <w:sz w:val="24"/>
          <w:szCs w:val="24"/>
        </w:rPr>
        <w:t xml:space="preserve"> TSL</w:t>
      </w:r>
      <w:r w:rsidR="00F75CAB">
        <w:rPr>
          <w:sz w:val="24"/>
          <w:szCs w:val="24"/>
        </w:rPr>
        <w:t xml:space="preserve">2561 </w:t>
      </w:r>
      <w:proofErr w:type="spellStart"/>
      <w:proofErr w:type="gramStart"/>
      <w:r w:rsidR="00F75CAB">
        <w:rPr>
          <w:sz w:val="24"/>
          <w:szCs w:val="24"/>
        </w:rPr>
        <w:t>este</w:t>
      </w:r>
      <w:proofErr w:type="spellEnd"/>
      <w:proofErr w:type="gramEnd"/>
      <w:r w:rsidR="00F75CAB">
        <w:rPr>
          <w:sz w:val="24"/>
          <w:szCs w:val="24"/>
        </w:rPr>
        <w:t xml:space="preserve"> un convertor de </w:t>
      </w:r>
      <w:proofErr w:type="spellStart"/>
      <w:r w:rsidR="00F75CAB">
        <w:rPr>
          <w:sz w:val="24"/>
          <w:szCs w:val="24"/>
        </w:rPr>
        <w:t>lumină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către</w:t>
      </w:r>
      <w:proofErr w:type="spellEnd"/>
      <w:r w:rsidR="00F75CAB">
        <w:rPr>
          <w:sz w:val="24"/>
          <w:szCs w:val="24"/>
        </w:rPr>
        <w:t xml:space="preserve"> digital </w:t>
      </w:r>
      <w:proofErr w:type="spellStart"/>
      <w:r w:rsidR="00F75CAB">
        <w:rPr>
          <w:sz w:val="24"/>
          <w:szCs w:val="24"/>
        </w:rPr>
        <w:t>ce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transformă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i</w:t>
      </w:r>
      <w:r w:rsidR="00F75CAB">
        <w:rPr>
          <w:sz w:val="24"/>
          <w:szCs w:val="24"/>
        </w:rPr>
        <w:t>ntensitatea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luminii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î</w:t>
      </w:r>
      <w:r w:rsidRPr="001A7782">
        <w:rPr>
          <w:sz w:val="24"/>
          <w:szCs w:val="24"/>
        </w:rPr>
        <w:t>ntr</w:t>
      </w:r>
      <w:proofErr w:type="spellEnd"/>
      <w:r w:rsidRPr="001A7782">
        <w:rPr>
          <w:sz w:val="24"/>
          <w:szCs w:val="24"/>
        </w:rPr>
        <w:t xml:space="preserve">-un </w:t>
      </w:r>
      <w:proofErr w:type="spellStart"/>
      <w:r w:rsidRPr="001A7782">
        <w:rPr>
          <w:sz w:val="24"/>
          <w:szCs w:val="24"/>
        </w:rPr>
        <w:t>semnal</w:t>
      </w:r>
      <w:proofErr w:type="spellEnd"/>
      <w:r w:rsidRPr="001A7782">
        <w:rPr>
          <w:sz w:val="24"/>
          <w:szCs w:val="24"/>
        </w:rPr>
        <w:t xml:space="preserve"> digital</w:t>
      </w:r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capabil</w:t>
      </w:r>
      <w:proofErr w:type="spellEnd"/>
      <w:r w:rsidR="00F75CAB">
        <w:rPr>
          <w:sz w:val="24"/>
          <w:szCs w:val="24"/>
        </w:rPr>
        <w:t xml:space="preserve"> de a fi </w:t>
      </w:r>
      <w:proofErr w:type="spellStart"/>
      <w:r w:rsidR="00F75CAB">
        <w:rPr>
          <w:sz w:val="24"/>
          <w:szCs w:val="24"/>
        </w:rPr>
        <w:t>afiș</w:t>
      </w:r>
      <w:r w:rsidR="000D2808" w:rsidRPr="001A7782">
        <w:rPr>
          <w:sz w:val="24"/>
          <w:szCs w:val="24"/>
        </w:rPr>
        <w:t>at</w:t>
      </w:r>
      <w:proofErr w:type="spellEnd"/>
      <w:r w:rsidR="000D2808" w:rsidRPr="001A7782">
        <w:rPr>
          <w:sz w:val="24"/>
          <w:szCs w:val="24"/>
        </w:rPr>
        <w:t xml:space="preserve"> </w:t>
      </w:r>
      <w:proofErr w:type="spellStart"/>
      <w:r w:rsidR="000D2808" w:rsidRPr="001A7782">
        <w:rPr>
          <w:sz w:val="24"/>
          <w:szCs w:val="24"/>
        </w:rPr>
        <w:t>pe</w:t>
      </w:r>
      <w:proofErr w:type="spellEnd"/>
      <w:r w:rsidR="000D2808" w:rsidRPr="001A7782">
        <w:rPr>
          <w:sz w:val="24"/>
          <w:szCs w:val="24"/>
        </w:rPr>
        <w:t xml:space="preserve"> un I2C </w:t>
      </w:r>
      <w:proofErr w:type="spellStart"/>
      <w:r w:rsidR="000D2808" w:rsidRPr="001A7782">
        <w:rPr>
          <w:sz w:val="24"/>
          <w:szCs w:val="24"/>
        </w:rPr>
        <w:t>sau</w:t>
      </w:r>
      <w:proofErr w:type="spellEnd"/>
      <w:r w:rsidR="000D2808" w:rsidRPr="001A7782">
        <w:rPr>
          <w:sz w:val="24"/>
          <w:szCs w:val="24"/>
        </w:rPr>
        <w:t xml:space="preserve"> o</w:t>
      </w:r>
    </w:p>
    <w:p w14:paraId="1BCB3D1D" w14:textId="1555115F" w:rsidR="000D2808" w:rsidRPr="001A7782" w:rsidRDefault="000D2808" w:rsidP="00F75CAB">
      <w:pPr>
        <w:spacing w:line="360" w:lineRule="auto"/>
        <w:ind w:firstLine="720"/>
        <w:rPr>
          <w:sz w:val="24"/>
          <w:szCs w:val="24"/>
        </w:rPr>
      </w:pPr>
      <w:r w:rsidRPr="001A7782">
        <w:rPr>
          <w:sz w:val="24"/>
          <w:szCs w:val="24"/>
        </w:rPr>
        <w:t xml:space="preserve"> </w:t>
      </w:r>
      <w:proofErr w:type="spellStart"/>
      <w:proofErr w:type="gramStart"/>
      <w:r w:rsidRPr="001A7782">
        <w:rPr>
          <w:sz w:val="24"/>
          <w:szCs w:val="24"/>
        </w:rPr>
        <w:t>inter</w:t>
      </w:r>
      <w:r w:rsidR="00F75CAB">
        <w:rPr>
          <w:sz w:val="24"/>
          <w:szCs w:val="24"/>
        </w:rPr>
        <w:t>față</w:t>
      </w:r>
      <w:proofErr w:type="spellEnd"/>
      <w:proofErr w:type="gram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SMBus</w:t>
      </w:r>
      <w:proofErr w:type="spellEnd"/>
      <w:r w:rsidRPr="001A7782">
        <w:rPr>
          <w:sz w:val="24"/>
          <w:szCs w:val="24"/>
        </w:rPr>
        <w:t>.</w:t>
      </w:r>
    </w:p>
    <w:p w14:paraId="474916A5" w14:textId="0AE1EB3A" w:rsidR="00981516" w:rsidRDefault="00413A44" w:rsidP="00413A44">
      <w:pPr>
        <w:pStyle w:val="Heading3"/>
      </w:pPr>
      <w:bookmarkStart w:id="30" w:name="_Toc60228714"/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bookmarkEnd w:id="30"/>
      <w:proofErr w:type="spellEnd"/>
    </w:p>
    <w:p w14:paraId="796DB2DF" w14:textId="3E1C886E" w:rsidR="006D58A4" w:rsidRPr="008B3846" w:rsidRDefault="0025773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228715"/>
      <w:proofErr w:type="spellStart"/>
      <w:r>
        <w:rPr>
          <w:sz w:val="32"/>
          <w:szCs w:val="32"/>
        </w:rPr>
        <w:t>Aplicaț</w:t>
      </w:r>
      <w:r w:rsidR="006D58A4" w:rsidRPr="008B3846">
        <w:rPr>
          <w:sz w:val="32"/>
          <w:szCs w:val="32"/>
        </w:rPr>
        <w:t>ie</w:t>
      </w:r>
      <w:proofErr w:type="spellEnd"/>
      <w:r w:rsidR="006D58A4" w:rsidRPr="008B3846">
        <w:rPr>
          <w:sz w:val="32"/>
          <w:szCs w:val="32"/>
        </w:rPr>
        <w:t xml:space="preserve"> </w:t>
      </w:r>
      <w:proofErr w:type="spellStart"/>
      <w:r w:rsidR="006D58A4" w:rsidRPr="008B3846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1"/>
      <w:proofErr w:type="spellEnd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D742935">
            <wp:simplePos x="0" y="0"/>
            <wp:positionH relativeFrom="margin">
              <wp:posOffset>1438275</wp:posOffset>
            </wp:positionH>
            <wp:positionV relativeFrom="paragraph">
              <wp:posOffset>11430</wp:posOffset>
            </wp:positionV>
            <wp:extent cx="2635250" cy="2171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Pr="00E318C7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0AFB13FF" w14:textId="77777777" w:rsidR="00A738F9" w:rsidRDefault="00A738F9" w:rsidP="00A738F9">
      <w:pPr>
        <w:pStyle w:val="Caption"/>
        <w:spacing w:line="360" w:lineRule="auto"/>
      </w:pPr>
    </w:p>
    <w:p w14:paraId="1F96C1BD" w14:textId="382F0F43" w:rsidR="00981516" w:rsidRDefault="00A738F9" w:rsidP="00A738F9">
      <w:pPr>
        <w:pStyle w:val="Caption"/>
        <w:spacing w:line="360" w:lineRule="auto"/>
      </w:pPr>
      <w:r>
        <w:t>Figure 6</w:t>
      </w:r>
      <w:r w:rsidR="00576AC0">
        <w:t xml:space="preserve">. </w:t>
      </w:r>
      <w:proofErr w:type="spellStart"/>
      <w:r w:rsidR="00576AC0">
        <w:t>Senzor</w:t>
      </w:r>
      <w:proofErr w:type="spellEnd"/>
      <w:r w:rsidR="00576AC0">
        <w:t xml:space="preserve"> de </w:t>
      </w:r>
      <w:proofErr w:type="spellStart"/>
      <w:r w:rsidR="00576AC0">
        <w:t>lumina</w:t>
      </w:r>
      <w:proofErr w:type="spellEnd"/>
      <w:r w:rsidR="00576AC0">
        <w:t xml:space="preserve"> TSL2651</w:t>
      </w:r>
    </w:p>
    <w:p w14:paraId="4D556CCB" w14:textId="77777777" w:rsidR="00942E02" w:rsidRDefault="00942E02" w:rsidP="00942E02"/>
    <w:p w14:paraId="67AAC1EB" w14:textId="77777777" w:rsidR="00257734" w:rsidRPr="00942E02" w:rsidRDefault="00257734" w:rsidP="00942E02"/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2" w:name="_Toc60228716"/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  <w:bookmarkEnd w:id="32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2017BB8D" w:rsidR="00413A44" w:rsidRDefault="00447B3B" w:rsidP="003009B9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HC-0</w:t>
      </w:r>
      <w:r w:rsidR="00257734">
        <w:rPr>
          <w:sz w:val="24"/>
          <w:szCs w:val="24"/>
        </w:rPr>
        <w:t xml:space="preserve">5 </w:t>
      </w:r>
      <w:proofErr w:type="spellStart"/>
      <w:proofErr w:type="gramStart"/>
      <w:r w:rsidR="00257734">
        <w:rPr>
          <w:sz w:val="24"/>
          <w:szCs w:val="24"/>
        </w:rPr>
        <w:t>este</w:t>
      </w:r>
      <w:proofErr w:type="spellEnd"/>
      <w:proofErr w:type="gramEnd"/>
      <w:r w:rsidR="00257734">
        <w:rPr>
          <w:sz w:val="24"/>
          <w:szCs w:val="24"/>
        </w:rPr>
        <w:t xml:space="preserve"> un </w:t>
      </w:r>
      <w:proofErr w:type="spellStart"/>
      <w:r w:rsidR="00257734">
        <w:rPr>
          <w:sz w:val="24"/>
          <w:szCs w:val="24"/>
        </w:rPr>
        <w:t>modul</w:t>
      </w:r>
      <w:proofErr w:type="spellEnd"/>
      <w:r w:rsidR="00257734">
        <w:rPr>
          <w:sz w:val="24"/>
          <w:szCs w:val="24"/>
        </w:rPr>
        <w:t xml:space="preserve"> </w:t>
      </w:r>
      <w:proofErr w:type="spellStart"/>
      <w:r w:rsidR="00257734">
        <w:rPr>
          <w:sz w:val="24"/>
          <w:szCs w:val="24"/>
        </w:rPr>
        <w:t>ce</w:t>
      </w:r>
      <w:proofErr w:type="spellEnd"/>
      <w:r w:rsidR="00257734">
        <w:rPr>
          <w:sz w:val="24"/>
          <w:szCs w:val="24"/>
        </w:rPr>
        <w:t xml:space="preserve">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un port</w:t>
      </w:r>
      <w:r w:rsidR="003009B9">
        <w:rPr>
          <w:sz w:val="24"/>
          <w:szCs w:val="24"/>
        </w:rPr>
        <w:t xml:space="preserve"> serial (Rx -&gt;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,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 -&gt; Rx) de </w:t>
      </w:r>
      <w:r>
        <w:rPr>
          <w:sz w:val="24"/>
          <w:szCs w:val="24"/>
        </w:rPr>
        <w:t xml:space="preserve">la </w:t>
      </w:r>
      <w:r>
        <w:t xml:space="preserve">Atmega328P, </w:t>
      </w:r>
      <w:proofErr w:type="spellStart"/>
      <w:r>
        <w:t>c</w:t>
      </w:r>
      <w:r w:rsidR="00257734">
        <w:t>e</w:t>
      </w:r>
      <w:proofErr w:type="spellEnd"/>
      <w:r w:rsidR="00257734">
        <w:t xml:space="preserve"> </w:t>
      </w:r>
      <w:proofErr w:type="spellStart"/>
      <w:r w:rsidR="00257734">
        <w:t>permite</w:t>
      </w:r>
      <w:proofErr w:type="spellEnd"/>
      <w:r w:rsidR="00257734">
        <w:t xml:space="preserve"> </w:t>
      </w:r>
      <w:proofErr w:type="spellStart"/>
      <w:r w:rsidR="00257734">
        <w:t>microcontrollerului</w:t>
      </w:r>
      <w:proofErr w:type="spellEnd"/>
      <w:r w:rsidR="00257734">
        <w:t xml:space="preserve"> </w:t>
      </w:r>
      <w:proofErr w:type="spellStart"/>
      <w:r w:rsidR="00257734">
        <w:t>să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Bluetooth</w:t>
      </w:r>
      <w:r w:rsidR="00257734">
        <w:t>-</w:t>
      </w:r>
      <w:proofErr w:type="spellStart"/>
      <w:r>
        <w:t>ului</w:t>
      </w:r>
      <w:proofErr w:type="spellEnd"/>
      <w:r>
        <w:t>.</w:t>
      </w:r>
    </w:p>
    <w:p w14:paraId="7E575DB3" w14:textId="51D0F82A" w:rsidR="00413A44" w:rsidRDefault="004B1F81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4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7FB0D1CE" w:rsidR="00A738F9" w:rsidRDefault="00A738F9" w:rsidP="00A738F9">
      <w:pPr>
        <w:pStyle w:val="Caption"/>
        <w:spacing w:line="360" w:lineRule="auto"/>
      </w:pPr>
      <w:r>
        <w:t xml:space="preserve">Figure 7. </w:t>
      </w:r>
      <w:proofErr w:type="spellStart"/>
      <w:r>
        <w:t>Modul</w:t>
      </w:r>
      <w:proofErr w:type="spellEnd"/>
      <w:r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3" w:name="_Toc60228717"/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bookmarkEnd w:id="33"/>
      <w:proofErr w:type="spellEnd"/>
    </w:p>
    <w:p w14:paraId="03D87307" w14:textId="1D8CAEB9" w:rsidR="00413A44" w:rsidRDefault="004B1F81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5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65AA5046" w:rsidR="00413A44" w:rsidRDefault="00257734" w:rsidP="003009B9">
      <w:pPr>
        <w:ind w:left="720" w:firstLine="720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atât</w:t>
      </w:r>
      <w:proofErr w:type="spellEnd"/>
      <w:r>
        <w:rPr>
          <w:sz w:val="24"/>
        </w:rPr>
        <w:t xml:space="preserve"> ca master </w:t>
      </w:r>
      <w:proofErr w:type="spellStart"/>
      <w:r>
        <w:rPr>
          <w:sz w:val="24"/>
        </w:rPr>
        <w:t>cât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447B3B">
        <w:rPr>
          <w:sz w:val="24"/>
        </w:rPr>
        <w:t>n</w:t>
      </w:r>
      <w:proofErr w:type="spellEnd"/>
      <w:r w:rsidR="00447B3B">
        <w:rPr>
          <w:sz w:val="24"/>
        </w:rPr>
        <w:t xml:space="preserve">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aplicaț</w:t>
      </w:r>
      <w:r w:rsidR="00447B3B">
        <w:rPr>
          <w:sz w:val="24"/>
        </w:rPr>
        <w:t>ii</w:t>
      </w:r>
      <w:proofErr w:type="spellEnd"/>
      <w:r>
        <w:rPr>
          <w:sz w:val="24"/>
        </w:rPr>
        <w:t xml:space="preserve"> cum 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 xml:space="preserve"> fi: casa </w:t>
      </w:r>
      <w:proofErr w:type="spellStart"/>
      <w:r>
        <w:rPr>
          <w:sz w:val="24"/>
        </w:rPr>
        <w:t>înteligentă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</w:t>
      </w:r>
      <w:r>
        <w:rPr>
          <w:sz w:val="24"/>
        </w:rPr>
        <w:t>că</w:t>
      </w:r>
      <w:proofErr w:type="spellEnd"/>
      <w:r>
        <w:rPr>
          <w:sz w:val="24"/>
        </w:rPr>
        <w:t xml:space="preserve">, control la </w:t>
      </w:r>
      <w:proofErr w:type="spellStart"/>
      <w:r>
        <w:rPr>
          <w:sz w:val="24"/>
        </w:rPr>
        <w:t>distanță</w:t>
      </w:r>
      <w:proofErr w:type="spellEnd"/>
      <w:r w:rsidR="00576AC0">
        <w:rPr>
          <w:sz w:val="24"/>
        </w:rPr>
        <w:t>, etc.</w:t>
      </w:r>
      <w:r w:rsidR="00447B3B"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5378A73B" w:rsidR="00576AC0" w:rsidRDefault="00257734" w:rsidP="00576AC0">
      <w:pPr>
        <w:pStyle w:val="Heading3"/>
        <w:rPr>
          <w:sz w:val="32"/>
          <w:szCs w:val="32"/>
        </w:rPr>
      </w:pPr>
      <w:bookmarkStart w:id="34" w:name="_Toc60228718"/>
      <w:proofErr w:type="spellStart"/>
      <w:r>
        <w:rPr>
          <w:sz w:val="32"/>
          <w:szCs w:val="32"/>
        </w:rPr>
        <w:lastRenderedPageBreak/>
        <w:t>Aplicaț</w:t>
      </w:r>
      <w:r w:rsidR="00576AC0" w:rsidRPr="00576AC0">
        <w:rPr>
          <w:sz w:val="32"/>
          <w:szCs w:val="32"/>
        </w:rPr>
        <w:t>ie</w:t>
      </w:r>
      <w:proofErr w:type="spellEnd"/>
      <w:r w:rsidR="00576AC0" w:rsidRPr="00576AC0">
        <w:rPr>
          <w:sz w:val="32"/>
          <w:szCs w:val="32"/>
        </w:rPr>
        <w:t xml:space="preserve"> </w:t>
      </w:r>
      <w:proofErr w:type="spellStart"/>
      <w:r w:rsidR="00576AC0" w:rsidRPr="00576AC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4"/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4B1F81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6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27E71563" w:rsidR="00576AC0" w:rsidRDefault="00576AC0" w:rsidP="00576AC0">
      <w:pPr>
        <w:pStyle w:val="Caption"/>
        <w:spacing w:line="360" w:lineRule="auto"/>
        <w:ind w:firstLine="720"/>
      </w:pPr>
      <w:r>
        <w:t xml:space="preserve">Figure 8. </w:t>
      </w:r>
      <w:proofErr w:type="spellStart"/>
      <w:r>
        <w:t>Modul</w:t>
      </w:r>
      <w:proofErr w:type="spellEnd"/>
      <w:r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5" w:name="_Toc60228719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5"/>
    </w:p>
    <w:p w14:paraId="553CD2AA" w14:textId="77777777" w:rsidR="00576AC0" w:rsidRDefault="00576AC0" w:rsidP="00576AC0"/>
    <w:p w14:paraId="6E9D5706" w14:textId="5940C68F" w:rsidR="00334578" w:rsidRPr="00D67084" w:rsidRDefault="00257734" w:rsidP="00803309">
      <w:pPr>
        <w:ind w:left="720"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Ledul</w:t>
      </w:r>
      <w:proofErr w:type="spellEnd"/>
      <w:r>
        <w:rPr>
          <w:sz w:val="24"/>
          <w:szCs w:val="24"/>
        </w:rPr>
        <w:t xml:space="preserve"> RGB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electronică</w:t>
      </w:r>
      <w:proofErr w:type="spellEnd"/>
      <w:r>
        <w:rPr>
          <w:sz w:val="24"/>
          <w:szCs w:val="24"/>
        </w:rPr>
        <w:t xml:space="preserve"> des </w:t>
      </w:r>
      <w:proofErr w:type="spellStart"/>
      <w:r>
        <w:rPr>
          <w:sz w:val="24"/>
          <w:szCs w:val="24"/>
        </w:rPr>
        <w:t>folosită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pentru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verificarea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funcționalităț</w:t>
      </w:r>
      <w:r w:rsidR="00334578" w:rsidRPr="00D67084">
        <w:rPr>
          <w:sz w:val="24"/>
          <w:szCs w:val="24"/>
        </w:rPr>
        <w:t>ii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unui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modul</w:t>
      </w:r>
      <w:proofErr w:type="spellEnd"/>
      <w:r w:rsidR="00334578" w:rsidRPr="00D67084">
        <w:rPr>
          <w:sz w:val="24"/>
          <w:szCs w:val="24"/>
        </w:rPr>
        <w:t>/c</w:t>
      </w:r>
      <w:r>
        <w:rPr>
          <w:sz w:val="24"/>
          <w:szCs w:val="24"/>
        </w:rPr>
        <w:t xml:space="preserve">ircuit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iluminarea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ambientală</w:t>
      </w:r>
      <w:proofErr w:type="spellEnd"/>
      <w:r w:rsidR="00334578"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021D78F9" w:rsidR="00334578" w:rsidRDefault="00257734" w:rsidP="00334578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Î</w:t>
      </w:r>
      <w:r w:rsidR="00334578">
        <w:rPr>
          <w:sz w:val="24"/>
          <w:szCs w:val="24"/>
        </w:rPr>
        <w:t>n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cazul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ledu</w:t>
      </w:r>
      <w:r>
        <w:rPr>
          <w:sz w:val="24"/>
          <w:szCs w:val="24"/>
        </w:rPr>
        <w:t>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două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feluri</w:t>
      </w:r>
      <w:proofErr w:type="spellEnd"/>
      <w:r w:rsidR="00334578">
        <w:rPr>
          <w:sz w:val="24"/>
          <w:szCs w:val="24"/>
        </w:rPr>
        <w:t xml:space="preserve">: </w:t>
      </w:r>
    </w:p>
    <w:p w14:paraId="7CEFB001" w14:textId="5CAB446F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 w:rsidR="00257734">
        <w:rPr>
          <w:sz w:val="24"/>
          <w:szCs w:val="24"/>
        </w:rPr>
        <w:t xml:space="preserve">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491C1C0B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="00257734">
        <w:rPr>
          <w:sz w:val="24"/>
          <w:szCs w:val="24"/>
        </w:rPr>
        <w:t xml:space="preserve"> 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7084DD09" w14:textId="3E2CC522" w:rsidR="00184780" w:rsidRDefault="00184780" w:rsidP="00184780">
      <w:pPr>
        <w:pStyle w:val="Caption"/>
        <w:spacing w:line="360" w:lineRule="auto"/>
        <w:ind w:left="3600"/>
        <w:jc w:val="both"/>
      </w:pPr>
      <w:r>
        <w:t xml:space="preserve">       Figure 9. Led RGB</w:t>
      </w:r>
    </w:p>
    <w:p w14:paraId="0A44EE7B" w14:textId="1B1C9913" w:rsidR="00334578" w:rsidRDefault="00334578" w:rsidP="00576AC0"/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6" w:name="_Toc60228720"/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bookmarkEnd w:id="36"/>
      <w:proofErr w:type="spellEnd"/>
    </w:p>
    <w:p w14:paraId="2959DC0E" w14:textId="5334CFEF" w:rsidR="00334578" w:rsidRDefault="00F75CAB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7DA7470D">
            <wp:simplePos x="0" y="0"/>
            <wp:positionH relativeFrom="margin">
              <wp:posOffset>613272</wp:posOffset>
            </wp:positionH>
            <wp:positionV relativeFrom="paragraph">
              <wp:posOffset>99723</wp:posOffset>
            </wp:positionV>
            <wp:extent cx="2320290" cy="2503170"/>
            <wp:effectExtent l="0" t="0" r="381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09A86DE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1C5B2E86" w:rsidR="00184780" w:rsidRDefault="00257734" w:rsidP="00184780">
      <w:pPr>
        <w:pStyle w:val="Heading3"/>
        <w:rPr>
          <w:sz w:val="32"/>
          <w:szCs w:val="32"/>
        </w:rPr>
      </w:pPr>
      <w:bookmarkStart w:id="37" w:name="_Toc60228721"/>
      <w:proofErr w:type="spellStart"/>
      <w:r>
        <w:rPr>
          <w:sz w:val="32"/>
          <w:szCs w:val="32"/>
        </w:rPr>
        <w:t>Aplicaț</w:t>
      </w:r>
      <w:r w:rsidR="00184780" w:rsidRPr="00184780">
        <w:rPr>
          <w:sz w:val="32"/>
          <w:szCs w:val="32"/>
        </w:rPr>
        <w:t>ie</w:t>
      </w:r>
      <w:proofErr w:type="spellEnd"/>
      <w:r w:rsidR="00184780" w:rsidRPr="00184780">
        <w:rPr>
          <w:sz w:val="32"/>
          <w:szCs w:val="32"/>
        </w:rPr>
        <w:t xml:space="preserve"> </w:t>
      </w:r>
      <w:proofErr w:type="spellStart"/>
      <w:r w:rsidR="00184780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7"/>
      <w:proofErr w:type="spellEnd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3DE6EA7C" w:rsidR="00184780" w:rsidRDefault="00184780" w:rsidP="00184780">
      <w:pPr>
        <w:pStyle w:val="Caption"/>
        <w:spacing w:line="360" w:lineRule="auto"/>
        <w:ind w:firstLine="720"/>
      </w:pPr>
      <w:r>
        <w:t xml:space="preserve">Figure 10. Led RGB </w:t>
      </w:r>
      <w:proofErr w:type="spellStart"/>
      <w:r>
        <w:t>conectat</w:t>
      </w:r>
      <w:proofErr w:type="spellEnd"/>
      <w:r>
        <w:t xml:space="preserve"> la Arduino Uno</w:t>
      </w:r>
    </w:p>
    <w:p w14:paraId="5BDA25EE" w14:textId="2E8E5761" w:rsidR="00184780" w:rsidRDefault="00D67084" w:rsidP="00D67084">
      <w:pPr>
        <w:pStyle w:val="Heading2"/>
      </w:pPr>
      <w:bookmarkStart w:id="38" w:name="_Toc60228722"/>
      <w:proofErr w:type="spellStart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spellStart"/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proofErr w:type="spellEnd"/>
      <w:r w:rsidR="00C230DC">
        <w:t xml:space="preserve"> </w:t>
      </w:r>
      <w:r>
        <w:t>MQ2</w:t>
      </w:r>
      <w:bookmarkEnd w:id="38"/>
    </w:p>
    <w:p w14:paraId="7BE49318" w14:textId="62C3FE83" w:rsidR="00184780" w:rsidRDefault="00184780" w:rsidP="00184780"/>
    <w:p w14:paraId="0AEC09D1" w14:textId="4292577B" w:rsidR="00184780" w:rsidRDefault="00257734" w:rsidP="00803309">
      <w:pPr>
        <w:ind w:left="1206" w:firstLine="234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senzor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fumul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dintr</w:t>
      </w:r>
      <w:proofErr w:type="spellEnd"/>
      <w:r w:rsidR="003009B9">
        <w:rPr>
          <w:sz w:val="24"/>
          <w:szCs w:val="24"/>
        </w:rPr>
        <w:t xml:space="preserve">-un </w:t>
      </w:r>
      <w:proofErr w:type="spellStart"/>
      <w:r w:rsidR="003009B9">
        <w:rPr>
          <w:sz w:val="24"/>
          <w:szCs w:val="24"/>
        </w:rPr>
        <w:t>spațiu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î</w:t>
      </w:r>
      <w:r w:rsidR="00D67084">
        <w:rPr>
          <w:sz w:val="24"/>
          <w:szCs w:val="24"/>
        </w:rPr>
        <w:t>nchis</w:t>
      </w:r>
      <w:proofErr w:type="spellEnd"/>
      <w:r w:rsidR="00D67084">
        <w:rPr>
          <w:sz w:val="24"/>
          <w:szCs w:val="24"/>
        </w:rPr>
        <w:t>.</w:t>
      </w:r>
    </w:p>
    <w:p w14:paraId="4528334D" w14:textId="655AC283" w:rsidR="00D67084" w:rsidRPr="009F7B18" w:rsidRDefault="00D67084" w:rsidP="00803309">
      <w:pPr>
        <w:ind w:left="720" w:firstLine="720"/>
        <w:rPr>
          <w:sz w:val="24"/>
        </w:rPr>
      </w:pPr>
      <w:proofErr w:type="spellStart"/>
      <w:r w:rsidRPr="009F7B18">
        <w:rPr>
          <w:sz w:val="24"/>
        </w:rPr>
        <w:t>Acest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modul</w:t>
      </w:r>
      <w:proofErr w:type="spellEnd"/>
      <w:r w:rsidRPr="009F7B18">
        <w:rPr>
          <w:sz w:val="24"/>
        </w:rPr>
        <w:t xml:space="preserve"> vine cu </w:t>
      </w:r>
      <w:proofErr w:type="gramStart"/>
      <w:r w:rsidR="003009B9">
        <w:rPr>
          <w:sz w:val="24"/>
        </w:rPr>
        <w:t>un</w:t>
      </w:r>
      <w:proofErr w:type="gramEnd"/>
      <w:r w:rsidR="003009B9">
        <w:rPr>
          <w:sz w:val="24"/>
        </w:rPr>
        <w:t xml:space="preserve"> pin digital </w:t>
      </w:r>
      <w:proofErr w:type="spellStart"/>
      <w:r w:rsidR="003009B9">
        <w:rPr>
          <w:sz w:val="24"/>
        </w:rPr>
        <w:t>ce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poate</w:t>
      </w:r>
      <w:proofErr w:type="spellEnd"/>
      <w:r w:rsidR="003009B9">
        <w:rPr>
          <w:sz w:val="24"/>
        </w:rPr>
        <w:t xml:space="preserve"> opera </w:t>
      </w:r>
      <w:proofErr w:type="spellStart"/>
      <w:r w:rsidR="003009B9">
        <w:rPr>
          <w:sz w:val="24"/>
        </w:rPr>
        <w:t>fără</w:t>
      </w:r>
      <w:proofErr w:type="spellEnd"/>
      <w:r w:rsidRPr="009F7B18">
        <w:rPr>
          <w:sz w:val="24"/>
        </w:rPr>
        <w:t xml:space="preserve"> un microcontroller </w:t>
      </w:r>
      <w:proofErr w:type="spellStart"/>
      <w:r w:rsidR="003009B9">
        <w:rPr>
          <w:sz w:val="24"/>
        </w:rPr>
        <w:t>și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este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ușor</w:t>
      </w:r>
      <w:proofErr w:type="spellEnd"/>
      <w:r w:rsidR="003009B9">
        <w:rPr>
          <w:sz w:val="24"/>
        </w:rPr>
        <w:t xml:space="preserve"> de </w:t>
      </w:r>
      <w:proofErr w:type="spellStart"/>
      <w:r w:rsidR="003009B9">
        <w:rPr>
          <w:sz w:val="24"/>
        </w:rPr>
        <w:t>folosit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cazul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care </w:t>
      </w:r>
      <w:proofErr w:type="spellStart"/>
      <w:r w:rsidR="003009B9">
        <w:rPr>
          <w:sz w:val="24"/>
        </w:rPr>
        <w:t>vrem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doar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să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3009B9">
        <w:rPr>
          <w:sz w:val="24"/>
        </w:rPr>
        <w:t>detectă</w:t>
      </w:r>
      <w:r w:rsidR="009F7B18" w:rsidRPr="009F7B18">
        <w:rPr>
          <w:sz w:val="24"/>
        </w:rPr>
        <w:t>m</w:t>
      </w:r>
      <w:proofErr w:type="spellEnd"/>
      <w:r w:rsidR="009F7B18" w:rsidRPr="009F7B18">
        <w:rPr>
          <w:sz w:val="24"/>
        </w:rPr>
        <w:t>.</w:t>
      </w:r>
    </w:p>
    <w:p w14:paraId="20518E03" w14:textId="4A3A8E38" w:rsidR="00D67084" w:rsidRPr="00D67084" w:rsidRDefault="00D67084" w:rsidP="00D67084">
      <w:pPr>
        <w:ind w:left="1206"/>
        <w:rPr>
          <w:sz w:val="24"/>
          <w:szCs w:val="24"/>
        </w:rPr>
      </w:pPr>
    </w:p>
    <w:p w14:paraId="1C41416A" w14:textId="082D9439" w:rsidR="00184780" w:rsidRPr="00D93086" w:rsidRDefault="009D477A" w:rsidP="00803309">
      <w:pPr>
        <w:ind w:left="720" w:firstLine="720"/>
        <w:rPr>
          <w:sz w:val="24"/>
        </w:rPr>
      </w:pPr>
      <w:proofErr w:type="spellStart"/>
      <w:r>
        <w:rPr>
          <w:sz w:val="24"/>
        </w:rPr>
        <w:t>Câ</w:t>
      </w:r>
      <w:r w:rsidR="009F7B18" w:rsidRPr="00D93086">
        <w:rPr>
          <w:sz w:val="24"/>
        </w:rPr>
        <w:t>nd</w:t>
      </w:r>
      <w:proofErr w:type="spellEnd"/>
      <w:r w:rsidR="009F7B18" w:rsidRPr="00D93086">
        <w:rPr>
          <w:sz w:val="24"/>
        </w:rPr>
        <w:t xml:space="preserve"> vine </w:t>
      </w:r>
      <w:proofErr w:type="spellStart"/>
      <w:r>
        <w:rPr>
          <w:sz w:val="24"/>
        </w:rPr>
        <w:t>vorba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măsurarea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gazului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acț</w:t>
      </w:r>
      <w:r w:rsidR="009F7B18" w:rsidRPr="00D93086">
        <w:rPr>
          <w:sz w:val="24"/>
        </w:rPr>
        <w:t>iune</w:t>
      </w:r>
      <w:proofErr w:type="spellEnd"/>
      <w:r w:rsidR="009F7B18" w:rsidRPr="00D93086">
        <w:rPr>
          <w:sz w:val="24"/>
        </w:rPr>
        <w:t xml:space="preserve">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analogic </w:t>
      </w:r>
      <w:proofErr w:type="spellStart"/>
      <w:r>
        <w:rPr>
          <w:sz w:val="24"/>
        </w:rPr>
        <w:t>alimentat</w:t>
      </w:r>
      <w:proofErr w:type="spellEnd"/>
      <w:r>
        <w:rPr>
          <w:sz w:val="24"/>
        </w:rPr>
        <w:t xml:space="preserve"> la 5V </w:t>
      </w:r>
      <w:proofErr w:type="spellStart"/>
      <w:r>
        <w:rPr>
          <w:sz w:val="24"/>
        </w:rPr>
        <w:t>ș</w:t>
      </w:r>
      <w:r w:rsidR="009F7B18" w:rsidRPr="00D93086">
        <w:rPr>
          <w:sz w:val="24"/>
        </w:rPr>
        <w:t>i</w:t>
      </w:r>
      <w:proofErr w:type="spellEnd"/>
      <w:r w:rsidR="009F7B18" w:rsidRPr="00D93086">
        <w:rPr>
          <w:sz w:val="24"/>
        </w:rPr>
        <w:t xml:space="preserve"> </w:t>
      </w:r>
      <w:proofErr w:type="spellStart"/>
      <w:r w:rsidR="009F7B18" w:rsidRPr="00D93086">
        <w:rPr>
          <w:sz w:val="24"/>
        </w:rPr>
        <w:t>poate</w:t>
      </w:r>
      <w:proofErr w:type="spellEnd"/>
      <w:r w:rsidR="009F7B18" w:rsidRPr="00D93086">
        <w:rPr>
          <w:sz w:val="24"/>
        </w:rPr>
        <w:t xml:space="preserve"> fi </w:t>
      </w:r>
      <w:proofErr w:type="spellStart"/>
      <w:r w:rsidR="009F7B18" w:rsidRPr="00D93086">
        <w:rPr>
          <w:sz w:val="24"/>
        </w:rPr>
        <w:t>folosit</w:t>
      </w:r>
      <w:proofErr w:type="spellEnd"/>
      <w:r w:rsidR="009F7B18" w:rsidRPr="00D93086">
        <w:rPr>
          <w:sz w:val="24"/>
        </w:rPr>
        <w:t xml:space="preserve">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77777777" w:rsidR="00F15617" w:rsidRDefault="00F15617" w:rsidP="00F15617">
      <w:pPr>
        <w:pStyle w:val="Caption"/>
        <w:spacing w:line="360" w:lineRule="auto"/>
        <w:ind w:left="2880" w:firstLine="720"/>
        <w:jc w:val="both"/>
      </w:pPr>
      <w:r>
        <w:t>Figure 11.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39" w:name="_Toc60228723"/>
      <w:proofErr w:type="spellStart"/>
      <w:r w:rsidRPr="0006216E">
        <w:rPr>
          <w:sz w:val="32"/>
        </w:rPr>
        <w:lastRenderedPageBreak/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39"/>
      <w:proofErr w:type="spellEnd"/>
    </w:p>
    <w:p w14:paraId="1B8D903A" w14:textId="6CB7C9D2" w:rsidR="009C26B6" w:rsidRDefault="0006216E" w:rsidP="009C26B6">
      <w:r>
        <w:rPr>
          <w:noProof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295B5AF2" w:rsidR="0006216E" w:rsidRDefault="00B83D2D" w:rsidP="0006216E">
      <w:pPr>
        <w:pStyle w:val="Heading3"/>
        <w:rPr>
          <w:sz w:val="32"/>
          <w:szCs w:val="32"/>
        </w:rPr>
      </w:pPr>
      <w:bookmarkStart w:id="40" w:name="_Toc60228724"/>
      <w:proofErr w:type="spellStart"/>
      <w:r>
        <w:rPr>
          <w:sz w:val="32"/>
          <w:szCs w:val="32"/>
        </w:rPr>
        <w:t>Aplicaț</w:t>
      </w:r>
      <w:r w:rsidR="0006216E" w:rsidRPr="00184780">
        <w:rPr>
          <w:sz w:val="32"/>
          <w:szCs w:val="32"/>
        </w:rPr>
        <w:t>ie</w:t>
      </w:r>
      <w:proofErr w:type="spellEnd"/>
      <w:r w:rsidR="0006216E" w:rsidRPr="00184780">
        <w:rPr>
          <w:sz w:val="32"/>
          <w:szCs w:val="32"/>
        </w:rPr>
        <w:t xml:space="preserve"> </w:t>
      </w:r>
      <w:proofErr w:type="spellStart"/>
      <w:r w:rsidR="0006216E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0"/>
      <w:proofErr w:type="spellEnd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6DB279F3" w:rsidR="0006216E" w:rsidRDefault="0006216E" w:rsidP="0006216E">
      <w:pPr>
        <w:pStyle w:val="Caption"/>
        <w:spacing w:line="360" w:lineRule="auto"/>
        <w:ind w:left="2880" w:firstLine="720"/>
        <w:jc w:val="both"/>
      </w:pPr>
      <w:r>
        <w:t>Figure 12. MQ2 Ap</w:t>
      </w:r>
      <w:r w:rsidR="00F15617">
        <w:t>p</w:t>
      </w:r>
      <w:r>
        <w:t>lication</w:t>
      </w:r>
    </w:p>
    <w:p w14:paraId="76B5B101" w14:textId="77777777" w:rsidR="009C26B6" w:rsidRDefault="009C26B6" w:rsidP="009C26B6"/>
    <w:p w14:paraId="3354742B" w14:textId="77777777" w:rsidR="009C26B6" w:rsidRDefault="009C26B6" w:rsidP="009C26B6"/>
    <w:p w14:paraId="49F95263" w14:textId="77777777" w:rsidR="009C26B6" w:rsidRDefault="009C26B6" w:rsidP="009C26B6"/>
    <w:p w14:paraId="2FFE2F97" w14:textId="0F0BB576" w:rsidR="0006216E" w:rsidRDefault="0006216E" w:rsidP="0006216E">
      <w:pPr>
        <w:pStyle w:val="Heading2"/>
      </w:pPr>
      <w:bookmarkStart w:id="41" w:name="_Toc60228725"/>
      <w:proofErr w:type="spellStart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3EACC34A" w:rsidR="009C26B6" w:rsidRDefault="00E6168D" w:rsidP="00420BDA">
      <w:pPr>
        <w:ind w:left="720" w:firstLine="720"/>
        <w:rPr>
          <w:sz w:val="24"/>
        </w:rPr>
      </w:pPr>
      <w:proofErr w:type="spellStart"/>
      <w:r w:rsidRPr="00E6168D">
        <w:rPr>
          <w:sz w:val="24"/>
        </w:rPr>
        <w:t>Senzo</w:t>
      </w:r>
      <w:r>
        <w:rPr>
          <w:sz w:val="24"/>
        </w:rPr>
        <w:t>rul</w:t>
      </w:r>
      <w:proofErr w:type="spellEnd"/>
      <w:r>
        <w:rPr>
          <w:sz w:val="24"/>
        </w:rPr>
        <w:t xml:space="preserve"> MQ7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utilizat</w:t>
      </w:r>
      <w:proofErr w:type="spellEnd"/>
      <w:r>
        <w:rPr>
          <w:sz w:val="24"/>
        </w:rPr>
        <w:t xml:space="preserve"> </w:t>
      </w:r>
      <w:proofErr w:type="spellStart"/>
      <w:r w:rsidR="00420BDA">
        <w:rPr>
          <w:sz w:val="24"/>
        </w:rPr>
        <w:t>î</w:t>
      </w:r>
      <w:r>
        <w:rPr>
          <w:sz w:val="24"/>
        </w:rPr>
        <w:t>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detectarea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monoxidului</w:t>
      </w:r>
      <w:proofErr w:type="spellEnd"/>
      <w:r>
        <w:rPr>
          <w:sz w:val="24"/>
        </w:rPr>
        <w:t xml:space="preserve"> </w:t>
      </w:r>
      <w:r w:rsidR="00420BDA">
        <w:rPr>
          <w:sz w:val="24"/>
        </w:rPr>
        <w:t xml:space="preserve">de carbon din </w:t>
      </w:r>
      <w:proofErr w:type="spellStart"/>
      <w:r w:rsidR="00420BDA">
        <w:rPr>
          <w:sz w:val="24"/>
        </w:rPr>
        <w:t>interiorul</w:t>
      </w:r>
      <w:proofErr w:type="spellEnd"/>
      <w:r w:rsidR="00420BDA">
        <w:rPr>
          <w:sz w:val="24"/>
        </w:rPr>
        <w:t xml:space="preserve"> </w:t>
      </w:r>
      <w:proofErr w:type="spellStart"/>
      <w:r w:rsidR="00420BDA">
        <w:rPr>
          <w:sz w:val="24"/>
        </w:rPr>
        <w:t>locuinț</w:t>
      </w:r>
      <w:r>
        <w:rPr>
          <w:sz w:val="24"/>
        </w:rPr>
        <w:t>elor</w:t>
      </w:r>
      <w:proofErr w:type="spellEnd"/>
      <w:r>
        <w:rPr>
          <w:sz w:val="24"/>
        </w:rPr>
        <w:t>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7F0BE135" w:rsidR="009C26B6" w:rsidRDefault="00F15617" w:rsidP="00F15617">
      <w:pPr>
        <w:pStyle w:val="Caption"/>
        <w:spacing w:line="360" w:lineRule="auto"/>
        <w:ind w:left="2880" w:firstLine="720"/>
        <w:jc w:val="both"/>
      </w:pPr>
      <w:r>
        <w:t xml:space="preserve">Figure 13.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228726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2"/>
      <w:proofErr w:type="spellEnd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0D83A0B4" w:rsidR="00F15617" w:rsidRDefault="00231CD5" w:rsidP="00F15617">
      <w:pPr>
        <w:pStyle w:val="Heading3"/>
        <w:rPr>
          <w:sz w:val="32"/>
          <w:szCs w:val="32"/>
        </w:rPr>
      </w:pPr>
      <w:bookmarkStart w:id="43" w:name="_Toc60228727"/>
      <w:proofErr w:type="spellStart"/>
      <w:r>
        <w:rPr>
          <w:sz w:val="32"/>
          <w:szCs w:val="32"/>
        </w:rPr>
        <w:t>Aplicaț</w:t>
      </w:r>
      <w:r w:rsidR="00F15617" w:rsidRPr="00184780">
        <w:rPr>
          <w:sz w:val="32"/>
          <w:szCs w:val="32"/>
        </w:rPr>
        <w:t>ie</w:t>
      </w:r>
      <w:proofErr w:type="spellEnd"/>
      <w:r w:rsidR="00F15617" w:rsidRPr="00184780">
        <w:rPr>
          <w:sz w:val="32"/>
          <w:szCs w:val="32"/>
        </w:rPr>
        <w:t xml:space="preserve"> </w:t>
      </w:r>
      <w:proofErr w:type="spellStart"/>
      <w:r w:rsidR="00F15617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3"/>
      <w:proofErr w:type="spellEnd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7754951F" w:rsidR="00E6168D" w:rsidRDefault="00F15617" w:rsidP="00F15617">
      <w:pPr>
        <w:pStyle w:val="Caption"/>
        <w:spacing w:line="360" w:lineRule="auto"/>
        <w:ind w:left="2880" w:firstLine="720"/>
        <w:jc w:val="both"/>
      </w:pPr>
      <w:r>
        <w:t>Figure 14. MQ7 Application</w:t>
      </w:r>
    </w:p>
    <w:p w14:paraId="55EC364C" w14:textId="0C47C05F" w:rsidR="00F15617" w:rsidRDefault="00F15617" w:rsidP="00F15617">
      <w:pPr>
        <w:pStyle w:val="Heading2"/>
      </w:pPr>
      <w:bookmarkStart w:id="44" w:name="_Toc60228728"/>
      <w:proofErr w:type="spellStart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proofErr w:type="spellEnd"/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4892F9D" w:rsidR="00AB52B8" w:rsidRPr="00AB52B8" w:rsidRDefault="00AB52B8" w:rsidP="007B1DEF">
      <w:pPr>
        <w:ind w:left="720" w:firstLine="720"/>
        <w:rPr>
          <w:sz w:val="24"/>
        </w:rPr>
      </w:pPr>
      <w:proofErr w:type="spellStart"/>
      <w:r w:rsidRPr="00AB52B8">
        <w:rPr>
          <w:sz w:val="24"/>
        </w:rPr>
        <w:t>Modulul</w:t>
      </w:r>
      <w:proofErr w:type="spellEnd"/>
      <w:r w:rsidRPr="00AB52B8">
        <w:rPr>
          <w:sz w:val="24"/>
        </w:rPr>
        <w:t xml:space="preserve"> LCD</w:t>
      </w:r>
      <w:r w:rsidR="007B1DEF">
        <w:rPr>
          <w:sz w:val="24"/>
        </w:rPr>
        <w:t xml:space="preserve"> 1602 I2C </w:t>
      </w:r>
      <w:proofErr w:type="spellStart"/>
      <w:r w:rsidR="007B1DEF">
        <w:rPr>
          <w:sz w:val="24"/>
        </w:rPr>
        <w:t>conține</w:t>
      </w:r>
      <w:proofErr w:type="spellEnd"/>
      <w:r w:rsidR="007B1DEF">
        <w:rPr>
          <w:sz w:val="24"/>
        </w:rPr>
        <w:t xml:space="preserve"> 2 </w:t>
      </w:r>
      <w:proofErr w:type="spellStart"/>
      <w:r w:rsidR="007B1DEF">
        <w:rPr>
          <w:sz w:val="24"/>
        </w:rPr>
        <w:t>linii</w:t>
      </w:r>
      <w:proofErr w:type="spellEnd"/>
      <w:r w:rsidR="007B1DEF">
        <w:rPr>
          <w:sz w:val="24"/>
        </w:rPr>
        <w:t xml:space="preserve"> a </w:t>
      </w:r>
      <w:proofErr w:type="spellStart"/>
      <w:r w:rsidR="007B1DEF">
        <w:rPr>
          <w:sz w:val="24"/>
        </w:rPr>
        <w:t>câ</w:t>
      </w:r>
      <w:r>
        <w:rPr>
          <w:sz w:val="24"/>
        </w:rPr>
        <w:t>te</w:t>
      </w:r>
      <w:proofErr w:type="spellEnd"/>
      <w:r>
        <w:rPr>
          <w:sz w:val="24"/>
        </w:rPr>
        <w:t xml:space="preserve"> 16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 w:rsidR="007B1DEF">
        <w:rPr>
          <w:sz w:val="24"/>
        </w:rPr>
        <w:t>afișate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display-</w:t>
      </w:r>
      <w:proofErr w:type="spellStart"/>
      <w:r w:rsidR="007B1DEF">
        <w:rPr>
          <w:sz w:val="24"/>
        </w:rPr>
        <w:t>ului</w:t>
      </w:r>
      <w:proofErr w:type="spellEnd"/>
      <w:r w:rsidR="007B1DEF">
        <w:rPr>
          <w:sz w:val="24"/>
        </w:rPr>
        <w:t xml:space="preserve">.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I2C </w:t>
      </w:r>
      <w:proofErr w:type="spellStart"/>
      <w:r w:rsidR="007B1DEF">
        <w:rPr>
          <w:sz w:val="24"/>
        </w:rPr>
        <w:t>necesită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c</w:t>
      </w:r>
      <w:r w:rsidR="007B1DEF">
        <w:rPr>
          <w:sz w:val="24"/>
        </w:rPr>
        <w:t>onexiuni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pentru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operare</w:t>
      </w:r>
      <w:proofErr w:type="spellEnd"/>
      <w:r w:rsidR="007B1DEF">
        <w:rPr>
          <w:sz w:val="24"/>
        </w:rPr>
        <w:t xml:space="preserve">, +5Vdc </w:t>
      </w:r>
      <w:proofErr w:type="spellStart"/>
      <w:r w:rsidR="007B1DEF">
        <w:rPr>
          <w:sz w:val="24"/>
        </w:rPr>
        <w:t>ș</w:t>
      </w:r>
      <w:r>
        <w:rPr>
          <w:sz w:val="24"/>
        </w:rPr>
        <w:t>i</w:t>
      </w:r>
      <w:proofErr w:type="spellEnd"/>
      <w:r>
        <w:rPr>
          <w:sz w:val="24"/>
        </w:rPr>
        <w:t xml:space="preserve">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1755C8D0" w:rsidR="00AB52B8" w:rsidRDefault="00AB52B8" w:rsidP="00AB52B8">
      <w:pPr>
        <w:pStyle w:val="Caption"/>
        <w:spacing w:line="360" w:lineRule="auto"/>
        <w:ind w:left="2880" w:firstLine="720"/>
        <w:jc w:val="both"/>
      </w:pPr>
      <w:r>
        <w:t>Figure 15. 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5" w:name="_Toc60228729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5"/>
      <w:proofErr w:type="spellEnd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345200C0" w:rsidR="00AB52B8" w:rsidRDefault="00DC318A" w:rsidP="00AB52B8">
      <w:pPr>
        <w:pStyle w:val="Heading3"/>
        <w:rPr>
          <w:sz w:val="32"/>
          <w:szCs w:val="32"/>
        </w:rPr>
      </w:pPr>
      <w:bookmarkStart w:id="46" w:name="_Toc60228730"/>
      <w:proofErr w:type="spellStart"/>
      <w:r>
        <w:rPr>
          <w:sz w:val="32"/>
          <w:szCs w:val="32"/>
        </w:rPr>
        <w:lastRenderedPageBreak/>
        <w:t>Aplicaț</w:t>
      </w:r>
      <w:r w:rsidR="00AB52B8" w:rsidRPr="00184780">
        <w:rPr>
          <w:sz w:val="32"/>
          <w:szCs w:val="32"/>
        </w:rPr>
        <w:t>ie</w:t>
      </w:r>
      <w:proofErr w:type="spellEnd"/>
      <w:r w:rsidR="00AB52B8" w:rsidRPr="00184780">
        <w:rPr>
          <w:sz w:val="32"/>
          <w:szCs w:val="32"/>
        </w:rPr>
        <w:t xml:space="preserve"> </w:t>
      </w:r>
      <w:proofErr w:type="spellStart"/>
      <w:r w:rsidR="00AB52B8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6"/>
      <w:proofErr w:type="spellEnd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A587B14" w:rsidR="00FD0D7B" w:rsidRDefault="00FD0D7B" w:rsidP="00D241C5">
      <w:pPr>
        <w:pStyle w:val="Caption"/>
        <w:spacing w:line="360" w:lineRule="auto"/>
        <w:ind w:left="2160" w:firstLine="720"/>
        <w:jc w:val="both"/>
      </w:pPr>
      <w:r>
        <w:t>Figure 15. 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57CC5BD7" w14:textId="77777777" w:rsidR="00F15617" w:rsidRPr="00F15617" w:rsidRDefault="00F15617" w:rsidP="00F15617"/>
    <w:p w14:paraId="29923D8F" w14:textId="522F1B3E" w:rsidR="00981516" w:rsidRPr="00981516" w:rsidRDefault="00981516" w:rsidP="000D2808">
      <w:pPr>
        <w:pStyle w:val="Heading1"/>
        <w:spacing w:line="360" w:lineRule="auto"/>
        <w:rPr>
          <w:bCs w:val="0"/>
          <w:smallCaps w:val="0"/>
        </w:rPr>
      </w:pPr>
      <w:bookmarkStart w:id="47" w:name="_Toc57993226"/>
      <w:bookmarkStart w:id="48" w:name="_Toc60228731"/>
      <w:proofErr w:type="spellStart"/>
      <w:r w:rsidRPr="00E164CF">
        <w:rPr>
          <w:bCs w:val="0"/>
          <w:smallCaps w:val="0"/>
        </w:rPr>
        <w:lastRenderedPageBreak/>
        <w:t>Arhitectura</w:t>
      </w:r>
      <w:proofErr w:type="spellEnd"/>
      <w:r w:rsidRPr="00E164CF">
        <w:rPr>
          <w:bCs w:val="0"/>
          <w:smallCaps w:val="0"/>
        </w:rPr>
        <w:t xml:space="preserve"> Software</w:t>
      </w:r>
      <w:bookmarkEnd w:id="47"/>
      <w:bookmarkEnd w:id="48"/>
    </w:p>
    <w:p w14:paraId="6A506A31" w14:textId="7CE0076E" w:rsidR="00981516" w:rsidRDefault="00981516" w:rsidP="000D2808">
      <w:pPr>
        <w:pStyle w:val="Heading2"/>
        <w:spacing w:line="360" w:lineRule="auto"/>
      </w:pPr>
      <w:bookmarkStart w:id="49" w:name="_Toc57993227"/>
      <w:bookmarkStart w:id="50" w:name="_Toc60228732"/>
      <w:r w:rsidRPr="00E164CF">
        <w:t>S</w:t>
      </w:r>
      <w:r w:rsidRPr="00D93086">
        <w:rPr>
          <w:rStyle w:val="Heading1Char"/>
          <w:b/>
          <w:sz w:val="32"/>
        </w:rPr>
        <w:t>cheme</w:t>
      </w:r>
      <w:r>
        <w:t xml:space="preserve"> </w:t>
      </w:r>
      <w:proofErr w:type="spellStart"/>
      <w:r>
        <w:t>l</w:t>
      </w:r>
      <w:r w:rsidRPr="00D93086">
        <w:rPr>
          <w:rStyle w:val="Heading1Char"/>
          <w:b/>
          <w:sz w:val="32"/>
        </w:rPr>
        <w:t>ogice</w:t>
      </w:r>
      <w:bookmarkEnd w:id="49"/>
      <w:bookmarkEnd w:id="50"/>
      <w:proofErr w:type="spellEnd"/>
    </w:p>
    <w:p w14:paraId="2A06D270" w14:textId="02D8AC60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1" w:name="_Toc57993228"/>
      <w:bookmarkStart w:id="52" w:name="_Toc60228733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temperatur</w:t>
      </w:r>
      <w:bookmarkEnd w:id="51"/>
      <w:r w:rsidR="0024260B">
        <w:rPr>
          <w:sz w:val="32"/>
          <w:szCs w:val="32"/>
        </w:rPr>
        <w:t>ă</w:t>
      </w:r>
      <w:bookmarkEnd w:id="52"/>
      <w:proofErr w:type="spellEnd"/>
    </w:p>
    <w:p w14:paraId="62C3D71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E1FADB5" w14:textId="3E974159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52368B" wp14:editId="51B621C1">
            <wp:simplePos x="0" y="0"/>
            <wp:positionH relativeFrom="column">
              <wp:posOffset>445108</wp:posOffset>
            </wp:positionH>
            <wp:positionV relativeFrom="paragraph">
              <wp:posOffset>7399</wp:posOffset>
            </wp:positionV>
            <wp:extent cx="4674235" cy="2209165"/>
            <wp:effectExtent l="0" t="0" r="0" b="635"/>
            <wp:wrapSquare wrapText="bothSides"/>
            <wp:docPr id="21" name="Picture 21" descr="schema_logica_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hema_logica_DHT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20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A123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CCDB83E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88952A6" w14:textId="77777777" w:rsidR="003B14B4" w:rsidRDefault="003B14B4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814036" w14:textId="77777777" w:rsidR="003B14B4" w:rsidRDefault="003B14B4" w:rsidP="003B14B4">
      <w:pPr>
        <w:pStyle w:val="Caption"/>
        <w:spacing w:line="360" w:lineRule="auto"/>
        <w:ind w:left="2160"/>
        <w:jc w:val="both"/>
      </w:pPr>
    </w:p>
    <w:p w14:paraId="55D9DC83" w14:textId="5C8D581E" w:rsidR="003A06D3" w:rsidRDefault="003B14B4" w:rsidP="003B14B4">
      <w:pPr>
        <w:pStyle w:val="Caption"/>
        <w:spacing w:line="360" w:lineRule="auto"/>
        <w:ind w:left="2880" w:firstLine="720"/>
        <w:jc w:val="both"/>
      </w:pPr>
      <w:r>
        <w:t xml:space="preserve">Figure 16. </w:t>
      </w:r>
      <w:proofErr w:type="spellStart"/>
      <w:r>
        <w:t>Schemă</w:t>
      </w:r>
      <w:proofErr w:type="spellEnd"/>
      <w:r>
        <w:t xml:space="preserve"> </w:t>
      </w:r>
      <w:proofErr w:type="spellStart"/>
      <w:r>
        <w:t>logică</w:t>
      </w:r>
      <w:proofErr w:type="spellEnd"/>
      <w:r w:rsidR="003A06D3">
        <w:t xml:space="preserve"> DHT11</w:t>
      </w:r>
    </w:p>
    <w:p w14:paraId="4788B217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224E7CE" w14:textId="6B744B3D" w:rsidR="00981516" w:rsidRPr="00FF60D2" w:rsidRDefault="003B14B4" w:rsidP="000D2808">
      <w:pPr>
        <w:pStyle w:val="Heading3"/>
        <w:spacing w:line="360" w:lineRule="auto"/>
        <w:rPr>
          <w:sz w:val="32"/>
          <w:szCs w:val="32"/>
        </w:rPr>
      </w:pPr>
      <w:bookmarkStart w:id="53" w:name="_Toc57993229"/>
      <w:bookmarkStart w:id="54" w:name="_Toc60228734"/>
      <w:proofErr w:type="spellStart"/>
      <w:r>
        <w:rPr>
          <w:sz w:val="32"/>
          <w:szCs w:val="32"/>
        </w:rPr>
        <w:t>Senzor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miș</w:t>
      </w:r>
      <w:r w:rsidR="00981516" w:rsidRPr="00FF60D2">
        <w:rPr>
          <w:sz w:val="32"/>
          <w:szCs w:val="32"/>
        </w:rPr>
        <w:t>care</w:t>
      </w:r>
      <w:bookmarkEnd w:id="53"/>
      <w:bookmarkEnd w:id="54"/>
      <w:proofErr w:type="spellEnd"/>
    </w:p>
    <w:p w14:paraId="3CDDC6AB" w14:textId="20A06054" w:rsidR="00981516" w:rsidRDefault="003B14B4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33050" wp14:editId="113F9651">
            <wp:simplePos x="0" y="0"/>
            <wp:positionH relativeFrom="margin">
              <wp:align>center</wp:align>
            </wp:positionH>
            <wp:positionV relativeFrom="paragraph">
              <wp:posOffset>115791</wp:posOffset>
            </wp:positionV>
            <wp:extent cx="4674235" cy="2304415"/>
            <wp:effectExtent l="0" t="0" r="0" b="635"/>
            <wp:wrapSquare wrapText="bothSides"/>
            <wp:docPr id="20" name="Picture 20" descr="Senzor_miscare_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nzor_miscare_PI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B5920" w14:textId="231CBD8C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6F3A5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62DE4AC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9AA6B56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A05C0E4" w14:textId="3343F422" w:rsidR="00981516" w:rsidRPr="003A06D3" w:rsidRDefault="003B14B4" w:rsidP="003A06D3">
      <w:pPr>
        <w:pStyle w:val="Caption"/>
        <w:spacing w:line="360" w:lineRule="auto"/>
        <w:ind w:left="2880" w:firstLine="720"/>
        <w:jc w:val="both"/>
      </w:pPr>
      <w:r>
        <w:t xml:space="preserve">Figure 16. </w:t>
      </w:r>
      <w:proofErr w:type="spellStart"/>
      <w:r>
        <w:t>Schemă</w:t>
      </w:r>
      <w:proofErr w:type="spellEnd"/>
      <w:r>
        <w:t xml:space="preserve"> </w:t>
      </w:r>
      <w:proofErr w:type="spellStart"/>
      <w:r>
        <w:t>logică</w:t>
      </w:r>
      <w:proofErr w:type="spellEnd"/>
      <w:r w:rsidR="003A06D3">
        <w:t xml:space="preserve"> PIR</w:t>
      </w:r>
    </w:p>
    <w:p w14:paraId="09C5B72F" w14:textId="0DA579C9" w:rsidR="00981516" w:rsidRPr="005F541C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5" w:name="_Toc57993230"/>
      <w:bookmarkStart w:id="56" w:name="_Toc60228735"/>
      <w:proofErr w:type="spellStart"/>
      <w:r w:rsidRPr="005F541C">
        <w:rPr>
          <w:sz w:val="32"/>
          <w:szCs w:val="32"/>
        </w:rPr>
        <w:lastRenderedPageBreak/>
        <w:t>Senzor</w:t>
      </w:r>
      <w:proofErr w:type="spellEnd"/>
      <w:r w:rsidRPr="005F541C">
        <w:rPr>
          <w:sz w:val="32"/>
          <w:szCs w:val="32"/>
        </w:rPr>
        <w:t xml:space="preserve"> </w:t>
      </w:r>
      <w:proofErr w:type="spellStart"/>
      <w:r w:rsidRPr="005F541C">
        <w:rPr>
          <w:sz w:val="32"/>
          <w:szCs w:val="32"/>
        </w:rPr>
        <w:t>lumin</w:t>
      </w:r>
      <w:bookmarkEnd w:id="55"/>
      <w:r w:rsidR="003B14B4">
        <w:rPr>
          <w:sz w:val="32"/>
          <w:szCs w:val="32"/>
        </w:rPr>
        <w:t>ă</w:t>
      </w:r>
      <w:bookmarkEnd w:id="56"/>
      <w:proofErr w:type="spellEnd"/>
    </w:p>
    <w:p w14:paraId="01113D13" w14:textId="5516CB2C" w:rsidR="00981516" w:rsidRDefault="003A06D3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614148" wp14:editId="2C3C776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4580890" cy="3226435"/>
            <wp:effectExtent l="0" t="0" r="0" b="0"/>
            <wp:wrapSquare wrapText="bothSides"/>
            <wp:docPr id="19" name="Picture 19" descr="Senzor_Lu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nzor_Lumin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0C1D2" w14:textId="1D01473E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3F84671" w14:textId="6AAD073A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6B3486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6ECCC5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67FF7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1BF8A1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B7B0F46" w14:textId="21A251EA" w:rsidR="003A06D3" w:rsidRDefault="003B14B4" w:rsidP="003A06D3">
      <w:pPr>
        <w:pStyle w:val="Caption"/>
        <w:spacing w:line="360" w:lineRule="auto"/>
        <w:ind w:left="2880" w:firstLine="720"/>
        <w:jc w:val="both"/>
      </w:pPr>
      <w:r>
        <w:t xml:space="preserve">Figure 17. </w:t>
      </w:r>
      <w:proofErr w:type="spellStart"/>
      <w:r>
        <w:t>Schemă</w:t>
      </w:r>
      <w:proofErr w:type="spellEnd"/>
      <w:r>
        <w:t xml:space="preserve"> </w:t>
      </w:r>
      <w:proofErr w:type="spellStart"/>
      <w:r>
        <w:t>logică</w:t>
      </w:r>
      <w:proofErr w:type="spellEnd"/>
      <w:r w:rsidR="003A06D3">
        <w:t xml:space="preserve"> TSL2561</w:t>
      </w:r>
    </w:p>
    <w:p w14:paraId="5FB7298B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C19A62" w14:textId="01779393" w:rsidR="00981516" w:rsidRPr="00CF6D63" w:rsidRDefault="003A06D3" w:rsidP="000D2808">
      <w:pPr>
        <w:pStyle w:val="Heading3"/>
        <w:spacing w:line="360" w:lineRule="auto"/>
        <w:rPr>
          <w:sz w:val="32"/>
          <w:szCs w:val="32"/>
        </w:rPr>
      </w:pPr>
      <w:bookmarkStart w:id="57" w:name="_Toc57993231"/>
      <w:bookmarkStart w:id="58" w:name="_Toc60228736"/>
      <w:r>
        <w:rPr>
          <w:noProof/>
        </w:rPr>
        <w:drawing>
          <wp:anchor distT="0" distB="0" distL="114300" distR="114300" simplePos="0" relativeHeight="251673600" behindDoc="0" locked="0" layoutInCell="1" allowOverlap="1" wp14:anchorId="0E12474B" wp14:editId="52D3A3BE">
            <wp:simplePos x="0" y="0"/>
            <wp:positionH relativeFrom="margin">
              <wp:align>left</wp:align>
            </wp:positionH>
            <wp:positionV relativeFrom="paragraph">
              <wp:posOffset>505460</wp:posOffset>
            </wp:positionV>
            <wp:extent cx="5636895" cy="3026410"/>
            <wp:effectExtent l="0" t="0" r="1905" b="2540"/>
            <wp:wrapSquare wrapText="bothSides"/>
            <wp:docPr id="18" name="Picture 18" descr="senzor_gaz_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nzor_gaz_c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02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1516" w:rsidRPr="00CF6D63">
        <w:rPr>
          <w:sz w:val="32"/>
          <w:szCs w:val="32"/>
        </w:rPr>
        <w:t>Senzor</w:t>
      </w:r>
      <w:proofErr w:type="spellEnd"/>
      <w:r w:rsidR="00981516" w:rsidRPr="00CF6D63">
        <w:rPr>
          <w:sz w:val="32"/>
          <w:szCs w:val="32"/>
        </w:rPr>
        <w:t xml:space="preserve"> </w:t>
      </w:r>
      <w:proofErr w:type="spellStart"/>
      <w:r w:rsidR="00981516" w:rsidRPr="00CF6D63">
        <w:rPr>
          <w:sz w:val="32"/>
          <w:szCs w:val="32"/>
        </w:rPr>
        <w:t>gaz</w:t>
      </w:r>
      <w:proofErr w:type="spellEnd"/>
      <w:r w:rsidR="00981516" w:rsidRPr="00CF6D63">
        <w:rPr>
          <w:sz w:val="32"/>
          <w:szCs w:val="32"/>
        </w:rPr>
        <w:t>/CO</w:t>
      </w:r>
      <w:bookmarkEnd w:id="57"/>
      <w:bookmarkEnd w:id="58"/>
    </w:p>
    <w:p w14:paraId="1E74EB84" w14:textId="7B4B9C46" w:rsidR="00981516" w:rsidRPr="003A06D3" w:rsidRDefault="003B14B4" w:rsidP="003A06D3">
      <w:pPr>
        <w:pStyle w:val="Caption"/>
        <w:spacing w:line="360" w:lineRule="auto"/>
        <w:ind w:left="2880" w:firstLine="720"/>
        <w:jc w:val="both"/>
      </w:pPr>
      <w:r>
        <w:t xml:space="preserve">Figure 18. </w:t>
      </w:r>
      <w:proofErr w:type="spellStart"/>
      <w:r>
        <w:t>Schemă</w:t>
      </w:r>
      <w:proofErr w:type="spellEnd"/>
      <w:r>
        <w:t xml:space="preserve"> </w:t>
      </w:r>
      <w:proofErr w:type="spellStart"/>
      <w:r>
        <w:t>logică</w:t>
      </w:r>
      <w:proofErr w:type="spellEnd"/>
      <w:r w:rsidR="003A06D3">
        <w:t xml:space="preserve"> MQ2/MQ7</w:t>
      </w:r>
    </w:p>
    <w:p w14:paraId="12F7BF6B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9" w:name="_Toc57993232"/>
      <w:bookmarkStart w:id="60" w:name="_Toc60228737"/>
      <w:proofErr w:type="spellStart"/>
      <w:r w:rsidRPr="00CF6D63">
        <w:rPr>
          <w:sz w:val="32"/>
          <w:szCs w:val="32"/>
        </w:rPr>
        <w:lastRenderedPageBreak/>
        <w:t>Modul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bluetooth</w:t>
      </w:r>
      <w:bookmarkEnd w:id="59"/>
      <w:bookmarkEnd w:id="60"/>
      <w:proofErr w:type="spellEnd"/>
    </w:p>
    <w:p w14:paraId="45772677" w14:textId="48A2266E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70B8A39" w14:textId="7492CFA6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0C2668D" w14:textId="48526DE8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CE511C1" w14:textId="7C3E2D5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AE6ED7C" w14:textId="4DABA3C1" w:rsidR="00981516" w:rsidRDefault="003B14B4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057524F3" wp14:editId="0456DAA0">
            <wp:simplePos x="0" y="0"/>
            <wp:positionH relativeFrom="margin">
              <wp:posOffset>-1905</wp:posOffset>
            </wp:positionH>
            <wp:positionV relativeFrom="paragraph">
              <wp:posOffset>627435</wp:posOffset>
            </wp:positionV>
            <wp:extent cx="5732145" cy="2829560"/>
            <wp:effectExtent l="0" t="0" r="1905" b="889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_BL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16"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  <w:tab/>
      </w:r>
    </w:p>
    <w:p w14:paraId="130DE273" w14:textId="77777777" w:rsidR="003B14B4" w:rsidRDefault="003B14B4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5D953F6" w14:textId="4D67B61E" w:rsidR="003A06D3" w:rsidRDefault="003B14B4" w:rsidP="003A06D3">
      <w:pPr>
        <w:pStyle w:val="Caption"/>
        <w:spacing w:line="360" w:lineRule="auto"/>
        <w:ind w:left="2880" w:firstLine="720"/>
        <w:jc w:val="both"/>
      </w:pPr>
      <w:r>
        <w:t xml:space="preserve">Figure 19. </w:t>
      </w:r>
      <w:proofErr w:type="spellStart"/>
      <w:r>
        <w:t>Schemă</w:t>
      </w:r>
      <w:proofErr w:type="spellEnd"/>
      <w:r>
        <w:t xml:space="preserve"> </w:t>
      </w:r>
      <w:proofErr w:type="spellStart"/>
      <w:r>
        <w:t>logică</w:t>
      </w:r>
      <w:proofErr w:type="spellEnd"/>
      <w:r w:rsidR="003A06D3">
        <w:t xml:space="preserve"> HC-05</w:t>
      </w:r>
    </w:p>
    <w:p w14:paraId="283175C1" w14:textId="3E5C52C9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C7F4070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D7BB9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74369F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2F292A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EF0D78D" w14:textId="2D6D27D8" w:rsidR="00981516" w:rsidRPr="00D93086" w:rsidRDefault="00981516" w:rsidP="000D2808">
      <w:pPr>
        <w:pStyle w:val="Heading1"/>
        <w:spacing w:line="360" w:lineRule="auto"/>
      </w:pPr>
      <w:bookmarkStart w:id="61" w:name="_Toc57993233"/>
      <w:bookmarkStart w:id="62" w:name="_Toc60228738"/>
      <w:proofErr w:type="spellStart"/>
      <w:r w:rsidRPr="00D93086">
        <w:t>S</w:t>
      </w:r>
      <w:r w:rsidRPr="00D93086">
        <w:rPr>
          <w:rStyle w:val="Heading2Char"/>
          <w:b/>
          <w:sz w:val="36"/>
          <w:szCs w:val="36"/>
        </w:rPr>
        <w:t>tructurarea</w:t>
      </w:r>
      <w:proofErr w:type="spellEnd"/>
      <w:r w:rsidR="00D93086">
        <w:t xml:space="preserve"> </w:t>
      </w:r>
      <w:proofErr w:type="spellStart"/>
      <w:r w:rsidR="00D93086">
        <w:t>L</w:t>
      </w:r>
      <w:r w:rsidRPr="00D93086">
        <w:rPr>
          <w:rStyle w:val="Heading2Char"/>
          <w:b/>
          <w:sz w:val="36"/>
          <w:szCs w:val="36"/>
        </w:rPr>
        <w:t>ucrării</w:t>
      </w:r>
      <w:bookmarkEnd w:id="61"/>
      <w:bookmarkEnd w:id="62"/>
      <w:proofErr w:type="spellEnd"/>
    </w:p>
    <w:p w14:paraId="188A0F9F" w14:textId="2C0C3AB6" w:rsidR="00981516" w:rsidRPr="008B3846" w:rsidRDefault="00981516" w:rsidP="000D2808">
      <w:pPr>
        <w:pStyle w:val="Heading2"/>
        <w:spacing w:line="360" w:lineRule="auto"/>
      </w:pPr>
      <w:bookmarkStart w:id="63" w:name="_Toc57993234"/>
      <w:bookmarkStart w:id="64" w:name="_Toc60228739"/>
      <w:proofErr w:type="spellStart"/>
      <w:r w:rsidRPr="008B3846">
        <w:t>S</w:t>
      </w:r>
      <w:r w:rsidR="00E22D87">
        <w:rPr>
          <w:rStyle w:val="Heading1Char"/>
          <w:b/>
          <w:sz w:val="32"/>
        </w:rPr>
        <w:t>chemă</w:t>
      </w:r>
      <w:proofErr w:type="spellEnd"/>
      <w:r w:rsidRPr="008B3846">
        <w:t xml:space="preserve"> </w:t>
      </w:r>
      <w:bookmarkEnd w:id="63"/>
      <w:r w:rsidR="00D93086">
        <w:t>B</w:t>
      </w:r>
      <w:r w:rsidR="00D93086" w:rsidRPr="00D93086">
        <w:rPr>
          <w:rStyle w:val="Heading1Char"/>
          <w:b/>
          <w:sz w:val="32"/>
        </w:rPr>
        <w:t>loc</w:t>
      </w:r>
      <w:bookmarkEnd w:id="64"/>
    </w:p>
    <w:p w14:paraId="0386009C" w14:textId="77777777" w:rsidR="00981516" w:rsidRDefault="00981516" w:rsidP="000D2808">
      <w:pPr>
        <w:spacing w:line="360" w:lineRule="auto"/>
        <w:jc w:val="center"/>
      </w:pPr>
    </w:p>
    <w:p w14:paraId="4A8EF3E0" w14:textId="77777777" w:rsidR="00AC643C" w:rsidRDefault="00AC643C" w:rsidP="000D2808">
      <w:pPr>
        <w:spacing w:line="360" w:lineRule="auto"/>
        <w:jc w:val="center"/>
      </w:pPr>
    </w:p>
    <w:p w14:paraId="343FE42B" w14:textId="77777777" w:rsidR="00AC643C" w:rsidRDefault="00AC643C" w:rsidP="000D2808">
      <w:pPr>
        <w:spacing w:line="360" w:lineRule="auto"/>
        <w:jc w:val="center"/>
      </w:pPr>
    </w:p>
    <w:p w14:paraId="1B310A02" w14:textId="77777777" w:rsidR="00AC643C" w:rsidRDefault="00AC643C" w:rsidP="000D2808">
      <w:pPr>
        <w:spacing w:line="360" w:lineRule="auto"/>
        <w:jc w:val="center"/>
      </w:pPr>
    </w:p>
    <w:p w14:paraId="0476EA58" w14:textId="4A37AD98" w:rsidR="00981516" w:rsidRDefault="00AC643C" w:rsidP="00AC643C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2E3A290" wp14:editId="531AE7B3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732145" cy="4158615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8E8AA" w14:textId="4C691C9A" w:rsidR="00981516" w:rsidRDefault="003A06D3" w:rsidP="000D2808">
      <w:pPr>
        <w:pStyle w:val="Caption"/>
        <w:spacing w:line="360" w:lineRule="auto"/>
      </w:pPr>
      <w:r>
        <w:t>Figure 20</w:t>
      </w:r>
      <w:r w:rsidR="007E1FC8">
        <w:t>.</w:t>
      </w:r>
      <w:r w:rsidR="00E22D87">
        <w:t xml:space="preserve"> </w:t>
      </w:r>
      <w:proofErr w:type="spellStart"/>
      <w:r w:rsidR="00E22D87">
        <w:t>Schemă</w:t>
      </w:r>
      <w:proofErr w:type="spellEnd"/>
      <w:r w:rsidR="00981516">
        <w:t xml:space="preserve"> bloc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251B3974" w14:textId="550B8BD1" w:rsidR="00981516" w:rsidRDefault="00981516" w:rsidP="000D2808">
      <w:pPr>
        <w:spacing w:line="360" w:lineRule="auto"/>
      </w:pPr>
    </w:p>
    <w:p w14:paraId="36FFA479" w14:textId="77777777" w:rsidR="00AC643C" w:rsidRDefault="00AC643C" w:rsidP="000D2808">
      <w:pPr>
        <w:spacing w:line="360" w:lineRule="auto"/>
      </w:pPr>
    </w:p>
    <w:p w14:paraId="1D1F0852" w14:textId="77777777" w:rsidR="00AC643C" w:rsidRDefault="00AC643C" w:rsidP="000D2808">
      <w:pPr>
        <w:spacing w:line="360" w:lineRule="auto"/>
      </w:pPr>
    </w:p>
    <w:p w14:paraId="2077DA6E" w14:textId="5E7D79A1" w:rsidR="00981516" w:rsidRPr="00D93086" w:rsidRDefault="00981516" w:rsidP="000D2808">
      <w:pPr>
        <w:pStyle w:val="Heading2"/>
        <w:spacing w:line="360" w:lineRule="auto"/>
        <w:rPr>
          <w:rStyle w:val="Heading1Char"/>
          <w:b/>
          <w:sz w:val="32"/>
          <w:szCs w:val="32"/>
        </w:rPr>
      </w:pPr>
      <w:bookmarkStart w:id="65" w:name="_Toc57993235"/>
      <w:bookmarkStart w:id="66" w:name="_Toc60228740"/>
      <w:proofErr w:type="spellStart"/>
      <w:r w:rsidRPr="00D93086">
        <w:rPr>
          <w:szCs w:val="32"/>
        </w:rPr>
        <w:lastRenderedPageBreak/>
        <w:t>S</w:t>
      </w:r>
      <w:r w:rsidR="004D3BE1">
        <w:rPr>
          <w:rStyle w:val="Heading1Char"/>
          <w:b/>
          <w:sz w:val="32"/>
          <w:szCs w:val="32"/>
        </w:rPr>
        <w:t>chemă</w:t>
      </w:r>
      <w:proofErr w:type="spellEnd"/>
      <w:r w:rsidRPr="00D93086">
        <w:rPr>
          <w:szCs w:val="32"/>
        </w:rPr>
        <w:t xml:space="preserve"> </w:t>
      </w:r>
      <w:proofErr w:type="spellStart"/>
      <w:r w:rsidR="00D93086" w:rsidRPr="00D93086">
        <w:rPr>
          <w:rStyle w:val="Heading1Char"/>
          <w:b/>
          <w:sz w:val="32"/>
          <w:szCs w:val="32"/>
        </w:rPr>
        <w:t>E</w:t>
      </w:r>
      <w:r w:rsidRPr="00D93086">
        <w:rPr>
          <w:rStyle w:val="Heading1Char"/>
          <w:b/>
          <w:sz w:val="32"/>
          <w:szCs w:val="32"/>
        </w:rPr>
        <w:t>lectric</w:t>
      </w:r>
      <w:bookmarkEnd w:id="65"/>
      <w:r w:rsidR="004D3BE1">
        <w:rPr>
          <w:rStyle w:val="Heading1Char"/>
          <w:b/>
          <w:sz w:val="32"/>
          <w:szCs w:val="32"/>
        </w:rPr>
        <w:t>ă</w:t>
      </w:r>
      <w:bookmarkEnd w:id="66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D170CB">
      <w:pPr>
        <w:spacing w:line="360" w:lineRule="auto"/>
      </w:pPr>
    </w:p>
    <w:p w14:paraId="3DF7CE8C" w14:textId="6D1FF6D0" w:rsidR="00981516" w:rsidRDefault="004D3BE1" w:rsidP="000D2808">
      <w:pPr>
        <w:spacing w:line="360" w:lineRule="auto"/>
        <w:ind w:left="630"/>
      </w:pPr>
      <w:r>
        <w:rPr>
          <w:noProof/>
        </w:rPr>
        <w:pict w14:anchorId="3A49FD0C">
          <v:shape id="_x0000_s1029" type="#_x0000_t75" style="position:absolute;left:0;text-align:left;margin-left:.2pt;margin-top:72.1pt;width:451pt;height:320.6pt;z-index:251699200;mso-position-horizontal-relative:text;mso-position-vertical-relative:text;mso-width-relative:page;mso-height-relative:page">
            <v:imagedata r:id="rId46" o:title="schema electrica"/>
            <w10:wrap type="square"/>
          </v:shape>
        </w:pict>
      </w:r>
    </w:p>
    <w:p w14:paraId="13D5E923" w14:textId="28A21582" w:rsidR="00981516" w:rsidRDefault="00981516" w:rsidP="00D170CB">
      <w:pPr>
        <w:spacing w:line="360" w:lineRule="auto"/>
      </w:pP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E4C7A8D" w14:textId="77777777" w:rsidR="004D3BE1" w:rsidRDefault="004D3BE1" w:rsidP="000D2808">
      <w:pPr>
        <w:keepNext/>
        <w:spacing w:line="360" w:lineRule="auto"/>
        <w:ind w:left="720"/>
        <w:jc w:val="center"/>
      </w:pPr>
    </w:p>
    <w:p w14:paraId="72417BAD" w14:textId="0B558C51" w:rsidR="00981516" w:rsidRDefault="003A06D3" w:rsidP="000D2808">
      <w:pPr>
        <w:pStyle w:val="Caption"/>
        <w:spacing w:line="360" w:lineRule="auto"/>
      </w:pPr>
      <w:r>
        <w:t>Figure 21</w:t>
      </w:r>
      <w:r w:rsidR="007E1FC8">
        <w:t>.</w:t>
      </w:r>
      <w:r w:rsidR="004D3BE1">
        <w:t xml:space="preserve"> </w:t>
      </w:r>
      <w:proofErr w:type="spellStart"/>
      <w:r w:rsidR="004D3BE1">
        <w:t>Schemă</w:t>
      </w:r>
      <w:proofErr w:type="spellEnd"/>
      <w:r w:rsidR="004D3BE1">
        <w:t xml:space="preserve"> </w:t>
      </w:r>
      <w:proofErr w:type="spellStart"/>
      <w:r w:rsidR="004D3BE1">
        <w:t>electrică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Pr="00E21A1D" w:rsidRDefault="00981516" w:rsidP="000D2808">
      <w:pPr>
        <w:spacing w:line="360" w:lineRule="auto"/>
      </w:pPr>
    </w:p>
    <w:p w14:paraId="0F34A05D" w14:textId="1E6FD97D" w:rsidR="00981516" w:rsidRPr="008B3846" w:rsidRDefault="00981516" w:rsidP="000D2808">
      <w:pPr>
        <w:pStyle w:val="Heading2"/>
        <w:spacing w:line="360" w:lineRule="auto"/>
      </w:pPr>
      <w:bookmarkStart w:id="67" w:name="_Toc57993236"/>
      <w:bookmarkStart w:id="68" w:name="_Toc60228741"/>
      <w:proofErr w:type="spellStart"/>
      <w:r w:rsidRPr="008B3846">
        <w:lastRenderedPageBreak/>
        <w:t>S</w:t>
      </w:r>
      <w:r w:rsidR="00B43B4F">
        <w:rPr>
          <w:rStyle w:val="Heading1Char"/>
          <w:b/>
          <w:sz w:val="32"/>
        </w:rPr>
        <w:t>chemă</w:t>
      </w:r>
      <w:proofErr w:type="spellEnd"/>
      <w:r w:rsidRPr="008B3846">
        <w:t xml:space="preserve"> </w:t>
      </w:r>
      <w:r w:rsidRPr="00D93086">
        <w:rPr>
          <w:rStyle w:val="Heading1Char"/>
          <w:b/>
          <w:sz w:val="32"/>
        </w:rPr>
        <w:t>de</w:t>
      </w:r>
      <w:r w:rsidRPr="008B3846">
        <w:t xml:space="preserve"> </w:t>
      </w:r>
      <w:bookmarkEnd w:id="67"/>
      <w:proofErr w:type="spellStart"/>
      <w:r w:rsidR="00D93086">
        <w:t>C</w:t>
      </w:r>
      <w:r w:rsidR="00D93086" w:rsidRPr="00D93086">
        <w:rPr>
          <w:rStyle w:val="Heading1Char"/>
          <w:b/>
          <w:sz w:val="32"/>
        </w:rPr>
        <w:t>onectare</w:t>
      </w:r>
      <w:bookmarkEnd w:id="68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1EFC2D15" w14:textId="77777777" w:rsidR="00981516" w:rsidRDefault="00981516" w:rsidP="000D2808">
      <w:pPr>
        <w:spacing w:line="360" w:lineRule="auto"/>
      </w:pPr>
    </w:p>
    <w:p w14:paraId="4B5A5000" w14:textId="77777777" w:rsidR="00981516" w:rsidRDefault="00981516" w:rsidP="000D2808">
      <w:pPr>
        <w:spacing w:line="360" w:lineRule="auto"/>
      </w:pPr>
    </w:p>
    <w:p w14:paraId="62BBF3E1" w14:textId="3BD6859C" w:rsidR="00981516" w:rsidRDefault="00981516" w:rsidP="000D2808">
      <w:pPr>
        <w:spacing w:line="360" w:lineRule="auto"/>
      </w:pPr>
    </w:p>
    <w:p w14:paraId="5F87DD72" w14:textId="377CEBC0" w:rsidR="00981516" w:rsidRDefault="00981516" w:rsidP="000D2808">
      <w:pPr>
        <w:spacing w:line="360" w:lineRule="auto"/>
      </w:pPr>
    </w:p>
    <w:p w14:paraId="7A474F07" w14:textId="4E6CEB2F" w:rsidR="00981516" w:rsidRDefault="00B43B4F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12F61549">
            <wp:simplePos x="0" y="0"/>
            <wp:positionH relativeFrom="margin">
              <wp:align>center</wp:align>
            </wp:positionH>
            <wp:positionV relativeFrom="paragraph">
              <wp:posOffset>86691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5357D43B" w14:textId="77777777" w:rsidR="007E1FC8" w:rsidRDefault="007E1FC8" w:rsidP="000D2808">
      <w:pPr>
        <w:spacing w:line="360" w:lineRule="auto"/>
      </w:pPr>
    </w:p>
    <w:p w14:paraId="772FAC14" w14:textId="77777777" w:rsidR="00981516" w:rsidRDefault="00981516" w:rsidP="003A06D3">
      <w:pPr>
        <w:keepNext/>
        <w:spacing w:line="360" w:lineRule="auto"/>
      </w:pPr>
    </w:p>
    <w:p w14:paraId="7AE97B2A" w14:textId="30A17D16" w:rsidR="00981516" w:rsidRDefault="003A06D3" w:rsidP="000D2808">
      <w:pPr>
        <w:pStyle w:val="Caption"/>
        <w:spacing w:line="360" w:lineRule="auto"/>
      </w:pPr>
      <w:r>
        <w:t>Figure 22</w:t>
      </w:r>
      <w:r w:rsidR="007E1FC8">
        <w:t>.</w:t>
      </w:r>
      <w:r w:rsidR="00981516">
        <w:t xml:space="preserve"> </w:t>
      </w:r>
      <w:proofErr w:type="spellStart"/>
      <w:r w:rsidR="00B43B4F">
        <w:t>Schemă</w:t>
      </w:r>
      <w:proofErr w:type="spellEnd"/>
      <w:r w:rsidR="00981516">
        <w:t xml:space="preserve"> de </w:t>
      </w:r>
      <w:proofErr w:type="spellStart"/>
      <w:r w:rsidR="00981516">
        <w:t>conectare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7B2B222B" w14:textId="77777777" w:rsidR="003A06D3" w:rsidRDefault="003A06D3" w:rsidP="000D2808">
      <w:pPr>
        <w:spacing w:line="360" w:lineRule="auto"/>
      </w:pPr>
    </w:p>
    <w:p w14:paraId="40CAD617" w14:textId="77777777" w:rsidR="003A06D3" w:rsidRPr="00E21A1D" w:rsidRDefault="003A06D3" w:rsidP="000D2808">
      <w:pPr>
        <w:spacing w:line="360" w:lineRule="auto"/>
      </w:pPr>
    </w:p>
    <w:p w14:paraId="21B92F85" w14:textId="1DC4B2FB" w:rsidR="00981516" w:rsidRDefault="00981516" w:rsidP="000D2808">
      <w:pPr>
        <w:pStyle w:val="Heading1"/>
        <w:spacing w:line="360" w:lineRule="auto"/>
      </w:pPr>
      <w:bookmarkStart w:id="69" w:name="_Toc57993237"/>
      <w:bookmarkStart w:id="70" w:name="_Toc60228742"/>
      <w:r>
        <w:lastRenderedPageBreak/>
        <w:t>B</w:t>
      </w:r>
      <w:r w:rsidRPr="00D93086">
        <w:rPr>
          <w:rStyle w:val="Heading2Char"/>
          <w:b/>
          <w:sz w:val="36"/>
        </w:rPr>
        <w:t>ill</w:t>
      </w:r>
      <w:r>
        <w:t xml:space="preserve"> </w:t>
      </w:r>
      <w:r w:rsidRPr="00D93086">
        <w:rPr>
          <w:rStyle w:val="Heading2Char"/>
          <w:b/>
          <w:sz w:val="36"/>
        </w:rPr>
        <w:t>of</w:t>
      </w:r>
      <w:r>
        <w:t xml:space="preserve"> </w:t>
      </w:r>
      <w:r w:rsidR="00D93086">
        <w:rPr>
          <w:rStyle w:val="Heading2Char"/>
          <w:b/>
          <w:sz w:val="36"/>
        </w:rPr>
        <w:t>M</w:t>
      </w:r>
      <w:r w:rsidRPr="00D93086">
        <w:rPr>
          <w:rStyle w:val="Heading2Char"/>
          <w:b/>
          <w:sz w:val="36"/>
        </w:rPr>
        <w:t>aterials</w:t>
      </w:r>
      <w:bookmarkEnd w:id="69"/>
      <w:bookmarkEnd w:id="70"/>
    </w:p>
    <w:p w14:paraId="5860C4E7" w14:textId="77777777" w:rsidR="00981516" w:rsidRPr="00A46F1D" w:rsidRDefault="00981516" w:rsidP="000D2808">
      <w:pPr>
        <w:spacing w:line="360" w:lineRule="auto"/>
        <w:rPr>
          <w:sz w:val="18"/>
          <w:szCs w:val="18"/>
        </w:rPr>
      </w:pPr>
    </w:p>
    <w:p w14:paraId="136EA59E" w14:textId="77777777" w:rsidR="00981516" w:rsidRDefault="00981516" w:rsidP="000D2808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981516" w14:paraId="700E0147" w14:textId="77777777" w:rsidTr="006B1091">
        <w:trPr>
          <w:trHeight w:val="515"/>
        </w:trPr>
        <w:tc>
          <w:tcPr>
            <w:tcW w:w="611" w:type="dxa"/>
          </w:tcPr>
          <w:p w14:paraId="16D44DC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69B7B72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47FA75C3" w14:textId="6F24BFAD" w:rsidR="00981516" w:rsidRPr="00D95186" w:rsidRDefault="00B43B4F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Preț</w:t>
            </w:r>
            <w:proofErr w:type="spellEnd"/>
          </w:p>
        </w:tc>
        <w:tc>
          <w:tcPr>
            <w:tcW w:w="2070" w:type="dxa"/>
          </w:tcPr>
          <w:p w14:paraId="6E8499D2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981516" w14:paraId="001ABCB9" w14:textId="77777777" w:rsidTr="006B1091">
        <w:tc>
          <w:tcPr>
            <w:tcW w:w="611" w:type="dxa"/>
          </w:tcPr>
          <w:p w14:paraId="6453E186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00FFBEB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6E43BDE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37D84D5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981516" w14:paraId="6B6A94D1" w14:textId="77777777" w:rsidTr="006B1091">
        <w:tc>
          <w:tcPr>
            <w:tcW w:w="611" w:type="dxa"/>
          </w:tcPr>
          <w:p w14:paraId="1CC6C3B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104E703D" w14:textId="7E7FEB5C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temperatură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2C349D9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798E83F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0462CDF4" w14:textId="77777777" w:rsidTr="006B1091">
        <w:tc>
          <w:tcPr>
            <w:tcW w:w="611" w:type="dxa"/>
          </w:tcPr>
          <w:p w14:paraId="72DC0557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7DC5DEB3" w14:textId="06B287B8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lumină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2AFD8239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5A798E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412232C" w14:textId="77777777" w:rsidTr="006B1091">
        <w:tc>
          <w:tcPr>
            <w:tcW w:w="611" w:type="dxa"/>
          </w:tcPr>
          <w:p w14:paraId="5D83B3F9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209C495A" w14:textId="3C5FE3AD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Times New Roman"/>
                <w:sz w:val="24"/>
                <w:szCs w:val="24"/>
              </w:rPr>
              <w:t>miș</w:t>
            </w:r>
            <w:r w:rsidR="00981516" w:rsidRPr="00D95186">
              <w:rPr>
                <w:rFonts w:cs="Times New Roman"/>
                <w:sz w:val="24"/>
                <w:szCs w:val="24"/>
              </w:rPr>
              <w:t>care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26B6B8C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ADB247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DC60A54" w14:textId="77777777" w:rsidTr="006B1091">
        <w:tc>
          <w:tcPr>
            <w:tcW w:w="611" w:type="dxa"/>
          </w:tcPr>
          <w:p w14:paraId="56DC2F31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580B4D5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44A28A4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2A9E80F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27701E" w14:textId="77777777" w:rsidTr="006B1091">
        <w:tc>
          <w:tcPr>
            <w:tcW w:w="611" w:type="dxa"/>
          </w:tcPr>
          <w:p w14:paraId="5186EB64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00141FB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0B4D0E2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2625C5F1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AA9FBE6" w14:textId="77777777" w:rsidTr="006B1091">
        <w:tc>
          <w:tcPr>
            <w:tcW w:w="611" w:type="dxa"/>
          </w:tcPr>
          <w:p w14:paraId="0E04DFE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C0E72D0" w14:textId="489579B4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afiș</w:t>
            </w:r>
            <w:r w:rsidR="00981516" w:rsidRPr="00D95186">
              <w:rPr>
                <w:rFonts w:cs="Times New Roman"/>
                <w:sz w:val="24"/>
                <w:szCs w:val="24"/>
              </w:rPr>
              <w:t>aj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015783DC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156A50C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202700E" w14:textId="77777777" w:rsidTr="006B1091">
        <w:tc>
          <w:tcPr>
            <w:tcW w:w="611" w:type="dxa"/>
          </w:tcPr>
          <w:p w14:paraId="5631737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42279AA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465930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47C52A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9C62FBA" w14:textId="77777777" w:rsidTr="006B1091">
        <w:tc>
          <w:tcPr>
            <w:tcW w:w="611" w:type="dxa"/>
          </w:tcPr>
          <w:p w14:paraId="6291C10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CA7BBD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9DE99E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0BC1EDA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66A9750" w14:textId="77777777" w:rsidTr="006B1091">
        <w:tc>
          <w:tcPr>
            <w:tcW w:w="611" w:type="dxa"/>
          </w:tcPr>
          <w:p w14:paraId="3321BE2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3089826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265BF91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316FBB2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1EB99F" w14:textId="77777777" w:rsidTr="006B1091">
        <w:tc>
          <w:tcPr>
            <w:tcW w:w="611" w:type="dxa"/>
          </w:tcPr>
          <w:p w14:paraId="623BA5FC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55BB128" w14:textId="6D64254A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Placuță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49A801A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D535CD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28E5AE1" w14:textId="77777777" w:rsidTr="006B1091">
        <w:tc>
          <w:tcPr>
            <w:tcW w:w="611" w:type="dxa"/>
          </w:tcPr>
          <w:p w14:paraId="3FC3BDB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5352BF3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287FA79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444CD4D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F006FF8" w14:textId="77777777" w:rsidTr="006B1091">
        <w:tc>
          <w:tcPr>
            <w:tcW w:w="611" w:type="dxa"/>
          </w:tcPr>
          <w:p w14:paraId="3A413F9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7431FD4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3CCEF3D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6A6E92B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DF9BE9D" w14:textId="77777777" w:rsidTr="006B1091">
        <w:tc>
          <w:tcPr>
            <w:tcW w:w="611" w:type="dxa"/>
          </w:tcPr>
          <w:p w14:paraId="3ED45AF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73B3198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38E6979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0153914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71127B1A" w14:textId="77777777" w:rsidR="00981516" w:rsidRDefault="00981516" w:rsidP="000D2808">
      <w:pPr>
        <w:spacing w:line="360" w:lineRule="auto"/>
      </w:pPr>
    </w:p>
    <w:p w14:paraId="6D0999BE" w14:textId="77777777" w:rsidR="00981516" w:rsidRDefault="00981516" w:rsidP="000D2808">
      <w:pPr>
        <w:spacing w:line="360" w:lineRule="auto"/>
      </w:pPr>
    </w:p>
    <w:p w14:paraId="245BED42" w14:textId="77777777" w:rsidR="00981516" w:rsidRDefault="00981516" w:rsidP="000D2808">
      <w:pPr>
        <w:spacing w:line="360" w:lineRule="auto"/>
      </w:pPr>
    </w:p>
    <w:p w14:paraId="75A9D1B8" w14:textId="77777777" w:rsidR="00981516" w:rsidRDefault="00981516" w:rsidP="000D2808">
      <w:pPr>
        <w:spacing w:line="360" w:lineRule="auto"/>
      </w:pPr>
    </w:p>
    <w:p w14:paraId="0EDF6A65" w14:textId="77777777" w:rsidR="00981516" w:rsidRDefault="00981516" w:rsidP="000D2808">
      <w:pPr>
        <w:spacing w:line="360" w:lineRule="auto"/>
      </w:pPr>
    </w:p>
    <w:p w14:paraId="2C01638F" w14:textId="77777777" w:rsidR="00981516" w:rsidRDefault="00981516" w:rsidP="000D2808">
      <w:pPr>
        <w:spacing w:line="360" w:lineRule="auto"/>
      </w:pPr>
    </w:p>
    <w:p w14:paraId="4C5527A3" w14:textId="77777777" w:rsidR="00981516" w:rsidRDefault="00981516" w:rsidP="000D2808">
      <w:pPr>
        <w:spacing w:line="360" w:lineRule="auto"/>
      </w:pPr>
    </w:p>
    <w:p w14:paraId="79DE6503" w14:textId="77777777" w:rsidR="00981516" w:rsidRDefault="00981516" w:rsidP="000D2808">
      <w:pPr>
        <w:spacing w:line="360" w:lineRule="auto"/>
      </w:pPr>
    </w:p>
    <w:p w14:paraId="63D62B42" w14:textId="77777777" w:rsidR="00981516" w:rsidRDefault="00981516" w:rsidP="000D2808">
      <w:pPr>
        <w:spacing w:line="360" w:lineRule="auto"/>
      </w:pPr>
    </w:p>
    <w:p w14:paraId="2A4676E4" w14:textId="77777777" w:rsidR="00981516" w:rsidRDefault="00981516" w:rsidP="000D2808">
      <w:pPr>
        <w:spacing w:line="360" w:lineRule="auto"/>
      </w:pPr>
    </w:p>
    <w:p w14:paraId="6C4BE297" w14:textId="77777777" w:rsidR="00981516" w:rsidRPr="000532A0" w:rsidRDefault="00981516" w:rsidP="000D2808">
      <w:pPr>
        <w:spacing w:line="360" w:lineRule="auto"/>
      </w:pPr>
    </w:p>
    <w:p w14:paraId="3640ABEC" w14:textId="77777777" w:rsidR="00981516" w:rsidRPr="000532A0" w:rsidRDefault="00981516" w:rsidP="000D2808">
      <w:pPr>
        <w:spacing w:line="360" w:lineRule="auto"/>
      </w:pPr>
    </w:p>
    <w:p w14:paraId="6A105A51" w14:textId="77777777" w:rsidR="00981516" w:rsidRPr="000532A0" w:rsidRDefault="00981516" w:rsidP="000D2808">
      <w:pPr>
        <w:spacing w:line="360" w:lineRule="auto"/>
      </w:pPr>
    </w:p>
    <w:p w14:paraId="1065D09C" w14:textId="77777777" w:rsidR="00981516" w:rsidRPr="000532A0" w:rsidRDefault="00981516" w:rsidP="000D2808">
      <w:pPr>
        <w:spacing w:line="360" w:lineRule="auto"/>
      </w:pPr>
    </w:p>
    <w:p w14:paraId="2D00BBD4" w14:textId="77777777" w:rsidR="00981516" w:rsidRPr="000532A0" w:rsidRDefault="00981516" w:rsidP="000D2808">
      <w:pPr>
        <w:spacing w:line="360" w:lineRule="auto"/>
      </w:pPr>
    </w:p>
    <w:p w14:paraId="10326E9D" w14:textId="77777777" w:rsidR="00981516" w:rsidRPr="000532A0" w:rsidRDefault="00981516" w:rsidP="000D2808">
      <w:pPr>
        <w:spacing w:line="360" w:lineRule="auto"/>
      </w:pPr>
    </w:p>
    <w:p w14:paraId="79CA3228" w14:textId="77777777" w:rsidR="00981516" w:rsidRPr="000532A0" w:rsidRDefault="00981516" w:rsidP="000D2808">
      <w:pPr>
        <w:spacing w:line="360" w:lineRule="auto"/>
      </w:pPr>
    </w:p>
    <w:p w14:paraId="5CF3206A" w14:textId="77777777" w:rsidR="00981516" w:rsidRDefault="00981516" w:rsidP="000D2808">
      <w:pPr>
        <w:spacing w:line="360" w:lineRule="auto"/>
      </w:pPr>
    </w:p>
    <w:p w14:paraId="762F7452" w14:textId="77777777" w:rsidR="00981516" w:rsidRDefault="00981516" w:rsidP="000D2808">
      <w:pPr>
        <w:spacing w:line="360" w:lineRule="auto"/>
      </w:pPr>
    </w:p>
    <w:p w14:paraId="158E6A9F" w14:textId="77777777" w:rsidR="00981516" w:rsidRDefault="00981516" w:rsidP="000D2808">
      <w:pPr>
        <w:spacing w:line="360" w:lineRule="auto"/>
      </w:pPr>
    </w:p>
    <w:p w14:paraId="139D20EB" w14:textId="77777777" w:rsidR="00981516" w:rsidRDefault="00981516" w:rsidP="000D2808">
      <w:pPr>
        <w:spacing w:line="360" w:lineRule="auto"/>
      </w:pPr>
    </w:p>
    <w:p w14:paraId="7B36E4FC" w14:textId="77777777" w:rsidR="00981516" w:rsidRPr="000532A0" w:rsidRDefault="00981516" w:rsidP="000D2808">
      <w:pPr>
        <w:spacing w:line="360" w:lineRule="auto"/>
      </w:pPr>
    </w:p>
    <w:p w14:paraId="03FB8FF6" w14:textId="59F02E03" w:rsidR="00981516" w:rsidRPr="000532A0" w:rsidRDefault="00D93086" w:rsidP="000D2808">
      <w:pPr>
        <w:pStyle w:val="Heading1"/>
        <w:spacing w:line="360" w:lineRule="auto"/>
      </w:pPr>
      <w:bookmarkStart w:id="71" w:name="_bibliografie"/>
      <w:bookmarkStart w:id="72" w:name="_Toc57993238"/>
      <w:bookmarkStart w:id="73" w:name="_Toc60228743"/>
      <w:bookmarkEnd w:id="71"/>
      <w:proofErr w:type="spellStart"/>
      <w:r>
        <w:lastRenderedPageBreak/>
        <w:t>B</w:t>
      </w:r>
      <w:r w:rsidR="00981516" w:rsidRPr="00D93086">
        <w:rPr>
          <w:rStyle w:val="Heading2Char"/>
          <w:b/>
          <w:sz w:val="36"/>
        </w:rPr>
        <w:t>ibliografie</w:t>
      </w:r>
      <w:bookmarkEnd w:id="72"/>
      <w:bookmarkEnd w:id="73"/>
      <w:proofErr w:type="spellEnd"/>
    </w:p>
    <w:p w14:paraId="64CE7FF2" w14:textId="77777777" w:rsidR="00981516" w:rsidRDefault="00981516" w:rsidP="000D2808">
      <w:pPr>
        <w:spacing w:line="360" w:lineRule="auto"/>
      </w:pPr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48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49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51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4B1F81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4B1F81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4B1F81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4B1F81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4B1F81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4B1F81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4B1F81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4B1F81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4B1F81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4B1F81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4B1F81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4B1F81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4B1F81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4B1F81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8F41F7B" w:rsidR="00AB52B8" w:rsidRPr="00CF6D63" w:rsidRDefault="00AB52B8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AB52B8">
        <w:rPr>
          <w:color w:val="0000FF"/>
          <w:u w:val="single"/>
        </w:rPr>
        <w:t>https://dronebotworkshop.com/lcd-displays-arduino/</w:t>
      </w:r>
    </w:p>
    <w:sectPr w:rsidR="00AB52B8" w:rsidRPr="00CF6D63" w:rsidSect="005B6A2B">
      <w:headerReference w:type="first" r:id="rId66"/>
      <w:footerReference w:type="first" r:id="rId67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A9B2CE" w14:textId="77777777" w:rsidR="00777453" w:rsidRDefault="00777453" w:rsidP="0056350E">
      <w:pPr>
        <w:spacing w:line="240" w:lineRule="auto"/>
      </w:pPr>
      <w:r>
        <w:separator/>
      </w:r>
    </w:p>
  </w:endnote>
  <w:endnote w:type="continuationSeparator" w:id="0">
    <w:p w14:paraId="61B444DC" w14:textId="77777777" w:rsidR="00777453" w:rsidRDefault="00777453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4B1F81" w:rsidRPr="002D092A" w:rsidRDefault="004B1F81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151116">
      <w:rPr>
        <w:rFonts w:cs="Arial"/>
        <w:noProof/>
        <w:szCs w:val="20"/>
      </w:rPr>
      <w:t>1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4B1F81" w:rsidRDefault="004B1F81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4B1F81" w:rsidRPr="005B6A2B" w:rsidRDefault="004B1F81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5E35C6">
      <w:rPr>
        <w:rFonts w:cs="Arial"/>
        <w:noProof/>
        <w:szCs w:val="20"/>
      </w:rPr>
      <w:t>3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80631B" w14:textId="77777777" w:rsidR="00777453" w:rsidRDefault="00777453" w:rsidP="0056350E">
      <w:pPr>
        <w:spacing w:line="240" w:lineRule="auto"/>
      </w:pPr>
      <w:r>
        <w:separator/>
      </w:r>
    </w:p>
  </w:footnote>
  <w:footnote w:type="continuationSeparator" w:id="0">
    <w:p w14:paraId="1644FA49" w14:textId="77777777" w:rsidR="00777453" w:rsidRDefault="00777453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691FDC56" w:rsidR="004B1F81" w:rsidRPr="00A81227" w:rsidRDefault="004B1F81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4" name="Picture 24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6825552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Casa inteligentă</w:t>
        </w:r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4B1F81" w:rsidRDefault="004B1F81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7D178C0F" w:rsidR="004B1F81" w:rsidRPr="00092181" w:rsidRDefault="004B1F81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 xml:space="preserve">Casa </w:t>
        </w:r>
        <w:r>
          <w:rPr>
            <w:rStyle w:val="NoSpacingChar"/>
            <w:lang w:val="ro-RO"/>
          </w:rPr>
          <w:t>inteligentă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C8CE243A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5"/>
  </w:num>
  <w:num w:numId="7">
    <w:abstractNumId w:val="12"/>
  </w:num>
  <w:num w:numId="8">
    <w:abstractNumId w:val="5"/>
  </w:num>
  <w:num w:numId="9">
    <w:abstractNumId w:val="13"/>
  </w:num>
  <w:num w:numId="10">
    <w:abstractNumId w:val="11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116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CD5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60B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734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9B9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4B4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095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BDA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1F81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BE1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5C6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2FDD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3AE"/>
    <w:rsid w:val="00777453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1DEF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1FC8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309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77A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631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4F"/>
    <w:rsid w:val="00B43BEE"/>
    <w:rsid w:val="00B442D4"/>
    <w:rsid w:val="00B44B44"/>
    <w:rsid w:val="00B450B6"/>
    <w:rsid w:val="00B45BA9"/>
    <w:rsid w:val="00B45C61"/>
    <w:rsid w:val="00B45DA2"/>
    <w:rsid w:val="00B45F17"/>
    <w:rsid w:val="00B464A9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3D2D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1C5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318A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0B5B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87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37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B49"/>
    <w:rsid w:val="00F74D5C"/>
    <w:rsid w:val="00F75A04"/>
    <w:rsid w:val="00F75B37"/>
    <w:rsid w:val="00F75CAB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6E4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,"/>
  <w:listSeparator w:val=";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FA6B6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FA6B6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hyperlink" Target="http://www.learningaboutelectronics.com/Articles/MQ-7-carbon-monoxide-sensor-circuit-with-arduino.php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jpg"/><Relationship Id="rId53" Type="http://schemas.openxmlformats.org/officeDocument/2006/relationships/hyperlink" Target="https://cdn-shop.adafruit.com/datasheets/TSL2561.pdf" TargetMode="External"/><Relationship Id="rId58" Type="http://schemas.openxmlformats.org/officeDocument/2006/relationships/hyperlink" Target="https://www.circuitbread.com/tutorials/how-rgb-leds-work-and-how-to-control-color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hyperlink" Target="https://components101.com/mq2-gas-sensor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hyperlink" Target="https://ardushop.ro/1329-thickbox_default/dht11-digital-temperature-and-humidity-sensor-module.jpg" TargetMode="External"/><Relationship Id="rId56" Type="http://schemas.openxmlformats.org/officeDocument/2006/relationships/hyperlink" Target="https://clubarcrobotica.wordpress.com/arduino-remote-controlled-led-using-hc-05-bluetooth/" TargetMode="External"/><Relationship Id="rId64" Type="http://schemas.openxmlformats.org/officeDocument/2006/relationships/hyperlink" Target="https://www.sparkfun.com/datasheets/Sensors/Biometric/MQ-7.pdf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cdn-learn.adafruit.com/downloads/pdf/pir-passive-infrared-proximity-motion-sensor.pdf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components101.com/rgb-led-pinout-configuration-circuit-datasheet" TargetMode="External"/><Relationship Id="rId67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hyperlink" Target="https://cdn-learn.adafruit.com/downloads/pdf/tsl2561.pdf" TargetMode="External"/><Relationship Id="rId62" Type="http://schemas.openxmlformats.org/officeDocument/2006/relationships/hyperlink" Target="https://create.arduino.cc/projecthub/Junezriyaz/how-to-connect-mq2-gas-sensor-to-arduino-f6a45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mouser.com/datasheet/2/758/DHT11-Technical-Data-Sheet-Translated-Version-1143054.pdf" TargetMode="External"/><Relationship Id="rId57" Type="http://schemas.openxmlformats.org/officeDocument/2006/relationships/hyperlink" Target="https://makersportal.com/blog/2018/4/19/arduino-light-sensor-tsl2561-and-experiments-with-infrared-and-visible-light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distrelec.ro/Web/WebShopImages/landscape_large/9-/01/arduino-a000066.jpg" TargetMode="External"/><Relationship Id="rId60" Type="http://schemas.openxmlformats.org/officeDocument/2006/relationships/hyperlink" Target="https://create.arduino.cc/projecthub/AlexanderVaughn/not-your-typical-rgb-led-356854" TargetMode="External"/><Relationship Id="rId65" Type="http://schemas.openxmlformats.org/officeDocument/2006/relationships/hyperlink" Target="https://opencircuit.shop/resources/file/da88acc1702a90667728fcf4ac9c75c455475706466/I2C-LCD-interface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www.farnell.com/datasheets/1682209.pdf" TargetMode="External"/><Relationship Id="rId55" Type="http://schemas.openxmlformats.org/officeDocument/2006/relationships/hyperlink" Target="https://maker.pro/custom/tutorial/hc-05-bluetooth-transceiver-module-datasheet-highligh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A94D31-3771-484B-B2AA-F8F1F299D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998</TotalTime>
  <Pages>30</Pages>
  <Words>2456</Words>
  <Characters>14001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Casa inteligentă</vt:lpstr>
    </vt:vector>
  </TitlesOfParts>
  <Company>FotoNation</Company>
  <LinksUpToDate>false</LinksUpToDate>
  <CharactersWithSpaces>16425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Casa inteligentă</dc:title>
  <dc:subject/>
  <dc:creator>Dan NICULA</dc:creator>
  <cp:keywords/>
  <dc:description/>
  <cp:lastModifiedBy>SabinSJ</cp:lastModifiedBy>
  <cp:revision>104</cp:revision>
  <cp:lastPrinted>2020-12-04T15:32:00Z</cp:lastPrinted>
  <dcterms:created xsi:type="dcterms:W3CDTF">2020-11-24T16:58:00Z</dcterms:created>
  <dcterms:modified xsi:type="dcterms:W3CDTF">2020-12-30T11:52:00Z</dcterms:modified>
  <cp:category>Project name</cp:category>
</cp:coreProperties>
</file>