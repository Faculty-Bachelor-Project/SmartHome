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777777" w:rsidR="000D2808" w:rsidRPr="002305D0" w:rsidRDefault="00F67525" w:rsidP="000D2808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r w:rsidR="000D2808">
                  <w:rPr>
                    <w:rStyle w:val="TitleChar"/>
                    <w:rFonts w:ascii="UT Sans" w:hAnsi="UT Sans"/>
                    <w:b/>
                  </w:rPr>
                  <w:t xml:space="preserve">Casa </w:t>
                </w:r>
                <w:proofErr w:type="spellStart"/>
                <w:r w:rsidR="000D2808">
                  <w:rPr>
                    <w:rStyle w:val="TitleChar"/>
                    <w:rFonts w:ascii="UT Sans" w:hAnsi="UT Sans"/>
                    <w:b/>
                  </w:rPr>
                  <w:t>inteligenta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Studenti</w:t>
            </w:r>
            <w:proofErr w:type="spellEnd"/>
            <w:r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Sarca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8905</w:t>
            </w:r>
          </w:p>
          <w:p w14:paraId="08330A1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Sarca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F67525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77777777" w:rsidR="00981516" w:rsidRPr="00DD48AD" w:rsidRDefault="00981516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 w:rsidRPr="00DD48AD">
            <w:rPr>
              <w:b/>
              <w:sz w:val="36"/>
              <w:szCs w:val="36"/>
            </w:rPr>
            <w:t>Continut</w:t>
          </w:r>
          <w:proofErr w:type="spellEnd"/>
        </w:p>
        <w:p w14:paraId="19916D23" w14:textId="77777777" w:rsidR="000A1B4E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157847" w:history="1">
            <w:r w:rsidR="000A1B4E" w:rsidRPr="00D222CE">
              <w:rPr>
                <w:rStyle w:val="Hyperlink"/>
              </w:rPr>
              <w:t>1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Introducere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_Toc60157847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3</w:t>
            </w:r>
            <w:r w:rsidR="000A1B4E">
              <w:rPr>
                <w:webHidden/>
              </w:rPr>
              <w:fldChar w:fldCharType="end"/>
            </w:r>
          </w:hyperlink>
        </w:p>
        <w:p w14:paraId="7B14930E" w14:textId="77777777" w:rsidR="000A1B4E" w:rsidRDefault="00F67525">
          <w:pPr>
            <w:pStyle w:val="TOC1"/>
            <w:rPr>
              <w:rFonts w:asciiTheme="minorHAnsi" w:hAnsiTheme="minorHAnsi"/>
            </w:rPr>
          </w:pPr>
          <w:hyperlink w:anchor="_Toc60157848" w:history="1">
            <w:r w:rsidR="000A1B4E" w:rsidRPr="00D222CE">
              <w:rPr>
                <w:rStyle w:val="Hyperlink"/>
              </w:rPr>
              <w:t>2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Arhitectura hardware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_Toc60157848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4</w:t>
            </w:r>
            <w:r w:rsidR="000A1B4E">
              <w:rPr>
                <w:webHidden/>
              </w:rPr>
              <w:fldChar w:fldCharType="end"/>
            </w:r>
          </w:hyperlink>
        </w:p>
        <w:p w14:paraId="5F5A7AE4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49" w:history="1">
            <w:r w:rsidR="000A1B4E" w:rsidRPr="00D222CE">
              <w:rPr>
                <w:rStyle w:val="Hyperlink"/>
                <w:noProof/>
              </w:rPr>
              <w:t>2.1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Arduino UNO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_Toc60157849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4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D2971F1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0" w:history="1">
            <w:r w:rsidR="000A1B4E" w:rsidRPr="00D222CE">
              <w:rPr>
                <w:rStyle w:val="Hyperlink"/>
                <w:noProof/>
              </w:rPr>
              <w:t>2.1.1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Tensiune de alimentare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_Toc60157850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5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A0500B8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1" w:history="1">
            <w:r w:rsidR="000A1B4E" w:rsidRPr="00D222CE">
              <w:rPr>
                <w:rStyle w:val="Hyperlink"/>
                <w:noProof/>
              </w:rPr>
              <w:t>2.1.2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Memorie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_Toc60157851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5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1CF96857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2" w:history="1">
            <w:r w:rsidR="000A1B4E" w:rsidRPr="00D222CE">
              <w:rPr>
                <w:rStyle w:val="Hyperlink"/>
                <w:noProof/>
              </w:rPr>
              <w:t>2.1.3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Input si Output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_Toc60157852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6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7248EC0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53" w:history="1">
            <w:r w:rsidR="000A1B4E" w:rsidRPr="00D222CE">
              <w:rPr>
                <w:rStyle w:val="Hyperlink"/>
                <w:noProof/>
              </w:rPr>
              <w:t>2.2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Senzorul de temperatura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_Toc60157853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7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085179E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4" w:history="1">
            <w:r w:rsidR="000A1B4E" w:rsidRPr="00D222CE">
              <w:rPr>
                <w:rStyle w:val="Hyperlink"/>
                <w:noProof/>
              </w:rPr>
              <w:t>2.2.1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_Toc60157854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8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CE7E742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5" w:history="1">
            <w:r w:rsidR="000A1B4E" w:rsidRPr="00D222CE">
              <w:rPr>
                <w:rStyle w:val="Hyperlink"/>
                <w:smallCaps/>
                <w:noProof/>
              </w:rPr>
              <w:t>2.2.2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smallCaps/>
                <w:noProof/>
              </w:rPr>
              <w:t>A</w:t>
            </w:r>
            <w:r w:rsidR="000A1B4E" w:rsidRPr="00D222CE">
              <w:rPr>
                <w:rStyle w:val="Hyperlink"/>
                <w:noProof/>
              </w:rPr>
              <w:t>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_Toc60157855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9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779FA72A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6" w:history="1">
            <w:r w:rsidR="000A1B4E" w:rsidRPr="00D222CE">
              <w:rPr>
                <w:rStyle w:val="Hyperlink"/>
                <w:noProof/>
              </w:rPr>
              <w:t>2.2.3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Alimentare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_Toc60157856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9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2DCEE71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57" w:history="1">
            <w:r w:rsidR="000A1B4E" w:rsidRPr="00D222CE">
              <w:rPr>
                <w:rStyle w:val="Hyperlink"/>
                <w:noProof/>
              </w:rPr>
              <w:t>2.3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Senzorul de miscare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_Toc60157857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10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30B44C61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8" w:history="1">
            <w:r w:rsidR="000A1B4E" w:rsidRPr="00D222CE">
              <w:rPr>
                <w:rStyle w:val="Hyperlink"/>
                <w:noProof/>
              </w:rPr>
              <w:t>2.3.1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_Toc60157858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11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0FE2EB39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59" w:history="1">
            <w:r w:rsidR="000A1B4E" w:rsidRPr="00D222CE">
              <w:rPr>
                <w:rStyle w:val="Hyperlink"/>
                <w:noProof/>
              </w:rPr>
              <w:t>2.3.2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_Toc60157859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12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0F66B636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0" w:history="1">
            <w:r w:rsidR="000A1B4E" w:rsidRPr="00D222CE">
              <w:rPr>
                <w:rStyle w:val="Hyperlink"/>
                <w:noProof/>
              </w:rPr>
              <w:t>2.3.3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Alimentare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_Toc60157860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12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7268FA8C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61" w:history="1">
            <w:r w:rsidR="000A1B4E" w:rsidRPr="00D222CE">
              <w:rPr>
                <w:rStyle w:val="Hyperlink"/>
                <w:noProof/>
              </w:rPr>
              <w:t>2.4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Senzorul de lumina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_Toc60157861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13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060D142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2" w:history="1">
            <w:r w:rsidR="000A1B4E" w:rsidRPr="00D222CE">
              <w:rPr>
                <w:rStyle w:val="Hyperlink"/>
                <w:noProof/>
              </w:rPr>
              <w:t>2.4.1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_Toc60157862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13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5D48A951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3" w:history="1">
            <w:r w:rsidR="000A1B4E" w:rsidRPr="00D222CE">
              <w:rPr>
                <w:rStyle w:val="Hyperlink"/>
                <w:noProof/>
              </w:rPr>
              <w:t>2.4.2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_Toc60157863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13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794682F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4" w:history="1">
            <w:r w:rsidR="000A1B4E" w:rsidRPr="00D222CE">
              <w:rPr>
                <w:rStyle w:val="Hyperlink"/>
                <w:noProof/>
              </w:rPr>
              <w:t>2.4.3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Alimentare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_Toc60157864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13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36DB229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65" w:history="1">
            <w:r w:rsidR="000A1B4E" w:rsidRPr="00D222CE">
              <w:rPr>
                <w:rStyle w:val="Hyperlink"/>
                <w:noProof/>
              </w:rPr>
              <w:t>2.5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Modulul Bluetooth HC-05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_Toc60157865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14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25895A1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6" w:history="1">
            <w:r w:rsidR="000A1B4E" w:rsidRPr="00D222CE">
              <w:rPr>
                <w:rStyle w:val="Hyperlink"/>
                <w:noProof/>
              </w:rPr>
              <w:t>2.5.1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_Toc60157866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14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5B7106F2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7" w:history="1">
            <w:r w:rsidR="000A1B4E" w:rsidRPr="00D222CE">
              <w:rPr>
                <w:rStyle w:val="Hyperlink"/>
                <w:noProof/>
              </w:rPr>
              <w:t>2.5.2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_Toc60157867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15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1A245A5E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68" w:history="1">
            <w:r w:rsidR="000A1B4E" w:rsidRPr="00D222CE">
              <w:rPr>
                <w:rStyle w:val="Hyperlink"/>
                <w:noProof/>
              </w:rPr>
              <w:t>2.6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Led RGB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_Toc60157868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16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7FAB8390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69" w:history="1">
            <w:r w:rsidR="000A1B4E" w:rsidRPr="00D222CE">
              <w:rPr>
                <w:rStyle w:val="Hyperlink"/>
                <w:noProof/>
              </w:rPr>
              <w:t>2.6.1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_Toc60157869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16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71E32D16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0" w:history="1">
            <w:r w:rsidR="000A1B4E" w:rsidRPr="00D222CE">
              <w:rPr>
                <w:rStyle w:val="Hyperlink"/>
                <w:noProof/>
              </w:rPr>
              <w:t>2.6.2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_Toc60157870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17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334595E9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71" w:history="1">
            <w:r w:rsidR="000A1B4E" w:rsidRPr="00D222CE">
              <w:rPr>
                <w:rStyle w:val="Hyperlink"/>
                <w:noProof/>
              </w:rPr>
              <w:t>2.7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 Gaz  MQ2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_Toc60157871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17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0F94DB4C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2" w:history="1">
            <w:r w:rsidR="000A1B4E" w:rsidRPr="00D222CE">
              <w:rPr>
                <w:rStyle w:val="Hyperlink"/>
                <w:noProof/>
              </w:rPr>
              <w:t>2.7.1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_Toc60157872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18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5CADA94E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3" w:history="1">
            <w:r w:rsidR="000A1B4E" w:rsidRPr="00D222CE">
              <w:rPr>
                <w:rStyle w:val="Hyperlink"/>
                <w:noProof/>
              </w:rPr>
              <w:t>2.7.2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_Toc60157873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18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0D45061B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74" w:history="1">
            <w:r w:rsidR="000A1B4E" w:rsidRPr="00D222CE">
              <w:rPr>
                <w:rStyle w:val="Hyperlink"/>
                <w:noProof/>
              </w:rPr>
              <w:t>2.8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 CO  MQ7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_Toc60157874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19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C07FB73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5" w:history="1">
            <w:r w:rsidR="000A1B4E" w:rsidRPr="00D222CE">
              <w:rPr>
                <w:rStyle w:val="Hyperlink"/>
                <w:noProof/>
              </w:rPr>
              <w:t>2.8.1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_Toc60157875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19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94622C0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6" w:history="1">
            <w:r w:rsidR="000A1B4E" w:rsidRPr="00D222CE">
              <w:rPr>
                <w:rStyle w:val="Hyperlink"/>
                <w:noProof/>
              </w:rPr>
              <w:t>2.8.2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_Toc60157876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19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2AFED87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77" w:history="1">
            <w:r w:rsidR="000A1B4E" w:rsidRPr="00D222CE">
              <w:rPr>
                <w:rStyle w:val="Hyperlink"/>
                <w:noProof/>
              </w:rPr>
              <w:t>2.9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Modul LCD I2C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_Toc60157877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20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52381C59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8" w:history="1">
            <w:r w:rsidR="000A1B4E" w:rsidRPr="00D222CE">
              <w:rPr>
                <w:rStyle w:val="Hyperlink"/>
                <w:noProof/>
              </w:rPr>
              <w:t>2.9.1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Detalii tehnice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_Toc60157878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20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DA46709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79" w:history="1">
            <w:r w:rsidR="000A1B4E" w:rsidRPr="00D222CE">
              <w:rPr>
                <w:rStyle w:val="Hyperlink"/>
                <w:noProof/>
              </w:rPr>
              <w:t>2.9.2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Aplicatie practica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_Toc60157879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21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3711A2E8" w14:textId="77777777" w:rsidR="000A1B4E" w:rsidRDefault="00F67525">
          <w:pPr>
            <w:pStyle w:val="TOC1"/>
            <w:rPr>
              <w:rFonts w:asciiTheme="minorHAnsi" w:hAnsiTheme="minorHAnsi"/>
            </w:rPr>
          </w:pPr>
          <w:hyperlink w:anchor="_Toc60157880" w:history="1">
            <w:r w:rsidR="000A1B4E" w:rsidRPr="00D222CE">
              <w:rPr>
                <w:rStyle w:val="Hyperlink"/>
              </w:rPr>
              <w:t>3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Arhitectura Software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_Toc60157880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22</w:t>
            </w:r>
            <w:r w:rsidR="000A1B4E">
              <w:rPr>
                <w:webHidden/>
              </w:rPr>
              <w:fldChar w:fldCharType="end"/>
            </w:r>
          </w:hyperlink>
        </w:p>
        <w:p w14:paraId="3AA36191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81" w:history="1">
            <w:r w:rsidR="000A1B4E" w:rsidRPr="00D222CE">
              <w:rPr>
                <w:rStyle w:val="Hyperlink"/>
                <w:noProof/>
              </w:rPr>
              <w:t>3.1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Scheme logice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_Toc60157881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22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8E2D5DD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2" w:history="1">
            <w:r w:rsidR="000A1B4E" w:rsidRPr="00D222CE">
              <w:rPr>
                <w:rStyle w:val="Hyperlink"/>
                <w:noProof/>
              </w:rPr>
              <w:t>3.1.1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 temperatura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_Toc60157882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22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21333F20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3" w:history="1">
            <w:r w:rsidR="000A1B4E" w:rsidRPr="00D222CE">
              <w:rPr>
                <w:rStyle w:val="Hyperlink"/>
                <w:noProof/>
              </w:rPr>
              <w:t>3.1.2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 miscare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_Toc60157883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22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46097F2C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4" w:history="1">
            <w:r w:rsidR="000A1B4E" w:rsidRPr="00D222CE">
              <w:rPr>
                <w:rStyle w:val="Hyperlink"/>
                <w:noProof/>
              </w:rPr>
              <w:t>3.1.3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 lumina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_Toc60157884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23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75609EF0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5" w:history="1">
            <w:r w:rsidR="000A1B4E" w:rsidRPr="00D222CE">
              <w:rPr>
                <w:rStyle w:val="Hyperlink"/>
                <w:noProof/>
              </w:rPr>
              <w:t>3.1.4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Senzor gaz/CO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_Toc60157885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23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16BE42DE" w14:textId="77777777" w:rsidR="000A1B4E" w:rsidRDefault="00F67525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57886" w:history="1">
            <w:r w:rsidR="000A1B4E" w:rsidRPr="00D222CE">
              <w:rPr>
                <w:rStyle w:val="Hyperlink"/>
                <w:noProof/>
              </w:rPr>
              <w:t>3.1.5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Modul bluetooth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_Toc60157886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24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1C1804DC" w14:textId="77777777" w:rsidR="000A1B4E" w:rsidRDefault="00F67525">
          <w:pPr>
            <w:pStyle w:val="TOC1"/>
            <w:rPr>
              <w:rFonts w:asciiTheme="minorHAnsi" w:hAnsiTheme="minorHAnsi"/>
            </w:rPr>
          </w:pPr>
          <w:hyperlink w:anchor="_Toc60157887" w:history="1">
            <w:r w:rsidR="000A1B4E" w:rsidRPr="00D222CE">
              <w:rPr>
                <w:rStyle w:val="Hyperlink"/>
              </w:rPr>
              <w:t>4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Structurarea lucrării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_Toc60157887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25</w:t>
            </w:r>
            <w:r w:rsidR="000A1B4E">
              <w:rPr>
                <w:webHidden/>
              </w:rPr>
              <w:fldChar w:fldCharType="end"/>
            </w:r>
          </w:hyperlink>
        </w:p>
        <w:p w14:paraId="607F26F7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88" w:history="1">
            <w:r w:rsidR="000A1B4E" w:rsidRPr="00D222CE">
              <w:rPr>
                <w:rStyle w:val="Hyperlink"/>
                <w:noProof/>
              </w:rPr>
              <w:t>4.1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Schema bloc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_Toc60157888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25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0906B0AB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89" w:history="1">
            <w:r w:rsidR="000A1B4E" w:rsidRPr="00D222CE">
              <w:rPr>
                <w:rStyle w:val="Hyperlink"/>
                <w:noProof/>
              </w:rPr>
              <w:t>4.2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Schema electrica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_Toc60157889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26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60B448EA" w14:textId="77777777" w:rsidR="000A1B4E" w:rsidRDefault="00F67525">
          <w:pPr>
            <w:pStyle w:val="TOC2"/>
            <w:rPr>
              <w:rFonts w:asciiTheme="minorHAnsi" w:hAnsiTheme="minorHAnsi"/>
              <w:noProof/>
            </w:rPr>
          </w:pPr>
          <w:hyperlink w:anchor="_Toc60157890" w:history="1">
            <w:r w:rsidR="000A1B4E" w:rsidRPr="00D222CE">
              <w:rPr>
                <w:rStyle w:val="Hyperlink"/>
                <w:noProof/>
              </w:rPr>
              <w:t>4.3</w:t>
            </w:r>
            <w:r w:rsidR="000A1B4E">
              <w:rPr>
                <w:rFonts w:asciiTheme="minorHAnsi" w:hAnsiTheme="minorHAnsi"/>
                <w:noProof/>
              </w:rPr>
              <w:tab/>
            </w:r>
            <w:r w:rsidR="000A1B4E" w:rsidRPr="00D222CE">
              <w:rPr>
                <w:rStyle w:val="Hyperlink"/>
                <w:noProof/>
              </w:rPr>
              <w:t>Schema de conectare</w:t>
            </w:r>
            <w:r w:rsidR="000A1B4E">
              <w:rPr>
                <w:noProof/>
                <w:webHidden/>
              </w:rPr>
              <w:tab/>
            </w:r>
            <w:r w:rsidR="000A1B4E">
              <w:rPr>
                <w:noProof/>
                <w:webHidden/>
              </w:rPr>
              <w:fldChar w:fldCharType="begin"/>
            </w:r>
            <w:r w:rsidR="000A1B4E">
              <w:rPr>
                <w:noProof/>
                <w:webHidden/>
              </w:rPr>
              <w:instrText xml:space="preserve"> PAGEREF _Toc60157890 \h </w:instrText>
            </w:r>
            <w:r w:rsidR="000A1B4E">
              <w:rPr>
                <w:noProof/>
                <w:webHidden/>
              </w:rPr>
            </w:r>
            <w:r w:rsidR="000A1B4E">
              <w:rPr>
                <w:noProof/>
                <w:webHidden/>
              </w:rPr>
              <w:fldChar w:fldCharType="separate"/>
            </w:r>
            <w:r w:rsidR="000A1B4E">
              <w:rPr>
                <w:noProof/>
                <w:webHidden/>
              </w:rPr>
              <w:t>27</w:t>
            </w:r>
            <w:r w:rsidR="000A1B4E">
              <w:rPr>
                <w:noProof/>
                <w:webHidden/>
              </w:rPr>
              <w:fldChar w:fldCharType="end"/>
            </w:r>
          </w:hyperlink>
        </w:p>
        <w:p w14:paraId="7F5E2D11" w14:textId="77777777" w:rsidR="000A1B4E" w:rsidRDefault="00F67525">
          <w:pPr>
            <w:pStyle w:val="TOC1"/>
            <w:rPr>
              <w:rFonts w:asciiTheme="minorHAnsi" w:hAnsiTheme="minorHAnsi"/>
            </w:rPr>
          </w:pPr>
          <w:hyperlink w:anchor="_Toc60157891" w:history="1">
            <w:r w:rsidR="000A1B4E" w:rsidRPr="00D222CE">
              <w:rPr>
                <w:rStyle w:val="Hyperlink"/>
              </w:rPr>
              <w:t>5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Bill of materials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_Toc60157891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28</w:t>
            </w:r>
            <w:r w:rsidR="000A1B4E">
              <w:rPr>
                <w:webHidden/>
              </w:rPr>
              <w:fldChar w:fldCharType="end"/>
            </w:r>
          </w:hyperlink>
        </w:p>
        <w:p w14:paraId="5AF3F33D" w14:textId="77777777" w:rsidR="000A1B4E" w:rsidRDefault="00F67525">
          <w:pPr>
            <w:pStyle w:val="TOC1"/>
            <w:rPr>
              <w:rFonts w:asciiTheme="minorHAnsi" w:hAnsiTheme="minorHAnsi"/>
            </w:rPr>
          </w:pPr>
          <w:hyperlink w:anchor="_Toc60157892" w:history="1">
            <w:r w:rsidR="000A1B4E" w:rsidRPr="00D222CE">
              <w:rPr>
                <w:rStyle w:val="Hyperlink"/>
              </w:rPr>
              <w:t>6</w:t>
            </w:r>
            <w:r w:rsidR="000A1B4E">
              <w:rPr>
                <w:rFonts w:asciiTheme="minorHAnsi" w:hAnsiTheme="minorHAnsi"/>
              </w:rPr>
              <w:tab/>
            </w:r>
            <w:r w:rsidR="000A1B4E" w:rsidRPr="00D222CE">
              <w:rPr>
                <w:rStyle w:val="Hyperlink"/>
              </w:rPr>
              <w:t>bibliografie</w:t>
            </w:r>
            <w:r w:rsidR="000A1B4E">
              <w:rPr>
                <w:webHidden/>
              </w:rPr>
              <w:tab/>
            </w:r>
            <w:r w:rsidR="000A1B4E">
              <w:rPr>
                <w:webHidden/>
              </w:rPr>
              <w:fldChar w:fldCharType="begin"/>
            </w:r>
            <w:r w:rsidR="000A1B4E">
              <w:rPr>
                <w:webHidden/>
              </w:rPr>
              <w:instrText xml:space="preserve"> PAGEREF _Toc60157892 \h </w:instrText>
            </w:r>
            <w:r w:rsidR="000A1B4E">
              <w:rPr>
                <w:webHidden/>
              </w:rPr>
            </w:r>
            <w:r w:rsidR="000A1B4E">
              <w:rPr>
                <w:webHidden/>
              </w:rPr>
              <w:fldChar w:fldCharType="separate"/>
            </w:r>
            <w:r w:rsidR="000A1B4E">
              <w:rPr>
                <w:webHidden/>
              </w:rPr>
              <w:t>29</w:t>
            </w:r>
            <w:r w:rsidR="000A1B4E"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Pr="002305D0" w:rsidRDefault="00981516" w:rsidP="000D2808">
      <w:pPr>
        <w:pStyle w:val="Heading1"/>
        <w:spacing w:line="360" w:lineRule="auto"/>
        <w:ind w:left="0" w:firstLine="0"/>
        <w:sectPr w:rsidR="00981516" w:rsidRPr="002305D0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bookmarkStart w:id="0" w:name="_Ref513157005"/>
      <w:r w:rsidRPr="002305D0">
        <w:br w:type="page"/>
      </w:r>
      <w:bookmarkEnd w:id="0"/>
    </w:p>
    <w:p w14:paraId="077B713B" w14:textId="77777777" w:rsidR="00981516" w:rsidRPr="008E552A" w:rsidRDefault="00981516" w:rsidP="000D2808">
      <w:pPr>
        <w:pStyle w:val="Heading1"/>
        <w:spacing w:line="360" w:lineRule="auto"/>
        <w:rPr>
          <w:b w:val="0"/>
          <w:color w:val="auto"/>
        </w:rPr>
      </w:pPr>
      <w:bookmarkStart w:id="1" w:name="_Introducere"/>
      <w:bookmarkStart w:id="2" w:name="_Toc57993213"/>
      <w:bookmarkStart w:id="3" w:name="_Toc60157847"/>
      <w:bookmarkEnd w:id="1"/>
      <w:proofErr w:type="spellStart"/>
      <w:r w:rsidRPr="008E552A">
        <w:rPr>
          <w:b w:val="0"/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2"/>
      <w:bookmarkEnd w:id="3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reprezinta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automatizarea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locuintei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noastre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ne </w:t>
      </w:r>
      <w:proofErr w:type="spellStart"/>
      <w:r w:rsidRPr="00CF6D63">
        <w:rPr>
          <w:sz w:val="28"/>
          <w:szCs w:val="28"/>
        </w:rPr>
        <w:t>permite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controlam</w:t>
      </w:r>
      <w:proofErr w:type="spellEnd"/>
      <w:r w:rsidRPr="00CF6D63">
        <w:rPr>
          <w:sz w:val="28"/>
          <w:szCs w:val="28"/>
        </w:rPr>
        <w:t xml:space="preserve"> de la </w:t>
      </w:r>
      <w:proofErr w:type="spellStart"/>
      <w:r w:rsidRPr="00CF6D63">
        <w:rPr>
          <w:sz w:val="28"/>
          <w:szCs w:val="28"/>
        </w:rPr>
        <w:t>distanta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aspecte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tin de </w:t>
      </w:r>
      <w:proofErr w:type="spellStart"/>
      <w:r w:rsidRPr="00CF6D63">
        <w:rPr>
          <w:sz w:val="28"/>
          <w:szCs w:val="28"/>
        </w:rPr>
        <w:t>confortul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ambiental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nu </w:t>
      </w:r>
      <w:proofErr w:type="spellStart"/>
      <w:r w:rsidRPr="00CF6D63">
        <w:rPr>
          <w:sz w:val="28"/>
          <w:szCs w:val="28"/>
        </w:rPr>
        <w:t>numai</w:t>
      </w:r>
      <w:proofErr w:type="spellEnd"/>
      <w:r w:rsidRPr="00CF6D63">
        <w:rPr>
          <w:sz w:val="28"/>
          <w:szCs w:val="28"/>
        </w:rPr>
        <w:t xml:space="preserve">. </w:t>
      </w:r>
      <w:proofErr w:type="spellStart"/>
      <w:r w:rsidRPr="00CF6D63">
        <w:rPr>
          <w:sz w:val="28"/>
          <w:szCs w:val="28"/>
        </w:rPr>
        <w:t>Unele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echipamente</w:t>
      </w:r>
      <w:proofErr w:type="spellEnd"/>
      <w:r w:rsidRPr="00CF6D63">
        <w:rPr>
          <w:sz w:val="28"/>
          <w:szCs w:val="28"/>
        </w:rPr>
        <w:t xml:space="preserve"> pot </w:t>
      </w:r>
      <w:proofErr w:type="spellStart"/>
      <w:r w:rsidRPr="00CF6D63">
        <w:rPr>
          <w:sz w:val="28"/>
          <w:szCs w:val="28"/>
        </w:rPr>
        <w:t>lua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decizii</w:t>
      </w:r>
      <w:proofErr w:type="spellEnd"/>
      <w:r w:rsidRPr="00CF6D63">
        <w:rPr>
          <w:sz w:val="28"/>
          <w:szCs w:val="28"/>
        </w:rPr>
        <w:t xml:space="preserve"> in </w:t>
      </w:r>
      <w:proofErr w:type="spellStart"/>
      <w:r w:rsidRPr="00CF6D63">
        <w:rPr>
          <w:sz w:val="28"/>
          <w:szCs w:val="28"/>
        </w:rPr>
        <w:t>functie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anumiti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parametri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pentru</w:t>
      </w:r>
      <w:proofErr w:type="spellEnd"/>
      <w:r w:rsidRPr="00CF6D63">
        <w:rPr>
          <w:sz w:val="28"/>
          <w:szCs w:val="28"/>
        </w:rPr>
        <w:t xml:space="preserve"> a le </w:t>
      </w:r>
      <w:proofErr w:type="spellStart"/>
      <w:r w:rsidRPr="00CF6D63">
        <w:rPr>
          <w:sz w:val="28"/>
          <w:szCs w:val="28"/>
        </w:rPr>
        <w:t>crea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siguranta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usurarea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vietii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proprietarilor</w:t>
      </w:r>
      <w:proofErr w:type="spellEnd"/>
      <w:r w:rsidRPr="00CF6D63">
        <w:rPr>
          <w:sz w:val="28"/>
          <w:szCs w:val="28"/>
        </w:rPr>
        <w:t xml:space="preserve">. </w:t>
      </w:r>
    </w:p>
    <w:p w14:paraId="1E47A4C8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3D8946E0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5670DE62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proofErr w:type="spellStart"/>
      <w:r w:rsidRPr="00CF6D63">
        <w:rPr>
          <w:sz w:val="28"/>
          <w:szCs w:val="28"/>
        </w:rPr>
        <w:t>Senzorii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utilizati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sunt</w:t>
      </w:r>
      <w:proofErr w:type="spell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temperatura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miscare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gaz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fum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carbon.</w:t>
      </w:r>
    </w:p>
    <w:p w14:paraId="43103BBB" w14:textId="77777777" w:rsidR="00981516" w:rsidRPr="00CF6D63" w:rsidRDefault="00981516" w:rsidP="000D2808">
      <w:pPr>
        <w:spacing w:line="360" w:lineRule="auto"/>
        <w:jc w:val="left"/>
        <w:rPr>
          <w:sz w:val="28"/>
          <w:szCs w:val="28"/>
        </w:rPr>
      </w:pPr>
    </w:p>
    <w:p w14:paraId="60D03E83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2FFB0FAB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poate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daca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exista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pericol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incendiu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carbon,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din </w:t>
      </w:r>
      <w:proofErr w:type="spellStart"/>
      <w:r w:rsidRPr="00CF6D63">
        <w:rPr>
          <w:sz w:val="28"/>
          <w:szCs w:val="28"/>
        </w:rPr>
        <w:t>aplicatia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pe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telefon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prin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intermediul</w:t>
      </w:r>
      <w:proofErr w:type="spellEnd"/>
      <w:r w:rsidRPr="00CF6D63">
        <w:rPr>
          <w:sz w:val="28"/>
          <w:szCs w:val="28"/>
        </w:rPr>
        <w:t xml:space="preserve"> Bluetooth-</w:t>
      </w:r>
      <w:proofErr w:type="spellStart"/>
      <w:r w:rsidRPr="00CF6D63">
        <w:rPr>
          <w:sz w:val="28"/>
          <w:szCs w:val="28"/>
        </w:rPr>
        <w:t>ului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miscarea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unei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persoane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va</w:t>
      </w:r>
      <w:proofErr w:type="spellEnd"/>
      <w:r w:rsidRPr="00CF6D63">
        <w:rPr>
          <w:sz w:val="28"/>
          <w:szCs w:val="28"/>
        </w:rPr>
        <w:t xml:space="preserve"> face ca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sa</w:t>
      </w:r>
      <w:proofErr w:type="spellEnd"/>
      <w:r w:rsidRPr="00CF6D63">
        <w:rPr>
          <w:sz w:val="28"/>
          <w:szCs w:val="28"/>
        </w:rPr>
        <w:t xml:space="preserve"> se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8E552A" w:rsidRDefault="00981516" w:rsidP="000D2808">
      <w:pPr>
        <w:pStyle w:val="Heading1"/>
        <w:spacing w:line="360" w:lineRule="auto"/>
        <w:rPr>
          <w:b w:val="0"/>
        </w:rPr>
      </w:pPr>
      <w:bookmarkStart w:id="4" w:name="_Toc57993214"/>
      <w:bookmarkStart w:id="5" w:name="_Toc60157848"/>
      <w:proofErr w:type="spellStart"/>
      <w:r w:rsidRPr="008E552A">
        <w:lastRenderedPageBreak/>
        <w:t>A</w:t>
      </w:r>
      <w:r w:rsidRPr="008E552A">
        <w:rPr>
          <w:rStyle w:val="Heading2Char"/>
          <w:b/>
        </w:rPr>
        <w:t>rhitectura</w:t>
      </w:r>
      <w:proofErr w:type="spellEnd"/>
      <w:r w:rsidRPr="008E552A">
        <w:rPr>
          <w:b w:val="0"/>
        </w:rPr>
        <w:t xml:space="preserve"> </w:t>
      </w:r>
      <w:r w:rsidRPr="008E552A">
        <w:rPr>
          <w:rStyle w:val="Heading2Char"/>
          <w:b/>
        </w:rPr>
        <w:t>hardware</w:t>
      </w:r>
      <w:bookmarkEnd w:id="4"/>
      <w:bookmarkEnd w:id="5"/>
    </w:p>
    <w:p w14:paraId="1EB42C88" w14:textId="77777777" w:rsidR="00981516" w:rsidRPr="000532A0" w:rsidRDefault="00981516" w:rsidP="000D2808">
      <w:pPr>
        <w:pStyle w:val="Heading2"/>
        <w:spacing w:line="360" w:lineRule="auto"/>
      </w:pPr>
      <w:bookmarkStart w:id="6" w:name="_Toc57993215"/>
      <w:bookmarkStart w:id="7" w:name="_Toc60157849"/>
      <w:r w:rsidRPr="000532A0">
        <w:t>Arduino UNO</w:t>
      </w:r>
      <w:bookmarkEnd w:id="6"/>
      <w:bookmarkEnd w:id="7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77777777" w:rsidR="00981516" w:rsidRDefault="00981516" w:rsidP="000D2808">
      <w:pPr>
        <w:spacing w:line="360" w:lineRule="auto"/>
        <w:ind w:left="431" w:firstLine="289"/>
        <w:jc w:val="left"/>
      </w:pPr>
      <w:r>
        <w:t xml:space="preserve">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am ales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placute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de tip Arduino UNO cu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specificatii</w:t>
      </w:r>
      <w:proofErr w:type="spellEnd"/>
      <w:r>
        <w:t>:</w:t>
      </w:r>
    </w:p>
    <w:p w14:paraId="1D4D64B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Microcontroller – Atmega328P</w:t>
      </w:r>
    </w:p>
    <w:p w14:paraId="3D1E94E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– 5V</w:t>
      </w:r>
    </w:p>
    <w:p w14:paraId="59425CF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– 7-20V</w:t>
      </w:r>
    </w:p>
    <w:p w14:paraId="61F673A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de I/O – 14 (6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iesire</w:t>
      </w:r>
      <w:proofErr w:type="spellEnd"/>
      <w:r>
        <w:t xml:space="preserve"> PWM)</w:t>
      </w:r>
    </w:p>
    <w:p w14:paraId="46BEF54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UART – 1</w:t>
      </w:r>
    </w:p>
    <w:p w14:paraId="26D38B9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 w:rsidRPr="00C25FF1">
        <w:t>I2C</w:t>
      </w:r>
      <w:r>
        <w:t xml:space="preserve"> – 1</w:t>
      </w:r>
    </w:p>
    <w:p w14:paraId="1C9E020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SPPI – 1</w:t>
      </w:r>
    </w:p>
    <w:p w14:paraId="74C1BEC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 – 6</w:t>
      </w:r>
    </w:p>
    <w:p w14:paraId="47BFF2F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Memorie</w:t>
      </w:r>
      <w:proofErr w:type="spellEnd"/>
      <w:r>
        <w:t xml:space="preserve"> Flash – 32KB</w:t>
      </w:r>
    </w:p>
    <w:p w14:paraId="29D9BDE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SRAM – 2KB</w:t>
      </w:r>
    </w:p>
    <w:p w14:paraId="2158547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EEPROM – 1KB</w:t>
      </w:r>
    </w:p>
    <w:p w14:paraId="54AE110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Frecventa</w:t>
      </w:r>
      <w:proofErr w:type="spellEnd"/>
      <w:r>
        <w:t xml:space="preserve"> – 16 MHz</w:t>
      </w:r>
    </w:p>
    <w:p w14:paraId="34CF4C26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Lungime</w:t>
      </w:r>
      <w:proofErr w:type="spellEnd"/>
      <w:r>
        <w:t xml:space="preserve"> – 68.6 mm</w:t>
      </w:r>
    </w:p>
    <w:p w14:paraId="0FA92027" w14:textId="7269D916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Latime</w:t>
      </w:r>
      <w:proofErr w:type="spellEnd"/>
      <w:r>
        <w:t xml:space="preserve"> – 53.4 mm</w:t>
      </w:r>
    </w:p>
    <w:p w14:paraId="6643438B" w14:textId="38EED653" w:rsidR="00981516" w:rsidRPr="00C25FF1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Greutate</w:t>
      </w:r>
      <w:proofErr w:type="spellEnd"/>
      <w:r>
        <w:t xml:space="preserve"> – 25 g</w:t>
      </w:r>
    </w:p>
    <w:p w14:paraId="3D83215C" w14:textId="3DA102BF" w:rsidR="00981516" w:rsidRDefault="00793F6D" w:rsidP="000D2808">
      <w:pPr>
        <w:keepNext/>
        <w:spacing w:line="360" w:lineRule="auto"/>
        <w:ind w:left="431" w:firstLine="28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6E6246D0">
            <wp:simplePos x="0" y="0"/>
            <wp:positionH relativeFrom="margin">
              <wp:posOffset>1152525</wp:posOffset>
            </wp:positionH>
            <wp:positionV relativeFrom="paragraph">
              <wp:posOffset>220980</wp:posOffset>
            </wp:positionV>
            <wp:extent cx="3228975" cy="1811020"/>
            <wp:effectExtent l="0" t="0" r="9525" b="0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42BE7EA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068F67E7" w14:textId="77777777" w:rsidR="00981516" w:rsidRDefault="00981516" w:rsidP="000D2808">
      <w:pPr>
        <w:keepNext/>
        <w:spacing w:line="360" w:lineRule="auto"/>
      </w:pPr>
    </w:p>
    <w:p w14:paraId="4691B98C" w14:textId="77777777" w:rsidR="00981516" w:rsidRDefault="00981516" w:rsidP="000D2808">
      <w:pPr>
        <w:keepNext/>
        <w:spacing w:line="360" w:lineRule="auto"/>
        <w:ind w:left="431" w:firstLine="289"/>
        <w:jc w:val="center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8" w:name="_Toc57993216"/>
      <w:bookmarkStart w:id="9" w:name="_Toc60157850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8"/>
      <w:bookmarkEnd w:id="9"/>
      <w:proofErr w:type="spellEnd"/>
    </w:p>
    <w:p w14:paraId="56F508FA" w14:textId="77777777" w:rsidR="00981516" w:rsidRDefault="00981516" w:rsidP="000D2808">
      <w:pPr>
        <w:spacing w:line="360" w:lineRule="auto"/>
        <w:ind w:left="1440"/>
      </w:pPr>
    </w:p>
    <w:p w14:paraId="11665523" w14:textId="77777777" w:rsidR="00981516" w:rsidRDefault="00981516" w:rsidP="000D2808">
      <w:pPr>
        <w:spacing w:after="0" w:line="360" w:lineRule="auto"/>
        <w:ind w:left="1440"/>
      </w:pPr>
      <w:r>
        <w:t xml:space="preserve">Arduino UNO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</w:t>
      </w:r>
      <w:proofErr w:type="spellEnd"/>
      <w:r>
        <w:t xml:space="preserve"> direct de la USB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alimentator</w:t>
      </w:r>
      <w:proofErr w:type="spellEnd"/>
    </w:p>
    <w:p w14:paraId="1DDCCBED" w14:textId="77777777" w:rsidR="00981516" w:rsidRDefault="00981516" w:rsidP="000D2808">
      <w:pPr>
        <w:spacing w:after="0" w:line="360" w:lineRule="auto"/>
        <w:ind w:left="720"/>
      </w:pPr>
      <w:proofErr w:type="gramStart"/>
      <w:r>
        <w:t>extern</w:t>
      </w:r>
      <w:proofErr w:type="gramEnd"/>
      <w:r>
        <w:t xml:space="preserve"> de 9V – 1A.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extern la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cuprinsa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20V.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alimentarea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7V, </w:t>
      </w:r>
      <w:proofErr w:type="spellStart"/>
      <w:r>
        <w:t>pinul</w:t>
      </w:r>
      <w:proofErr w:type="spellEnd"/>
      <w:r>
        <w:t xml:space="preserve"> de 5V </w:t>
      </w:r>
      <w:proofErr w:type="spellStart"/>
      <w:r>
        <w:t>va</w:t>
      </w:r>
      <w:proofErr w:type="spellEnd"/>
      <w:r>
        <w:t xml:space="preserve"> </w:t>
      </w:r>
      <w:proofErr w:type="spellStart"/>
      <w:r>
        <w:t>livra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5V </w:t>
      </w:r>
      <w:proofErr w:type="spellStart"/>
      <w:r>
        <w:t>si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 xml:space="preserve">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a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12V,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deteriora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Recomandat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tensiuni</w:t>
      </w:r>
      <w:proofErr w:type="spellEnd"/>
      <w:r>
        <w:t xml:space="preserve"> </w:t>
      </w:r>
      <w:proofErr w:type="spellStart"/>
      <w:r>
        <w:t>cuprinse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7-12V.</w:t>
      </w:r>
    </w:p>
    <w:p w14:paraId="3A87FD05" w14:textId="77777777" w:rsidR="00981516" w:rsidRDefault="00981516" w:rsidP="000D2808">
      <w:pPr>
        <w:spacing w:after="0" w:line="360" w:lineRule="auto"/>
        <w:ind w:left="720"/>
      </w:pPr>
    </w:p>
    <w:p w14:paraId="0E026BF5" w14:textId="77777777" w:rsidR="00981516" w:rsidRDefault="00981516" w:rsidP="000D2808">
      <w:pPr>
        <w:spacing w:after="0" w:line="360" w:lineRule="auto"/>
        <w:ind w:left="720"/>
      </w:pPr>
      <w:proofErr w:type="spellStart"/>
      <w:r>
        <w:t>Pini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>:</w:t>
      </w:r>
    </w:p>
    <w:p w14:paraId="0DF43FE4" w14:textId="77777777" w:rsidR="00981516" w:rsidRDefault="00981516" w:rsidP="000D2808">
      <w:pPr>
        <w:spacing w:after="0" w:line="360" w:lineRule="auto"/>
        <w:ind w:left="720"/>
      </w:pPr>
    </w:p>
    <w:p w14:paraId="6E43D5E8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VIN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inlocuirea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de 5V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alimentata</w:t>
      </w:r>
      <w:proofErr w:type="spellEnd"/>
      <w:r>
        <w:t xml:space="preserve"> extern</w:t>
      </w:r>
    </w:p>
    <w:p w14:paraId="3B721B72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5V – </w:t>
      </w:r>
      <w:proofErr w:type="spellStart"/>
      <w:r>
        <w:t>Acest</w:t>
      </w:r>
      <w:proofErr w:type="spellEnd"/>
      <w:r>
        <w:t xml:space="preserve"> pin da o </w:t>
      </w:r>
      <w:proofErr w:type="spellStart"/>
      <w:r>
        <w:t>tensiune</w:t>
      </w:r>
      <w:proofErr w:type="spellEnd"/>
      <w:r>
        <w:t xml:space="preserve"> de 5V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de la un </w:t>
      </w:r>
      <w:proofErr w:type="spellStart"/>
      <w:r>
        <w:t>alimentator</w:t>
      </w:r>
      <w:proofErr w:type="spellEnd"/>
      <w:r>
        <w:t xml:space="preserve"> extern (7-12V), de la USB (5V), </w:t>
      </w:r>
      <w:proofErr w:type="spellStart"/>
      <w:r>
        <w:t>ori</w:t>
      </w:r>
      <w:proofErr w:type="spellEnd"/>
      <w:r>
        <w:t xml:space="preserve"> de la </w:t>
      </w:r>
      <w:proofErr w:type="spellStart"/>
      <w:r>
        <w:t>pinul</w:t>
      </w:r>
      <w:proofErr w:type="spellEnd"/>
      <w:r>
        <w:t xml:space="preserve"> VIN (7-12V). </w:t>
      </w:r>
      <w:proofErr w:type="spellStart"/>
      <w:r>
        <w:t>Adaugand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voltaj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de 5V </w:t>
      </w:r>
      <w:proofErr w:type="spellStart"/>
      <w:r>
        <w:t>sau</w:t>
      </w:r>
      <w:proofErr w:type="spellEnd"/>
      <w:r>
        <w:t xml:space="preserve"> 3.3V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ignora</w:t>
      </w:r>
      <w:proofErr w:type="spellEnd"/>
      <w:r>
        <w:t xml:space="preserve"> </w:t>
      </w:r>
      <w:proofErr w:type="spellStart"/>
      <w:r>
        <w:t>regulatorul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poate</w:t>
      </w:r>
      <w:proofErr w:type="spellEnd"/>
      <w:r>
        <w:t xml:space="preserve"> duce la </w:t>
      </w:r>
      <w:proofErr w:type="spellStart"/>
      <w:r>
        <w:t>avarierea</w:t>
      </w:r>
      <w:proofErr w:type="spellEnd"/>
      <w:r>
        <w:t xml:space="preserve"> </w:t>
      </w:r>
      <w:proofErr w:type="spellStart"/>
      <w:r>
        <w:t>placii</w:t>
      </w:r>
      <w:proofErr w:type="spellEnd"/>
      <w:r>
        <w:t>.</w:t>
      </w:r>
    </w:p>
    <w:p w14:paraId="2393A920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3.3V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livreaza</w:t>
      </w:r>
      <w:proofErr w:type="spellEnd"/>
      <w:r>
        <w:t xml:space="preserve"> 3.3V </w:t>
      </w:r>
      <w:proofErr w:type="spellStart"/>
      <w:r>
        <w:t>generata</w:t>
      </w:r>
      <w:proofErr w:type="spellEnd"/>
      <w:r>
        <w:t xml:space="preserve"> de regulator. </w:t>
      </w:r>
      <w:proofErr w:type="spellStart"/>
      <w:r>
        <w:t>Curentul</w:t>
      </w:r>
      <w:proofErr w:type="spellEnd"/>
      <w:r>
        <w:t xml:space="preserve"> maxim </w:t>
      </w:r>
      <w:proofErr w:type="spellStart"/>
      <w:proofErr w:type="gramStart"/>
      <w:r>
        <w:t>este</w:t>
      </w:r>
      <w:proofErr w:type="spellEnd"/>
      <w:proofErr w:type="gramEnd"/>
      <w:r>
        <w:t xml:space="preserve"> de 50mA.</w:t>
      </w:r>
    </w:p>
    <w:p w14:paraId="72CBF9C1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GND –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impamantare</w:t>
      </w:r>
      <w:proofErr w:type="spellEnd"/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0" w:name="_Toc57993217"/>
      <w:bookmarkStart w:id="11" w:name="_Toc60157851"/>
      <w:proofErr w:type="spellStart"/>
      <w:r w:rsidRPr="000532A0">
        <w:rPr>
          <w:sz w:val="32"/>
          <w:szCs w:val="32"/>
        </w:rPr>
        <w:t>Memorie</w:t>
      </w:r>
      <w:bookmarkEnd w:id="10"/>
      <w:bookmarkEnd w:id="11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7777777" w:rsidR="00981516" w:rsidRDefault="00981516" w:rsidP="000D2808">
      <w:pPr>
        <w:spacing w:after="0" w:line="360" w:lineRule="auto"/>
        <w:ind w:left="1440"/>
      </w:pPr>
      <w:proofErr w:type="spellStart"/>
      <w:r>
        <w:t>Microcontrollerul</w:t>
      </w:r>
      <w:proofErr w:type="spellEnd"/>
      <w:r>
        <w:t xml:space="preserve"> ATmega238P are o </w:t>
      </w:r>
      <w:proofErr w:type="spellStart"/>
      <w:r>
        <w:t>memorie</w:t>
      </w:r>
      <w:proofErr w:type="spellEnd"/>
      <w:r>
        <w:t xml:space="preserve"> 32KB (cu 0.5KB </w:t>
      </w:r>
      <w:proofErr w:type="spellStart"/>
      <w:r>
        <w:t>folositi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BIOS).</w:t>
      </w:r>
    </w:p>
    <w:p w14:paraId="420B113D" w14:textId="77777777" w:rsidR="00981516" w:rsidRDefault="00981516" w:rsidP="000D2808">
      <w:pPr>
        <w:spacing w:after="0" w:line="360" w:lineRule="auto"/>
        <w:ind w:firstLine="720"/>
      </w:pPr>
      <w:r>
        <w:t xml:space="preserve">Are </w:t>
      </w:r>
      <w:proofErr w:type="spellStart"/>
      <w:r>
        <w:t>deasemenea</w:t>
      </w:r>
      <w:proofErr w:type="spellEnd"/>
      <w:r>
        <w:t xml:space="preserve"> 2KB SRAM </w:t>
      </w:r>
      <w:proofErr w:type="spellStart"/>
      <w:r>
        <w:t>si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1KB de EEPROM.</w:t>
      </w:r>
    </w:p>
    <w:p w14:paraId="3DA132CB" w14:textId="77777777" w:rsidR="00981516" w:rsidRDefault="00981516" w:rsidP="000D2808">
      <w:pPr>
        <w:spacing w:line="360" w:lineRule="auto"/>
        <w:ind w:left="1440"/>
      </w:pPr>
    </w:p>
    <w:p w14:paraId="0B5D0FA8" w14:textId="77777777" w:rsidR="000D2808" w:rsidRDefault="000D2808" w:rsidP="000D2808">
      <w:pPr>
        <w:spacing w:line="360" w:lineRule="auto"/>
        <w:ind w:left="1440"/>
      </w:pPr>
    </w:p>
    <w:p w14:paraId="6929F87E" w14:textId="77777777" w:rsidR="000D2808" w:rsidRDefault="000D2808" w:rsidP="000D2808">
      <w:pPr>
        <w:spacing w:line="360" w:lineRule="auto"/>
        <w:ind w:left="1440"/>
      </w:pPr>
    </w:p>
    <w:p w14:paraId="0A2EE67F" w14:textId="77777777" w:rsidR="000D2808" w:rsidRDefault="000D2808" w:rsidP="000D2808">
      <w:pPr>
        <w:spacing w:line="360" w:lineRule="auto"/>
        <w:ind w:left="1440"/>
      </w:pPr>
    </w:p>
    <w:p w14:paraId="444D5F1E" w14:textId="77777777" w:rsidR="000D2808" w:rsidRDefault="000D2808" w:rsidP="000D2808">
      <w:pPr>
        <w:spacing w:line="360" w:lineRule="auto"/>
        <w:ind w:left="1440"/>
      </w:pPr>
    </w:p>
    <w:p w14:paraId="6746D897" w14:textId="77777777" w:rsidR="000D2808" w:rsidRDefault="000D2808" w:rsidP="000D2808">
      <w:pPr>
        <w:spacing w:line="360" w:lineRule="auto"/>
        <w:ind w:left="1440"/>
      </w:pPr>
    </w:p>
    <w:p w14:paraId="23EFF8C4" w14:textId="77777777" w:rsidR="000D2808" w:rsidRDefault="000D2808" w:rsidP="000D2808">
      <w:pPr>
        <w:spacing w:line="360" w:lineRule="auto"/>
        <w:ind w:left="1440"/>
      </w:pPr>
    </w:p>
    <w:p w14:paraId="48273DDC" w14:textId="77777777" w:rsidR="000D2808" w:rsidRPr="006B4E03" w:rsidRDefault="000D2808" w:rsidP="000D2808">
      <w:pPr>
        <w:spacing w:line="360" w:lineRule="auto"/>
        <w:ind w:left="1440"/>
      </w:pPr>
    </w:p>
    <w:p w14:paraId="6C266338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2" w:name="_Toc57993218"/>
      <w:bookmarkStart w:id="13" w:name="_Toc60157852"/>
      <w:r w:rsidRPr="000532A0">
        <w:rPr>
          <w:sz w:val="32"/>
          <w:szCs w:val="32"/>
        </w:rPr>
        <w:lastRenderedPageBreak/>
        <w:t xml:space="preserve">Input </w:t>
      </w:r>
      <w:proofErr w:type="spellStart"/>
      <w:r w:rsidRPr="000532A0">
        <w:rPr>
          <w:sz w:val="32"/>
          <w:szCs w:val="32"/>
        </w:rPr>
        <w:t>si</w:t>
      </w:r>
      <w:proofErr w:type="spellEnd"/>
      <w:r w:rsidRPr="000532A0">
        <w:rPr>
          <w:sz w:val="32"/>
          <w:szCs w:val="32"/>
        </w:rPr>
        <w:t xml:space="preserve"> Output</w:t>
      </w:r>
      <w:bookmarkEnd w:id="12"/>
      <w:bookmarkEnd w:id="13"/>
    </w:p>
    <w:p w14:paraId="17B95481" w14:textId="77777777" w:rsidR="00981516" w:rsidRPr="006E01B3" w:rsidRDefault="00981516" w:rsidP="000D2808">
      <w:pPr>
        <w:spacing w:after="0" w:line="360" w:lineRule="auto"/>
      </w:pPr>
    </w:p>
    <w:p w14:paraId="3BEBA7C3" w14:textId="77777777" w:rsidR="00981516" w:rsidRDefault="00981516" w:rsidP="000D2808">
      <w:pPr>
        <w:spacing w:after="0" w:line="360" w:lineRule="auto"/>
        <w:ind w:left="1440"/>
      </w:pP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pot fi </w:t>
      </w:r>
      <w:proofErr w:type="spellStart"/>
      <w:r>
        <w:t>folosiți</w:t>
      </w:r>
      <w:proofErr w:type="spellEnd"/>
      <w:r>
        <w:t xml:space="preserve"> ca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ieșire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funcțiilor</w:t>
      </w:r>
      <w:proofErr w:type="spellEnd"/>
      <w:r>
        <w:t xml:space="preserve"> </w:t>
      </w:r>
    </w:p>
    <w:p w14:paraId="5A8FC7F1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pinMode</w:t>
      </w:r>
      <w:proofErr w:type="spellEnd"/>
      <w:proofErr w:type="gramEnd"/>
      <w:r>
        <w:t xml:space="preserve"> (), </w:t>
      </w:r>
      <w:proofErr w:type="spellStart"/>
      <w:r>
        <w:t>digitalRead</w:t>
      </w:r>
      <w:proofErr w:type="spellEnd"/>
      <w:r>
        <w:t xml:space="preserve"> ()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digitalWrite</w:t>
      </w:r>
      <w:proofErr w:type="spellEnd"/>
      <w:r>
        <w:t xml:space="preserve"> ()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pin </w:t>
      </w:r>
      <w:proofErr w:type="spellStart"/>
      <w:r>
        <w:t>acționează</w:t>
      </w:r>
      <w:proofErr w:type="spellEnd"/>
      <w:r>
        <w:t xml:space="preserve"> la 5V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furniza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curent</w:t>
      </w:r>
      <w:proofErr w:type="spellEnd"/>
      <w:r>
        <w:t xml:space="preserve"> maxim de 40mA. Din </w:t>
      </w:r>
      <w:proofErr w:type="spellStart"/>
      <w:r>
        <w:t>acești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, </w:t>
      </w:r>
      <w:proofErr w:type="spellStart"/>
      <w:r>
        <w:t>unii</w:t>
      </w:r>
      <w:proofErr w:type="spellEnd"/>
      <w:r>
        <w:t xml:space="preserve"> au </w:t>
      </w:r>
      <w:proofErr w:type="spellStart"/>
      <w:r>
        <w:t>funcții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, </w:t>
      </w:r>
      <w:proofErr w:type="spellStart"/>
      <w:r>
        <w:t>așa</w:t>
      </w:r>
      <w:proofErr w:type="spellEnd"/>
      <w:r>
        <w:t xml:space="preserve"> cum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enumerați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>:</w:t>
      </w:r>
    </w:p>
    <w:p w14:paraId="58F65C2A" w14:textId="77777777" w:rsidR="00981516" w:rsidRPr="003E01DC" w:rsidRDefault="00981516" w:rsidP="000D2808">
      <w:pPr>
        <w:spacing w:after="0" w:line="360" w:lineRule="auto"/>
        <w:ind w:left="720"/>
      </w:pPr>
    </w:p>
    <w:p w14:paraId="7E3A9B82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</w:t>
      </w:r>
      <w:proofErr w:type="spellStart"/>
      <w:r>
        <w:t>seriali</w:t>
      </w:r>
      <w:proofErr w:type="spellEnd"/>
      <w:r>
        <w:t xml:space="preserve"> 0 (Rx) </w:t>
      </w:r>
      <w:proofErr w:type="spellStart"/>
      <w:r>
        <w:t>și</w:t>
      </w:r>
      <w:proofErr w:type="spellEnd"/>
      <w:r>
        <w:t xml:space="preserve"> 1 (</w:t>
      </w:r>
      <w:proofErr w:type="spellStart"/>
      <w:proofErr w:type="gramStart"/>
      <w:r>
        <w:t>Tx</w:t>
      </w:r>
      <w:proofErr w:type="spellEnd"/>
      <w:proofErr w:type="gramEnd"/>
      <w:r>
        <w:t xml:space="preserve">): </w:t>
      </w:r>
      <w:proofErr w:type="spellStart"/>
      <w:r>
        <w:t>pinii</w:t>
      </w:r>
      <w:proofErr w:type="spellEnd"/>
      <w:r>
        <w:t xml:space="preserve"> Rx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Tx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date </w:t>
      </w:r>
      <w:proofErr w:type="spellStart"/>
      <w:r>
        <w:t>seriale</w:t>
      </w:r>
      <w:proofErr w:type="spellEnd"/>
      <w:r>
        <w:t xml:space="preserve"> TTL. </w:t>
      </w:r>
      <w:proofErr w:type="spellStart"/>
      <w:r>
        <w:t>Acestia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conectați</w:t>
      </w:r>
      <w:proofErr w:type="spellEnd"/>
      <w:r>
        <w:t xml:space="preserve"> cu USB-</w:t>
      </w:r>
      <w:proofErr w:type="spellStart"/>
      <w:r>
        <w:t>ul</w:t>
      </w:r>
      <w:proofErr w:type="spellEnd"/>
      <w:r>
        <w:t>.</w:t>
      </w:r>
    </w:p>
    <w:p w14:paraId="296CCBC7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de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externi</w:t>
      </w:r>
      <w:proofErr w:type="spellEnd"/>
      <w:r>
        <w:t xml:space="preserve"> 2 </w:t>
      </w:r>
      <w:proofErr w:type="spellStart"/>
      <w:r>
        <w:t>și</w:t>
      </w:r>
      <w:proofErr w:type="spellEnd"/>
      <w:r>
        <w:t xml:space="preserve"> 3: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pot fi </w:t>
      </w:r>
      <w:proofErr w:type="spellStart"/>
      <w:r>
        <w:t>configurați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declanșa</w:t>
      </w:r>
      <w:proofErr w:type="spellEnd"/>
      <w:r>
        <w:t xml:space="preserve"> o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au o </w:t>
      </w:r>
      <w:proofErr w:type="spellStart"/>
      <w:r>
        <w:t>valoare</w:t>
      </w:r>
      <w:proofErr w:type="spellEnd"/>
      <w:r>
        <w:t xml:space="preserve"> low, </w:t>
      </w:r>
      <w:proofErr w:type="gramStart"/>
      <w:r>
        <w:t>un</w:t>
      </w:r>
      <w:proofErr w:type="gramEnd"/>
      <w:r>
        <w:t xml:space="preserve"> front </w:t>
      </w:r>
      <w:proofErr w:type="spellStart"/>
      <w:r>
        <w:t>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descrescător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valorii</w:t>
      </w:r>
      <w:proofErr w:type="spellEnd"/>
      <w:r>
        <w:t>.</w:t>
      </w:r>
    </w:p>
    <w:p w14:paraId="4DD26D61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3, 5, 6, 9 </w:t>
      </w:r>
      <w:proofErr w:type="spellStart"/>
      <w:r>
        <w:t>și</w:t>
      </w:r>
      <w:proofErr w:type="spellEnd"/>
      <w:r>
        <w:t xml:space="preserve"> 11 PWM: </w:t>
      </w:r>
      <w:proofErr w:type="spellStart"/>
      <w:r>
        <w:t>Acești</w:t>
      </w:r>
      <w:proofErr w:type="spellEnd"/>
      <w:r>
        <w:t xml:space="preserve"> pin </w:t>
      </w:r>
      <w:proofErr w:type="spellStart"/>
      <w:r>
        <w:t>furnizează</w:t>
      </w:r>
      <w:proofErr w:type="spellEnd"/>
      <w:r>
        <w:t xml:space="preserve"> o </w:t>
      </w:r>
      <w:proofErr w:type="spellStart"/>
      <w:r>
        <w:t>ieșire</w:t>
      </w:r>
      <w:proofErr w:type="spellEnd"/>
      <w:r>
        <w:t xml:space="preserve"> PWM </w:t>
      </w:r>
      <w:proofErr w:type="spellStart"/>
      <w:r>
        <w:t>pe</w:t>
      </w:r>
      <w:proofErr w:type="spellEnd"/>
      <w:r>
        <w:t xml:space="preserve"> 8 </w:t>
      </w:r>
      <w:proofErr w:type="spellStart"/>
      <w:r>
        <w:t>biți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analogWrite</w:t>
      </w:r>
      <w:proofErr w:type="spellEnd"/>
      <w:r>
        <w:t xml:space="preserve"> ().</w:t>
      </w:r>
    </w:p>
    <w:p w14:paraId="1CBB0525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SPI 10 (SS), 11 (MOSI), 12 (MISO) </w:t>
      </w:r>
      <w:proofErr w:type="spellStart"/>
      <w:r>
        <w:t>și</w:t>
      </w:r>
      <w:proofErr w:type="spellEnd"/>
      <w:r>
        <w:t xml:space="preserve"> 13 (SCK):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SPI.</w:t>
      </w:r>
    </w:p>
    <w:p w14:paraId="4DC12D4A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Pinul</w:t>
      </w:r>
      <w:proofErr w:type="spellEnd"/>
      <w:r>
        <w:t xml:space="preserve"> LED </w:t>
      </w:r>
      <w:proofErr w:type="spellStart"/>
      <w:r>
        <w:t>încorporat</w:t>
      </w:r>
      <w:proofErr w:type="spellEnd"/>
      <w:r>
        <w:t xml:space="preserve"> 13: </w:t>
      </w:r>
      <w:proofErr w:type="spellStart"/>
      <w:r>
        <w:t>Acest</w:t>
      </w:r>
      <w:proofErr w:type="spellEnd"/>
      <w:r>
        <w:t xml:space="preserve"> pin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conectat</w:t>
      </w:r>
      <w:proofErr w:type="spellEnd"/>
      <w:r>
        <w:t xml:space="preserve"> cu un LED </w:t>
      </w:r>
      <w:proofErr w:type="spellStart"/>
      <w:r>
        <w:t>încorporat</w:t>
      </w:r>
      <w:proofErr w:type="spellEnd"/>
      <w:r>
        <w:t xml:space="preserve">,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HIGH -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pornit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LOW,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oprit</w:t>
      </w:r>
      <w:proofErr w:type="spellEnd"/>
      <w:r>
        <w:t>.</w:t>
      </w:r>
    </w:p>
    <w:p w14:paraId="06F3495A" w14:textId="77777777" w:rsidR="00981516" w:rsidRDefault="00981516" w:rsidP="000D2808">
      <w:pPr>
        <w:pStyle w:val="ListParagraph"/>
        <w:spacing w:line="360" w:lineRule="auto"/>
        <w:ind w:left="1440"/>
      </w:pPr>
    </w:p>
    <w:p w14:paraId="3E51B087" w14:textId="77777777" w:rsidR="00981516" w:rsidRDefault="00981516" w:rsidP="000D2808">
      <w:pPr>
        <w:pStyle w:val="ListParagraph"/>
        <w:spacing w:line="360" w:lineRule="auto"/>
        <w:ind w:left="1440"/>
      </w:pPr>
    </w:p>
    <w:p w14:paraId="5EEDF2AC" w14:textId="77777777" w:rsidR="00981516" w:rsidRDefault="00981516" w:rsidP="000D2808">
      <w:pPr>
        <w:pStyle w:val="ListParagraph"/>
        <w:spacing w:line="360" w:lineRule="auto"/>
        <w:ind w:left="1440"/>
      </w:pPr>
    </w:p>
    <w:p w14:paraId="6983A33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7A18B8E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2179C2BF" w14:textId="77777777" w:rsidR="00981516" w:rsidRDefault="00981516" w:rsidP="000D2808">
      <w:pPr>
        <w:pStyle w:val="ListParagraph"/>
        <w:spacing w:after="0" w:line="360" w:lineRule="auto"/>
        <w:ind w:left="1440"/>
      </w:pPr>
      <w:proofErr w:type="spellStart"/>
      <w:r>
        <w:t>Pe</w:t>
      </w:r>
      <w:proofErr w:type="spellEnd"/>
      <w:r>
        <w:t xml:space="preserve">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,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6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o</w:t>
      </w:r>
    </w:p>
    <w:p w14:paraId="5730CA9D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rezoluție</w:t>
      </w:r>
      <w:proofErr w:type="spellEnd"/>
      <w:proofErr w:type="gramEnd"/>
      <w:r>
        <w:t xml:space="preserve"> de 10 </w:t>
      </w:r>
      <w:proofErr w:type="spellStart"/>
      <w:r>
        <w:t>biți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1024 de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.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măsoară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la 0 la 5 </w:t>
      </w:r>
      <w:proofErr w:type="spellStart"/>
      <w:r>
        <w:t>volți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limită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mărită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AREF cu </w:t>
      </w:r>
      <w:proofErr w:type="spellStart"/>
      <w:r>
        <w:t>funcția</w:t>
      </w:r>
      <w:proofErr w:type="spellEnd"/>
      <w:r>
        <w:t xml:space="preserve"> de </w:t>
      </w:r>
      <w:proofErr w:type="spellStart"/>
      <w:r>
        <w:t>analogică</w:t>
      </w:r>
      <w:proofErr w:type="spellEnd"/>
      <w:r>
        <w:t xml:space="preserve"> Reference().</w:t>
      </w:r>
    </w:p>
    <w:p w14:paraId="05D9CFD7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Pinul</w:t>
      </w:r>
      <w:proofErr w:type="spellEnd"/>
      <w:r>
        <w:t xml:space="preserve"> analogic 4 (SDA)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5 (SCA), de </w:t>
      </w:r>
      <w:proofErr w:type="spellStart"/>
      <w:r>
        <w:t>asemenea</w:t>
      </w:r>
      <w:proofErr w:type="spellEnd"/>
      <w:r>
        <w:t xml:space="preserve"> pot fi </w:t>
      </w:r>
      <w:proofErr w:type="spellStart"/>
      <w:r>
        <w:t>utilizați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TWI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Wire.</w:t>
      </w:r>
    </w:p>
    <w:p w14:paraId="100726AD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08357B7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77777777" w:rsidR="00981516" w:rsidRPr="008B3846" w:rsidRDefault="00981516" w:rsidP="000D2808">
      <w:pPr>
        <w:pStyle w:val="Heading2"/>
        <w:spacing w:line="360" w:lineRule="auto"/>
      </w:pPr>
      <w:bookmarkStart w:id="14" w:name="_Toc57993219"/>
      <w:bookmarkStart w:id="15" w:name="_Toc60157853"/>
      <w:proofErr w:type="spellStart"/>
      <w:r w:rsidRPr="008B3846">
        <w:lastRenderedPageBreak/>
        <w:t>S</w:t>
      </w:r>
      <w:r w:rsidRPr="008E552A">
        <w:rPr>
          <w:rStyle w:val="Heading1Char"/>
          <w:b/>
        </w:rPr>
        <w:t>enzorul</w:t>
      </w:r>
      <w:proofErr w:type="spellEnd"/>
      <w:r w:rsidRPr="008E552A">
        <w:rPr>
          <w:rStyle w:val="Heading1Char"/>
          <w:b/>
        </w:rPr>
        <w:t xml:space="preserve"> de </w:t>
      </w:r>
      <w:proofErr w:type="spellStart"/>
      <w:r w:rsidRPr="008E552A">
        <w:rPr>
          <w:rStyle w:val="Heading1Char"/>
          <w:b/>
        </w:rPr>
        <w:t>temperatura</w:t>
      </w:r>
      <w:bookmarkEnd w:id="14"/>
      <w:bookmarkEnd w:id="15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77777777" w:rsidR="00981516" w:rsidRDefault="00981516" w:rsidP="000D2808">
      <w:pPr>
        <w:spacing w:after="0" w:line="360" w:lineRule="auto"/>
        <w:ind w:left="1206"/>
      </w:pPr>
      <w:proofErr w:type="spellStart"/>
      <w:r>
        <w:t>Unii</w:t>
      </w:r>
      <w:proofErr w:type="spellEnd"/>
      <w:r>
        <w:t xml:space="preserve"> din </w:t>
      </w:r>
      <w:proofErr w:type="spellStart"/>
      <w:r>
        <w:t>senzorii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umiditate</w:t>
      </w:r>
      <w:proofErr w:type="spellEnd"/>
    </w:p>
    <w:p w14:paraId="746FF523" w14:textId="77777777" w:rsidR="00981516" w:rsidRDefault="00981516" w:rsidP="000D2808">
      <w:pPr>
        <w:spacing w:after="0" w:line="360" w:lineRule="auto"/>
        <w:ind w:left="720"/>
      </w:pPr>
      <w:r>
        <w:t xml:space="preserve">DHT11 cu </w:t>
      </w:r>
      <w:proofErr w:type="gramStart"/>
      <w:r>
        <w:t>un</w:t>
      </w:r>
      <w:proofErr w:type="gramEnd"/>
      <w:r>
        <w:t xml:space="preserve"> </w:t>
      </w:r>
      <w:proofErr w:type="spellStart"/>
      <w:r>
        <w:t>semnal</w:t>
      </w:r>
      <w:proofErr w:type="spellEnd"/>
      <w:r>
        <w:t xml:space="preserve"> digital de </w:t>
      </w:r>
      <w:proofErr w:type="spellStart"/>
      <w:r>
        <w:t>iesire</w:t>
      </w:r>
      <w:proofErr w:type="spellEnd"/>
      <w:r>
        <w:t xml:space="preserve"> </w:t>
      </w:r>
      <w:proofErr w:type="spellStart"/>
      <w:r>
        <w:t>calibrat</w:t>
      </w:r>
      <w:proofErr w:type="spellEnd"/>
      <w:r>
        <w:t xml:space="preserve">. </w:t>
      </w:r>
      <w:proofErr w:type="spellStart"/>
      <w:r>
        <w:t>Coeficientii</w:t>
      </w:r>
      <w:proofErr w:type="spellEnd"/>
      <w:r>
        <w:t xml:space="preserve"> de </w:t>
      </w:r>
      <w:proofErr w:type="spellStart"/>
      <w:r>
        <w:t>calibrare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stocati</w:t>
      </w:r>
      <w:proofErr w:type="spellEnd"/>
      <w:r>
        <w:t xml:space="preserve"> in </w:t>
      </w:r>
      <w:proofErr w:type="spellStart"/>
      <w:r>
        <w:t>memoria</w:t>
      </w:r>
      <w:proofErr w:type="spellEnd"/>
      <w:r>
        <w:t xml:space="preserve"> OTP a </w:t>
      </w:r>
      <w:proofErr w:type="spellStart"/>
      <w:r>
        <w:t>senzorului</w:t>
      </w:r>
      <w:proofErr w:type="spellEnd"/>
      <w:r>
        <w:t xml:space="preserve">,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de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detectare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 intern al </w:t>
      </w:r>
      <w:proofErr w:type="spellStart"/>
      <w:r>
        <w:t>senzorului</w:t>
      </w:r>
      <w:proofErr w:type="spellEnd"/>
      <w: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94EDAC5" w14:textId="77777777" w:rsidR="00981516" w:rsidRDefault="00981516" w:rsidP="000D2808">
      <w:pPr>
        <w:spacing w:after="0" w:line="360" w:lineRule="auto"/>
        <w:ind w:left="720"/>
      </w:pPr>
    </w:p>
    <w:p w14:paraId="212B8B90" w14:textId="77777777" w:rsidR="00981516" w:rsidRDefault="00981516" w:rsidP="000D2808">
      <w:pPr>
        <w:spacing w:after="0" w:line="360" w:lineRule="auto"/>
        <w:ind w:left="720"/>
      </w:pPr>
    </w:p>
    <w:p w14:paraId="1E95DE8B" w14:textId="77777777" w:rsidR="00981516" w:rsidRDefault="00981516" w:rsidP="000D2808">
      <w:pPr>
        <w:spacing w:after="0" w:line="360" w:lineRule="auto"/>
        <w:ind w:left="720"/>
      </w:pPr>
    </w:p>
    <w:p w14:paraId="76873C0E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0D2808">
      <w:pPr>
        <w:spacing w:after="0" w:line="360" w:lineRule="auto"/>
        <w:ind w:left="720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6" w:name="_Toc57993220"/>
      <w:bookmarkStart w:id="17" w:name="_Toc60157854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6"/>
      <w:bookmarkEnd w:id="17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7777777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8" w:name="_Toc57993221"/>
      <w:bookmarkStart w:id="19" w:name="_Toc60157855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Pr="008E552A">
        <w:rPr>
          <w:sz w:val="32"/>
        </w:rPr>
        <w:t>plicatie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practica</w:t>
      </w:r>
      <w:bookmarkEnd w:id="18"/>
      <w:bookmarkEnd w:id="19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conecta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</w:t>
      </w:r>
      <w:proofErr w:type="spellEnd"/>
      <w:r>
        <w:t xml:space="preserve"> de 20m,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rezistenta</w:t>
      </w:r>
      <w:proofErr w:type="spellEnd"/>
      <w:r>
        <w:t xml:space="preserve"> de 5K.</w:t>
      </w:r>
    </w:p>
    <w:p w14:paraId="52BA4ECC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mare de 20m,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a </w:t>
      </w:r>
      <w:proofErr w:type="spellStart"/>
      <w:r>
        <w:t>rezistentei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0" w:name="_Toc57993222"/>
      <w:bookmarkStart w:id="21" w:name="_Toc60157856"/>
      <w:proofErr w:type="spellStart"/>
      <w:r w:rsidRPr="008B3846">
        <w:rPr>
          <w:sz w:val="32"/>
          <w:szCs w:val="32"/>
        </w:rPr>
        <w:t>Alimentare</w:t>
      </w:r>
      <w:bookmarkEnd w:id="20"/>
      <w:bookmarkEnd w:id="21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0EED550" w:rsidR="00981516" w:rsidRDefault="00981516" w:rsidP="00BE3FAA">
      <w:pPr>
        <w:spacing w:line="360" w:lineRule="auto"/>
        <w:ind w:left="720" w:firstLine="720"/>
      </w:pPr>
      <w:r>
        <w:t xml:space="preserve">DHT11 se </w:t>
      </w:r>
      <w:proofErr w:type="spellStart"/>
      <w:r>
        <w:t>alimenteaza</w:t>
      </w:r>
      <w:proofErr w:type="spellEnd"/>
      <w:r>
        <w:t xml:space="preserve"> de la </w:t>
      </w:r>
      <w:proofErr w:type="spellStart"/>
      <w:r>
        <w:t>placuta</w:t>
      </w:r>
      <w:proofErr w:type="spellEnd"/>
      <w:r>
        <w:t xml:space="preserve"> Arduino UNO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3.3V </w:t>
      </w:r>
      <w:proofErr w:type="spellStart"/>
      <w:r>
        <w:t>sau</w:t>
      </w:r>
      <w:proofErr w:type="spellEnd"/>
      <w:r>
        <w:t xml:space="preserve"> 5V DC.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alimentam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,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trimisa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instructiune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o </w:t>
      </w:r>
      <w:proofErr w:type="spellStart"/>
      <w:r>
        <w:t>secunda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trece</w:t>
      </w:r>
      <w:proofErr w:type="spellEnd"/>
      <w:r>
        <w:t xml:space="preserve"> de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>.</w:t>
      </w:r>
      <w:r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77777777" w:rsidR="00981516" w:rsidRPr="008B3846" w:rsidRDefault="00981516" w:rsidP="000D2808">
      <w:pPr>
        <w:pStyle w:val="Heading2"/>
        <w:spacing w:line="360" w:lineRule="auto"/>
      </w:pPr>
      <w:bookmarkStart w:id="22" w:name="_Toc57993223"/>
      <w:bookmarkStart w:id="23" w:name="_Toc60157857"/>
      <w:proofErr w:type="spellStart"/>
      <w:r w:rsidRPr="008B3846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miscare</w:t>
      </w:r>
      <w:bookmarkEnd w:id="22"/>
      <w:bookmarkEnd w:id="23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Cel</w:t>
      </w:r>
      <w:proofErr w:type="spellEnd"/>
      <w:r>
        <w:t xml:space="preserve"> de-al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PIR. </w:t>
      </w:r>
      <w:proofErr w:type="spellStart"/>
      <w:r>
        <w:t>Senzorul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miscarii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.  </w:t>
      </w:r>
    </w:p>
    <w:p w14:paraId="03BB717B" w14:textId="77777777" w:rsidR="00981516" w:rsidRPr="00391825" w:rsidRDefault="00981516" w:rsidP="000D2808">
      <w:pPr>
        <w:spacing w:after="0" w:line="360" w:lineRule="auto"/>
        <w:ind w:left="630"/>
      </w:pPr>
      <w:r>
        <w:tab/>
      </w:r>
      <w:r>
        <w:tab/>
      </w:r>
      <w:proofErr w:type="spellStart"/>
      <w:r>
        <w:t>Senzorul</w:t>
      </w:r>
      <w:proofErr w:type="spellEnd"/>
      <w:r>
        <w:t xml:space="preserve"> PIR </w:t>
      </w:r>
      <w:proofErr w:type="spellStart"/>
      <w:r>
        <w:t>contine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nivele</w:t>
      </w:r>
      <w:proofErr w:type="spellEnd"/>
      <w:r>
        <w:t xml:space="preserve"> de </w:t>
      </w:r>
      <w:proofErr w:type="spellStart"/>
      <w:r>
        <w:t>radiatii</w:t>
      </w:r>
      <w:proofErr w:type="spellEnd"/>
      <w:r>
        <w:t xml:space="preserve"> </w:t>
      </w:r>
      <w:proofErr w:type="spellStart"/>
      <w:r>
        <w:t>infrarosu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mica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in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, el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mare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caldurii</w:t>
      </w:r>
      <w:proofErr w:type="spellEnd"/>
      <w:r>
        <w:t xml:space="preserve"> </w:t>
      </w:r>
      <w:proofErr w:type="spellStart"/>
      <w:r>
        <w:t>degajate</w:t>
      </w:r>
      <w:proofErr w:type="spellEnd"/>
      <w:r>
        <w:t xml:space="preserve"> de </w:t>
      </w:r>
      <w:proofErr w:type="spellStart"/>
      <w:r>
        <w:t>persoana</w:t>
      </w:r>
      <w:proofErr w:type="spellEnd"/>
      <w: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39CFB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EB517C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7A1F41" w14:textId="77777777" w:rsidR="00BE3FAA" w:rsidRDefault="00BE3FAA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4" w:name="_Toc57993224"/>
      <w:bookmarkStart w:id="25" w:name="_Toc60157858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4"/>
      <w:bookmarkEnd w:id="25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77777777" w:rsidR="00981516" w:rsidRDefault="00981516" w:rsidP="000D2808">
      <w:pPr>
        <w:spacing w:line="360" w:lineRule="auto"/>
      </w:pPr>
    </w:p>
    <w:p w14:paraId="1D69BFA6" w14:textId="77777777" w:rsidR="00981516" w:rsidRDefault="00981516" w:rsidP="000D2808">
      <w:pPr>
        <w:spacing w:line="360" w:lineRule="auto"/>
      </w:pPr>
    </w:p>
    <w:p w14:paraId="7CEA0E88" w14:textId="28DA63B5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105364BA">
            <wp:simplePos x="0" y="0"/>
            <wp:positionH relativeFrom="margin">
              <wp:posOffset>429895</wp:posOffset>
            </wp:positionH>
            <wp:positionV relativeFrom="paragraph">
              <wp:posOffset>285750</wp:posOffset>
            </wp:positionV>
            <wp:extent cx="4997450" cy="3977005"/>
            <wp:effectExtent l="0" t="0" r="0" b="444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5F55" w14:textId="77777777" w:rsidR="00981516" w:rsidRDefault="00981516" w:rsidP="000D2808">
      <w:pPr>
        <w:spacing w:line="360" w:lineRule="auto"/>
      </w:pP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6" w:name="_Toc57993225"/>
      <w:bookmarkStart w:id="27" w:name="_Toc60157859"/>
      <w:proofErr w:type="spellStart"/>
      <w:r w:rsidRPr="008B3846">
        <w:rPr>
          <w:sz w:val="32"/>
          <w:szCs w:val="32"/>
        </w:rPr>
        <w:lastRenderedPageBreak/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26"/>
      <w:bookmarkEnd w:id="27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6B536980" w:rsidR="00981516" w:rsidRPr="000D2808" w:rsidRDefault="00981516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</w:rPr>
      </w:pPr>
      <w:r>
        <w:t xml:space="preserve">In fig 4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reprezentat</w:t>
      </w:r>
      <w:proofErr w:type="spellEnd"/>
      <w:r>
        <w:t xml:space="preserve"> un circuit </w:t>
      </w:r>
      <w:proofErr w:type="spellStart"/>
      <w:r>
        <w:t>simplu</w:t>
      </w:r>
      <w:proofErr w:type="spellEnd"/>
      <w:r>
        <w:t xml:space="preserve"> in care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aprinde</w:t>
      </w:r>
      <w:proofErr w:type="spellEnd"/>
      <w:r>
        <w:t xml:space="preserve"> un led RGB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placutei</w:t>
      </w:r>
      <w:proofErr w:type="spellEnd"/>
      <w:r>
        <w:t xml:space="preserve"> Arduino.</w:t>
      </w:r>
    </w:p>
    <w:p w14:paraId="7EF77D83" w14:textId="77777777" w:rsidR="0098151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8" w:name="_Toc60157860"/>
      <w:proofErr w:type="spellStart"/>
      <w:r w:rsidRPr="002B7B91">
        <w:rPr>
          <w:sz w:val="32"/>
          <w:szCs w:val="32"/>
        </w:rPr>
        <w:t>Alimentare</w:t>
      </w:r>
      <w:bookmarkEnd w:id="28"/>
      <w:proofErr w:type="spellEnd"/>
    </w:p>
    <w:p w14:paraId="7796FF06" w14:textId="77777777" w:rsidR="00981516" w:rsidRDefault="00981516" w:rsidP="000D2808">
      <w:pPr>
        <w:spacing w:line="360" w:lineRule="auto"/>
      </w:pPr>
    </w:p>
    <w:p w14:paraId="76C293DE" w14:textId="77777777" w:rsidR="00981516" w:rsidRPr="002B7B91" w:rsidRDefault="00981516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HC-SR501 </w:t>
      </w:r>
      <w:proofErr w:type="spellStart"/>
      <w:r>
        <w:rPr>
          <w:sz w:val="24"/>
          <w:szCs w:val="24"/>
        </w:rPr>
        <w:t>opereaza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20 de V. </w:t>
      </w:r>
    </w:p>
    <w:p w14:paraId="21AFB43F" w14:textId="7744C25A" w:rsidR="00981516" w:rsidRPr="008E552A" w:rsidRDefault="006B1091" w:rsidP="008E552A">
      <w:pPr>
        <w:pStyle w:val="Heading2"/>
      </w:pPr>
      <w:bookmarkStart w:id="29" w:name="_Toc60157861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lumina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78AA4047" w14:textId="68768A7A" w:rsidR="006B1091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convertor de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digital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</w:t>
      </w:r>
      <w:proofErr w:type="spellEnd"/>
    </w:p>
    <w:p w14:paraId="5BA50E9C" w14:textId="77777777" w:rsidR="000D2808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Intensitatea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semnal</w:t>
      </w:r>
      <w:proofErr w:type="spellEnd"/>
      <w:r>
        <w:rPr>
          <w:sz w:val="24"/>
          <w:szCs w:val="24"/>
        </w:rPr>
        <w:t xml:space="preserve"> digital</w:t>
      </w:r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capabil</w:t>
      </w:r>
      <w:proofErr w:type="spellEnd"/>
      <w:r w:rsidR="000D2808">
        <w:rPr>
          <w:sz w:val="24"/>
          <w:szCs w:val="24"/>
        </w:rPr>
        <w:t xml:space="preserve"> de a fi </w:t>
      </w:r>
      <w:proofErr w:type="spellStart"/>
      <w:r w:rsidR="000D2808">
        <w:rPr>
          <w:sz w:val="24"/>
          <w:szCs w:val="24"/>
        </w:rPr>
        <w:t>afisat</w:t>
      </w:r>
      <w:proofErr w:type="spellEnd"/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pe</w:t>
      </w:r>
      <w:proofErr w:type="spellEnd"/>
      <w:r w:rsidR="000D2808">
        <w:rPr>
          <w:sz w:val="24"/>
          <w:szCs w:val="24"/>
        </w:rPr>
        <w:t xml:space="preserve"> </w:t>
      </w:r>
      <w:proofErr w:type="gramStart"/>
      <w:r w:rsidR="000D2808">
        <w:rPr>
          <w:sz w:val="24"/>
          <w:szCs w:val="24"/>
        </w:rPr>
        <w:t>un</w:t>
      </w:r>
      <w:proofErr w:type="gramEnd"/>
      <w:r w:rsidR="000D2808">
        <w:rPr>
          <w:sz w:val="24"/>
          <w:szCs w:val="24"/>
        </w:rPr>
        <w:t xml:space="preserve"> I2C </w:t>
      </w:r>
      <w:proofErr w:type="spellStart"/>
      <w:r w:rsidR="000D2808">
        <w:rPr>
          <w:sz w:val="24"/>
          <w:szCs w:val="24"/>
        </w:rPr>
        <w:t>sau</w:t>
      </w:r>
      <w:proofErr w:type="spellEnd"/>
      <w:r w:rsidR="000D2808">
        <w:rPr>
          <w:sz w:val="24"/>
          <w:szCs w:val="24"/>
        </w:rPr>
        <w:t xml:space="preserve"> o</w:t>
      </w:r>
    </w:p>
    <w:p w14:paraId="1BCB3D1D" w14:textId="51CC135E" w:rsidR="000D2808" w:rsidRPr="006B1091" w:rsidRDefault="000D2808" w:rsidP="00A738F9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interfata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SMBus</w:t>
      </w:r>
      <w:proofErr w:type="spellEnd"/>
      <w:r>
        <w:rPr>
          <w:sz w:val="24"/>
          <w:szCs w:val="24"/>
        </w:rPr>
        <w:t>.</w:t>
      </w:r>
    </w:p>
    <w:p w14:paraId="474916A5" w14:textId="0AE1EB3A" w:rsidR="00981516" w:rsidRDefault="00413A44" w:rsidP="00413A44">
      <w:pPr>
        <w:pStyle w:val="Heading3"/>
      </w:pPr>
      <w:bookmarkStart w:id="30" w:name="_Toc60157862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7F8CE2BA" w:rsidR="006D58A4" w:rsidRPr="008B3846" w:rsidRDefault="006D58A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157863"/>
      <w:proofErr w:type="spellStart"/>
      <w:r w:rsidRPr="008B3846">
        <w:rPr>
          <w:sz w:val="32"/>
          <w:szCs w:val="32"/>
        </w:rPr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31"/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D742935">
            <wp:simplePos x="0" y="0"/>
            <wp:positionH relativeFrom="margin">
              <wp:posOffset>1438275</wp:posOffset>
            </wp:positionH>
            <wp:positionV relativeFrom="paragraph">
              <wp:posOffset>11430</wp:posOffset>
            </wp:positionV>
            <wp:extent cx="2635250" cy="2171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0AFB13FF" w14:textId="77777777" w:rsidR="00A738F9" w:rsidRDefault="00A738F9" w:rsidP="00A738F9">
      <w:pPr>
        <w:pStyle w:val="Caption"/>
        <w:spacing w:line="360" w:lineRule="auto"/>
      </w:pPr>
    </w:p>
    <w:p w14:paraId="1F96C1BD" w14:textId="382F0F43" w:rsidR="00981516" w:rsidRDefault="00A738F9" w:rsidP="00A738F9">
      <w:pPr>
        <w:pStyle w:val="Caption"/>
        <w:spacing w:line="360" w:lineRule="auto"/>
      </w:pPr>
      <w:r>
        <w:t>Figure 6</w:t>
      </w:r>
      <w:r w:rsidR="00576AC0">
        <w:t xml:space="preserve">. </w:t>
      </w:r>
      <w:proofErr w:type="spellStart"/>
      <w:r w:rsidR="00576AC0">
        <w:t>Senzor</w:t>
      </w:r>
      <w:proofErr w:type="spellEnd"/>
      <w:r w:rsidR="00576AC0">
        <w:t xml:space="preserve"> de </w:t>
      </w:r>
      <w:proofErr w:type="spellStart"/>
      <w:r w:rsidR="00576AC0">
        <w:t>lumina</w:t>
      </w:r>
      <w:proofErr w:type="spellEnd"/>
      <w:r w:rsidR="00576AC0">
        <w:t xml:space="preserve"> TSL2651</w:t>
      </w:r>
    </w:p>
    <w:p w14:paraId="33FB8475" w14:textId="5F523870" w:rsidR="00413A44" w:rsidRDefault="00413A44" w:rsidP="00413A44">
      <w:pPr>
        <w:pStyle w:val="Heading3"/>
        <w:spacing w:line="360" w:lineRule="auto"/>
        <w:rPr>
          <w:sz w:val="32"/>
          <w:szCs w:val="32"/>
        </w:rPr>
      </w:pPr>
      <w:bookmarkStart w:id="32" w:name="_Toc60157864"/>
      <w:proofErr w:type="spellStart"/>
      <w:r w:rsidRPr="002B7B91">
        <w:rPr>
          <w:sz w:val="32"/>
          <w:szCs w:val="32"/>
        </w:rPr>
        <w:t>Alimentare</w:t>
      </w:r>
      <w:bookmarkEnd w:id="32"/>
      <w:proofErr w:type="spellEnd"/>
    </w:p>
    <w:p w14:paraId="51CAA5DB" w14:textId="3377FA65" w:rsidR="00413A44" w:rsidRDefault="00413A44" w:rsidP="00413A44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se </w:t>
      </w:r>
      <w:proofErr w:type="spellStart"/>
      <w:r>
        <w:rPr>
          <w:sz w:val="24"/>
          <w:szCs w:val="24"/>
        </w:rPr>
        <w:t>alimenteaza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2.7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3.6 de V.</w:t>
      </w:r>
    </w:p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3" w:name="_Toc60157865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3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4EF0A613" w:rsidR="00413A44" w:rsidRDefault="00447B3B" w:rsidP="00A738F9">
      <w:pPr>
        <w:spacing w:line="360" w:lineRule="auto"/>
        <w:ind w:left="720" w:firstLine="486"/>
        <w:rPr>
          <w:sz w:val="24"/>
          <w:szCs w:val="24"/>
        </w:rPr>
      </w:pPr>
      <w:r>
        <w:rPr>
          <w:sz w:val="24"/>
          <w:szCs w:val="24"/>
        </w:rPr>
        <w:t xml:space="preserve">HC-05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un port serial (Rx -&gt;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 -&gt; Rx) de la </w:t>
      </w:r>
      <w:r>
        <w:t xml:space="preserve">Atmega328P, </w:t>
      </w:r>
      <w:proofErr w:type="spellStart"/>
      <w:r>
        <w:t>ce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microcontrollerului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Bluetoothului</w:t>
      </w:r>
      <w:proofErr w:type="spellEnd"/>
      <w:r>
        <w:t>.</w:t>
      </w:r>
    </w:p>
    <w:p w14:paraId="7E575DB3" w14:textId="51D0F82A" w:rsidR="00413A44" w:rsidRDefault="00F67525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4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7FB0D1CE" w:rsidR="00A738F9" w:rsidRDefault="00A738F9" w:rsidP="00A738F9">
      <w:pPr>
        <w:pStyle w:val="Caption"/>
        <w:spacing w:line="360" w:lineRule="auto"/>
      </w:pPr>
      <w:r>
        <w:t xml:space="preserve">Figure 7. </w:t>
      </w:r>
      <w:proofErr w:type="spellStart"/>
      <w:r>
        <w:t>Modul</w:t>
      </w:r>
      <w:proofErr w:type="spellEnd"/>
      <w:r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4" w:name="_Toc60157866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4"/>
      <w:proofErr w:type="spellEnd"/>
    </w:p>
    <w:p w14:paraId="03D87307" w14:textId="1D8CAEB9" w:rsidR="00413A44" w:rsidRDefault="00F67525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5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1A5FE67F" w:rsidR="00413A44" w:rsidRDefault="00447B3B" w:rsidP="00576AC0">
      <w:pPr>
        <w:ind w:left="431" w:firstLine="1009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atat</w:t>
      </w:r>
      <w:proofErr w:type="spellEnd"/>
      <w:r>
        <w:rPr>
          <w:sz w:val="24"/>
        </w:rPr>
        <w:t xml:space="preserve"> ca master cat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in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aplicatii</w:t>
      </w:r>
      <w:proofErr w:type="spellEnd"/>
      <w:r w:rsidR="00576AC0">
        <w:rPr>
          <w:sz w:val="24"/>
        </w:rPr>
        <w:t xml:space="preserve"> cum </w:t>
      </w:r>
      <w:proofErr w:type="spellStart"/>
      <w:r w:rsidR="00576AC0">
        <w:rPr>
          <w:sz w:val="24"/>
        </w:rPr>
        <w:t>ar</w:t>
      </w:r>
      <w:proofErr w:type="spellEnd"/>
      <w:r w:rsidR="00576AC0">
        <w:rPr>
          <w:sz w:val="24"/>
        </w:rPr>
        <w:t xml:space="preserve"> fi: casa </w:t>
      </w:r>
      <w:proofErr w:type="spellStart"/>
      <w:r w:rsidR="00576AC0">
        <w:rPr>
          <w:sz w:val="24"/>
        </w:rPr>
        <w:t>inteligenta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robotica</w:t>
      </w:r>
      <w:proofErr w:type="spellEnd"/>
      <w:r w:rsidR="00576AC0">
        <w:rPr>
          <w:sz w:val="24"/>
        </w:rPr>
        <w:t xml:space="preserve">, control la </w:t>
      </w:r>
      <w:proofErr w:type="spellStart"/>
      <w:r w:rsidR="00576AC0">
        <w:rPr>
          <w:sz w:val="24"/>
        </w:rPr>
        <w:t>distanta</w:t>
      </w:r>
      <w:proofErr w:type="spellEnd"/>
      <w:r w:rsidR="00576AC0">
        <w:rPr>
          <w:sz w:val="24"/>
        </w:rPr>
        <w:t>, etc.</w:t>
      </w:r>
      <w:r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684E914F" w:rsidR="00576AC0" w:rsidRDefault="00576AC0" w:rsidP="00576AC0">
      <w:pPr>
        <w:pStyle w:val="Heading3"/>
        <w:rPr>
          <w:sz w:val="32"/>
          <w:szCs w:val="32"/>
        </w:rPr>
      </w:pPr>
      <w:bookmarkStart w:id="35" w:name="_Toc60157867"/>
      <w:proofErr w:type="spellStart"/>
      <w:r w:rsidRPr="00576AC0">
        <w:rPr>
          <w:sz w:val="32"/>
          <w:szCs w:val="32"/>
        </w:rPr>
        <w:lastRenderedPageBreak/>
        <w:t>Aplicatie</w:t>
      </w:r>
      <w:proofErr w:type="spellEnd"/>
      <w:r w:rsidRPr="00576AC0">
        <w:rPr>
          <w:sz w:val="32"/>
          <w:szCs w:val="32"/>
        </w:rPr>
        <w:t xml:space="preserve"> </w:t>
      </w:r>
      <w:proofErr w:type="spellStart"/>
      <w:r w:rsidRPr="00576AC0">
        <w:rPr>
          <w:sz w:val="32"/>
          <w:szCs w:val="32"/>
        </w:rPr>
        <w:t>practica</w:t>
      </w:r>
      <w:bookmarkEnd w:id="35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F67525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6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27E71563" w:rsidR="00576AC0" w:rsidRDefault="00576AC0" w:rsidP="00576AC0">
      <w:pPr>
        <w:pStyle w:val="Caption"/>
        <w:spacing w:line="360" w:lineRule="auto"/>
        <w:ind w:firstLine="720"/>
      </w:pPr>
      <w:r>
        <w:t xml:space="preserve">Figure 8. </w:t>
      </w:r>
      <w:proofErr w:type="spellStart"/>
      <w:r>
        <w:t>Modul</w:t>
      </w:r>
      <w:proofErr w:type="spellEnd"/>
      <w:r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6" w:name="_Toc60157868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6"/>
    </w:p>
    <w:p w14:paraId="553CD2AA" w14:textId="77777777" w:rsidR="00576AC0" w:rsidRDefault="00576AC0" w:rsidP="00576AC0"/>
    <w:p w14:paraId="6E9D5706" w14:textId="77777777" w:rsidR="00334578" w:rsidRPr="00D67084" w:rsidRDefault="00334578" w:rsidP="00334578">
      <w:pPr>
        <w:ind w:left="1440"/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Ledul</w:t>
      </w:r>
      <w:proofErr w:type="spellEnd"/>
      <w:r w:rsidRPr="00334578">
        <w:rPr>
          <w:sz w:val="24"/>
          <w:szCs w:val="24"/>
        </w:rPr>
        <w:t xml:space="preserve"> RGB </w:t>
      </w:r>
      <w:proofErr w:type="spellStart"/>
      <w:proofErr w:type="gramStart"/>
      <w:r w:rsidRPr="00334578">
        <w:rPr>
          <w:sz w:val="24"/>
          <w:szCs w:val="24"/>
        </w:rPr>
        <w:t>este</w:t>
      </w:r>
      <w:proofErr w:type="spellEnd"/>
      <w:proofErr w:type="gramEnd"/>
      <w:r w:rsidRPr="00334578">
        <w:rPr>
          <w:sz w:val="24"/>
          <w:szCs w:val="24"/>
        </w:rPr>
        <w:t xml:space="preserve"> o </w:t>
      </w:r>
      <w:proofErr w:type="spellStart"/>
      <w:r w:rsidRPr="00334578">
        <w:rPr>
          <w:sz w:val="24"/>
          <w:szCs w:val="24"/>
        </w:rPr>
        <w:t>componenta</w:t>
      </w:r>
      <w:proofErr w:type="spellEnd"/>
      <w:r w:rsidRPr="00334578">
        <w:rPr>
          <w:sz w:val="24"/>
          <w:szCs w:val="24"/>
        </w:rPr>
        <w:t xml:space="preserve"> electronica des </w:t>
      </w:r>
      <w:proofErr w:type="spellStart"/>
      <w:r w:rsidRPr="00334578">
        <w:rPr>
          <w:sz w:val="24"/>
          <w:szCs w:val="24"/>
        </w:rPr>
        <w:t>folosita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pentru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verificarea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functionalitatii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unui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modul</w:t>
      </w:r>
      <w:proofErr w:type="spellEnd"/>
      <w:r w:rsidRPr="00D67084">
        <w:rPr>
          <w:sz w:val="24"/>
          <w:szCs w:val="24"/>
        </w:rPr>
        <w:t xml:space="preserve">/circuit </w:t>
      </w:r>
      <w:proofErr w:type="spellStart"/>
      <w:r w:rsidRPr="00D67084">
        <w:rPr>
          <w:sz w:val="24"/>
          <w:szCs w:val="24"/>
        </w:rPr>
        <w:t>sau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iluminarea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ambientala</w:t>
      </w:r>
      <w:proofErr w:type="spellEnd"/>
      <w:r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77777777" w:rsidR="00334578" w:rsidRDefault="00334578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ledurilor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feluri</w:t>
      </w:r>
      <w:proofErr w:type="spellEnd"/>
      <w:r>
        <w:rPr>
          <w:sz w:val="24"/>
          <w:szCs w:val="24"/>
        </w:rPr>
        <w:t xml:space="preserve">: </w:t>
      </w:r>
    </w:p>
    <w:p w14:paraId="7CEFB001" w14:textId="750526CD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5D992EB7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>
        <w:rPr>
          <w:sz w:val="24"/>
          <w:szCs w:val="24"/>
        </w:rPr>
        <w:t xml:space="preserve"> 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7084DD09" w14:textId="3E2CC522" w:rsidR="00184780" w:rsidRDefault="00184780" w:rsidP="00184780">
      <w:pPr>
        <w:pStyle w:val="Caption"/>
        <w:spacing w:line="360" w:lineRule="auto"/>
        <w:ind w:left="3600"/>
        <w:jc w:val="both"/>
      </w:pPr>
      <w:r>
        <w:t xml:space="preserve">       Figure 9. Led RGB</w:t>
      </w:r>
    </w:p>
    <w:p w14:paraId="0A44EE7B" w14:textId="1B1C9913" w:rsidR="00334578" w:rsidRDefault="00334578" w:rsidP="00576AC0"/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7" w:name="_Toc60157869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7"/>
      <w:proofErr w:type="spellEnd"/>
    </w:p>
    <w:p w14:paraId="2959DC0E" w14:textId="337923C3" w:rsidR="00334578" w:rsidRDefault="00184780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6739EAD9">
            <wp:simplePos x="0" y="0"/>
            <wp:positionH relativeFrom="margin">
              <wp:posOffset>327396</wp:posOffset>
            </wp:positionH>
            <wp:positionV relativeFrom="paragraph">
              <wp:posOffset>83820</wp:posOffset>
            </wp:positionV>
            <wp:extent cx="2320290" cy="2503170"/>
            <wp:effectExtent l="0" t="0" r="381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F03E51B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67BB8324" w:rsidR="00184780" w:rsidRDefault="00184780" w:rsidP="00184780">
      <w:pPr>
        <w:pStyle w:val="Heading3"/>
        <w:rPr>
          <w:sz w:val="32"/>
          <w:szCs w:val="32"/>
        </w:rPr>
      </w:pPr>
      <w:bookmarkStart w:id="38" w:name="_Toc60157870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38"/>
      <w:proofErr w:type="spellEnd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3DE6EA7C" w:rsidR="00184780" w:rsidRDefault="00184780" w:rsidP="00184780">
      <w:pPr>
        <w:pStyle w:val="Caption"/>
        <w:spacing w:line="360" w:lineRule="auto"/>
        <w:ind w:firstLine="720"/>
      </w:pPr>
      <w:r>
        <w:t xml:space="preserve">Figure 10. Led RGB </w:t>
      </w:r>
      <w:proofErr w:type="spellStart"/>
      <w:r>
        <w:t>conectat</w:t>
      </w:r>
      <w:proofErr w:type="spellEnd"/>
      <w:r>
        <w:t xml:space="preserve"> la Arduino Uno</w:t>
      </w:r>
    </w:p>
    <w:p w14:paraId="5BDA25EE" w14:textId="274F2E49" w:rsidR="00184780" w:rsidRDefault="00D67084" w:rsidP="00D67084">
      <w:pPr>
        <w:pStyle w:val="Heading2"/>
      </w:pPr>
      <w:bookmarkStart w:id="39" w:name="_Toc60157871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proofErr w:type="gram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>
        <w:t xml:space="preserve">  MQ2</w:t>
      </w:r>
      <w:bookmarkEnd w:id="39"/>
      <w:proofErr w:type="gramEnd"/>
    </w:p>
    <w:p w14:paraId="7BE49318" w14:textId="62C3FE83" w:rsidR="00184780" w:rsidRDefault="00184780" w:rsidP="00184780"/>
    <w:p w14:paraId="0AEC09D1" w14:textId="52917FCB" w:rsidR="00184780" w:rsidRDefault="00D67084" w:rsidP="00D67084">
      <w:pPr>
        <w:ind w:left="1206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sensor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spatiu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inchis</w:t>
      </w:r>
      <w:proofErr w:type="spellEnd"/>
      <w:r>
        <w:rPr>
          <w:sz w:val="24"/>
          <w:szCs w:val="24"/>
        </w:rPr>
        <w:t>.</w:t>
      </w:r>
    </w:p>
    <w:p w14:paraId="4528334D" w14:textId="1481FCD5" w:rsidR="00D67084" w:rsidRPr="009F7B18" w:rsidRDefault="00D67084" w:rsidP="00D67084">
      <w:pPr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Pr="009F7B18">
        <w:rPr>
          <w:sz w:val="24"/>
        </w:rPr>
        <w:t>un</w:t>
      </w:r>
      <w:proofErr w:type="gramEnd"/>
      <w:r w:rsidRPr="009F7B18">
        <w:rPr>
          <w:sz w:val="24"/>
        </w:rPr>
        <w:t xml:space="preserve"> pin digital </w:t>
      </w:r>
      <w:proofErr w:type="spellStart"/>
      <w:r w:rsidRPr="009F7B18">
        <w:rPr>
          <w:sz w:val="24"/>
        </w:rPr>
        <w:t>ce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poate</w:t>
      </w:r>
      <w:proofErr w:type="spellEnd"/>
      <w:r w:rsidRPr="009F7B18">
        <w:rPr>
          <w:sz w:val="24"/>
        </w:rPr>
        <w:t xml:space="preserve"> opera </w:t>
      </w:r>
      <w:proofErr w:type="spellStart"/>
      <w:r w:rsidRPr="009F7B18">
        <w:rPr>
          <w:sz w:val="24"/>
        </w:rPr>
        <w:t>fara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9F7B18" w:rsidRPr="009F7B18">
        <w:rPr>
          <w:sz w:val="24"/>
        </w:rPr>
        <w:t>si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este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usor</w:t>
      </w:r>
      <w:proofErr w:type="spellEnd"/>
      <w:r w:rsidR="009F7B18" w:rsidRPr="009F7B18">
        <w:rPr>
          <w:sz w:val="24"/>
        </w:rPr>
        <w:t xml:space="preserve"> de </w:t>
      </w:r>
      <w:proofErr w:type="spellStart"/>
      <w:r w:rsidR="009F7B18" w:rsidRPr="009F7B18">
        <w:rPr>
          <w:sz w:val="24"/>
        </w:rPr>
        <w:t>folosit</w:t>
      </w:r>
      <w:proofErr w:type="spellEnd"/>
      <w:r w:rsidR="009F7B18" w:rsidRPr="009F7B18">
        <w:rPr>
          <w:sz w:val="24"/>
        </w:rPr>
        <w:t xml:space="preserve"> in </w:t>
      </w:r>
      <w:proofErr w:type="spellStart"/>
      <w:r w:rsidR="009F7B18" w:rsidRPr="009F7B18">
        <w:rPr>
          <w:sz w:val="24"/>
        </w:rPr>
        <w:t>cazul</w:t>
      </w:r>
      <w:proofErr w:type="spellEnd"/>
      <w:r w:rsidR="009F7B18" w:rsidRPr="009F7B18">
        <w:rPr>
          <w:sz w:val="24"/>
        </w:rPr>
        <w:t xml:space="preserve"> in care </w:t>
      </w:r>
      <w:proofErr w:type="spellStart"/>
      <w:r w:rsidR="009F7B18" w:rsidRPr="009F7B18">
        <w:rPr>
          <w:sz w:val="24"/>
        </w:rPr>
        <w:t>vrem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doar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sa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>
        <w:rPr>
          <w:sz w:val="24"/>
        </w:rPr>
        <w:t>detecta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D67084">
      <w:pPr>
        <w:ind w:left="1206"/>
        <w:rPr>
          <w:sz w:val="24"/>
          <w:szCs w:val="24"/>
        </w:rPr>
      </w:pPr>
    </w:p>
    <w:p w14:paraId="1C41416A" w14:textId="533A0D42" w:rsidR="00184780" w:rsidRDefault="009F7B18" w:rsidP="00184780">
      <w:proofErr w:type="spellStart"/>
      <w:r>
        <w:t>Cand</w:t>
      </w:r>
      <w:proofErr w:type="spellEnd"/>
      <w:r>
        <w:t xml:space="preserve"> vine </w:t>
      </w:r>
      <w:proofErr w:type="spellStart"/>
      <w:r>
        <w:t>vorba</w:t>
      </w:r>
      <w:proofErr w:type="spellEnd"/>
      <w:r>
        <w:t xml:space="preserve"> de </w:t>
      </w:r>
      <w:proofErr w:type="spellStart"/>
      <w:r>
        <w:t>masurarea</w:t>
      </w:r>
      <w:proofErr w:type="spellEnd"/>
      <w:r>
        <w:t xml:space="preserve"> </w:t>
      </w:r>
      <w:proofErr w:type="spellStart"/>
      <w:r>
        <w:t>gazului</w:t>
      </w:r>
      <w:proofErr w:type="spellEnd"/>
      <w:r>
        <w:t xml:space="preserve"> intra in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analogic </w:t>
      </w:r>
      <w:proofErr w:type="spellStart"/>
      <w:r>
        <w:t>alimentat</w:t>
      </w:r>
      <w:proofErr w:type="spellEnd"/>
      <w:r>
        <w:t xml:space="preserve"> la 5V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77777777" w:rsidR="00F15617" w:rsidRDefault="00F15617" w:rsidP="00F15617">
      <w:pPr>
        <w:pStyle w:val="Caption"/>
        <w:spacing w:line="360" w:lineRule="auto"/>
        <w:ind w:left="2880" w:firstLine="720"/>
        <w:jc w:val="both"/>
      </w:pPr>
      <w:r>
        <w:t>Figure 11.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40" w:name="_Toc60157872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0"/>
      <w:proofErr w:type="spellEnd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77777777" w:rsidR="0006216E" w:rsidRDefault="0006216E" w:rsidP="0006216E">
      <w:pPr>
        <w:pStyle w:val="Heading3"/>
        <w:rPr>
          <w:sz w:val="32"/>
          <w:szCs w:val="32"/>
        </w:rPr>
      </w:pPr>
      <w:bookmarkStart w:id="41" w:name="_Toc60157873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1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6DB279F3" w:rsidR="0006216E" w:rsidRDefault="0006216E" w:rsidP="0006216E">
      <w:pPr>
        <w:pStyle w:val="Caption"/>
        <w:spacing w:line="360" w:lineRule="auto"/>
        <w:ind w:left="2880" w:firstLine="720"/>
        <w:jc w:val="both"/>
      </w:pPr>
      <w:r>
        <w:t>Figure 12. MQ2 Ap</w:t>
      </w:r>
      <w:r w:rsidR="00F15617">
        <w:t>p</w:t>
      </w:r>
      <w:r>
        <w:t>lication</w:t>
      </w:r>
    </w:p>
    <w:p w14:paraId="76B5B101" w14:textId="77777777" w:rsidR="009C26B6" w:rsidRDefault="009C26B6" w:rsidP="009C26B6"/>
    <w:p w14:paraId="3354742B" w14:textId="77777777" w:rsidR="009C26B6" w:rsidRDefault="009C26B6" w:rsidP="009C26B6"/>
    <w:p w14:paraId="49F95263" w14:textId="77777777" w:rsidR="009C26B6" w:rsidRDefault="009C26B6" w:rsidP="009C26B6"/>
    <w:p w14:paraId="2FFE2F97" w14:textId="1ED689C3" w:rsidR="0006216E" w:rsidRDefault="0006216E" w:rsidP="0006216E">
      <w:pPr>
        <w:pStyle w:val="Heading2"/>
      </w:pPr>
      <w:bookmarkStart w:id="42" w:name="_Toc60157874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gramStart"/>
      <w:r w:rsidR="00E6168D">
        <w:rPr>
          <w:szCs w:val="32"/>
        </w:rPr>
        <w:t>CO</w:t>
      </w:r>
      <w:r>
        <w:t xml:space="preserve">  MQ7</w:t>
      </w:r>
      <w:bookmarkEnd w:id="42"/>
      <w:proofErr w:type="gramEnd"/>
    </w:p>
    <w:p w14:paraId="7CDA85B7" w14:textId="7D429A9D" w:rsidR="009C26B6" w:rsidRDefault="009C26B6" w:rsidP="009C26B6"/>
    <w:p w14:paraId="6648B0F1" w14:textId="60D1C8BB" w:rsidR="009C26B6" w:rsidRDefault="00E6168D" w:rsidP="00E6168D">
      <w:pPr>
        <w:ind w:left="144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de carbon din </w:t>
      </w:r>
      <w:proofErr w:type="spellStart"/>
      <w:r>
        <w:rPr>
          <w:sz w:val="24"/>
        </w:rPr>
        <w:t>interiorul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locuintelor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7F0BE135" w:rsidR="009C26B6" w:rsidRDefault="00F15617" w:rsidP="00F15617">
      <w:pPr>
        <w:pStyle w:val="Caption"/>
        <w:spacing w:line="360" w:lineRule="auto"/>
        <w:ind w:left="2880" w:firstLine="720"/>
        <w:jc w:val="both"/>
      </w:pPr>
      <w:r>
        <w:t xml:space="preserve">Figure 13.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3" w:name="_Toc60157875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3"/>
      <w:proofErr w:type="spellEnd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3FF5D3F1" w:rsidR="00F15617" w:rsidRDefault="00F15617" w:rsidP="00F15617">
      <w:pPr>
        <w:pStyle w:val="Heading3"/>
        <w:rPr>
          <w:sz w:val="32"/>
          <w:szCs w:val="32"/>
        </w:rPr>
      </w:pPr>
      <w:bookmarkStart w:id="44" w:name="_Toc60157876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4"/>
      <w:proofErr w:type="spellEnd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7754951F" w:rsidR="00E6168D" w:rsidRDefault="00F15617" w:rsidP="00F15617">
      <w:pPr>
        <w:pStyle w:val="Caption"/>
        <w:spacing w:line="360" w:lineRule="auto"/>
        <w:ind w:left="2880" w:firstLine="720"/>
        <w:jc w:val="both"/>
      </w:pPr>
      <w:r>
        <w:t>Figure 14. MQ7 Application</w:t>
      </w:r>
    </w:p>
    <w:p w14:paraId="55EC364C" w14:textId="0C47C05F" w:rsidR="00F15617" w:rsidRDefault="00F15617" w:rsidP="00F15617">
      <w:pPr>
        <w:pStyle w:val="Heading2"/>
      </w:pPr>
      <w:bookmarkStart w:id="45" w:name="_Toc60157877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5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632531C" w:rsidR="00AB52B8" w:rsidRPr="00AB52B8" w:rsidRDefault="00AB52B8" w:rsidP="00AB52B8">
      <w:pPr>
        <w:ind w:left="1206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>
        <w:rPr>
          <w:sz w:val="24"/>
        </w:rPr>
        <w:t xml:space="preserve"> 1602 I2C </w:t>
      </w:r>
      <w:proofErr w:type="spellStart"/>
      <w:r>
        <w:rPr>
          <w:sz w:val="24"/>
        </w:rPr>
        <w:t>contine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linii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cate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afisate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display-</w:t>
      </w:r>
      <w:proofErr w:type="spellStart"/>
      <w:r>
        <w:rPr>
          <w:sz w:val="24"/>
        </w:rPr>
        <w:t>ului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I2C </w:t>
      </w:r>
      <w:proofErr w:type="spellStart"/>
      <w:r>
        <w:rPr>
          <w:sz w:val="24"/>
        </w:rPr>
        <w:t>necesita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conexiuni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operare</w:t>
      </w:r>
      <w:proofErr w:type="spellEnd"/>
      <w:r>
        <w:rPr>
          <w:sz w:val="24"/>
        </w:rPr>
        <w:t xml:space="preserve">, +5Vdc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1755C8D0" w:rsidR="00AB52B8" w:rsidRDefault="00AB52B8" w:rsidP="00AB52B8">
      <w:pPr>
        <w:pStyle w:val="Caption"/>
        <w:spacing w:line="360" w:lineRule="auto"/>
        <w:ind w:left="2880" w:firstLine="720"/>
        <w:jc w:val="both"/>
      </w:pPr>
      <w:r>
        <w:t>Figure 15.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6" w:name="_Toc60157878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6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77777777" w:rsidR="00AB52B8" w:rsidRDefault="00AB52B8" w:rsidP="00AB52B8">
      <w:pPr>
        <w:pStyle w:val="Heading3"/>
        <w:rPr>
          <w:sz w:val="32"/>
          <w:szCs w:val="32"/>
        </w:rPr>
      </w:pPr>
      <w:bookmarkStart w:id="47" w:name="_Toc60157879"/>
      <w:proofErr w:type="spellStart"/>
      <w:r w:rsidRPr="00184780">
        <w:rPr>
          <w:sz w:val="32"/>
          <w:szCs w:val="32"/>
        </w:rPr>
        <w:lastRenderedPageBreak/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7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A587B14" w:rsidR="00FD0D7B" w:rsidRDefault="00FD0D7B" w:rsidP="00FD0D7B">
      <w:pPr>
        <w:pStyle w:val="Caption"/>
        <w:spacing w:line="360" w:lineRule="auto"/>
        <w:ind w:left="2880" w:firstLine="720"/>
        <w:jc w:val="both"/>
      </w:pPr>
      <w:r>
        <w:t>Figure 15.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57CC5BD7" w14:textId="77777777" w:rsidR="00F15617" w:rsidRPr="00F15617" w:rsidRDefault="00F15617" w:rsidP="00F15617"/>
    <w:p w14:paraId="29923D8F" w14:textId="522F1B3E" w:rsidR="00981516" w:rsidRPr="00981516" w:rsidRDefault="00981516" w:rsidP="000D2808">
      <w:pPr>
        <w:pStyle w:val="Heading1"/>
        <w:spacing w:line="360" w:lineRule="auto"/>
        <w:rPr>
          <w:bCs w:val="0"/>
          <w:smallCaps w:val="0"/>
        </w:rPr>
      </w:pPr>
      <w:bookmarkStart w:id="48" w:name="_Toc57993226"/>
      <w:bookmarkStart w:id="49" w:name="_Toc60157880"/>
      <w:proofErr w:type="spellStart"/>
      <w:r w:rsidRPr="00E164CF">
        <w:rPr>
          <w:bCs w:val="0"/>
          <w:smallCaps w:val="0"/>
        </w:rPr>
        <w:lastRenderedPageBreak/>
        <w:t>Arhitectura</w:t>
      </w:r>
      <w:proofErr w:type="spellEnd"/>
      <w:r w:rsidRPr="00E164CF">
        <w:rPr>
          <w:bCs w:val="0"/>
          <w:smallCaps w:val="0"/>
        </w:rPr>
        <w:t xml:space="preserve"> Software</w:t>
      </w:r>
      <w:bookmarkEnd w:id="48"/>
      <w:bookmarkEnd w:id="49"/>
    </w:p>
    <w:p w14:paraId="6A506A31" w14:textId="7CE0076E" w:rsidR="00981516" w:rsidRDefault="00981516" w:rsidP="000D2808">
      <w:pPr>
        <w:pStyle w:val="Heading2"/>
        <w:spacing w:line="360" w:lineRule="auto"/>
      </w:pPr>
      <w:bookmarkStart w:id="50" w:name="_Toc57993227"/>
      <w:bookmarkStart w:id="51" w:name="_Toc60157881"/>
      <w:r w:rsidRPr="00E164CF">
        <w:t>S</w:t>
      </w:r>
      <w:r>
        <w:t xml:space="preserve">cheme </w:t>
      </w:r>
      <w:proofErr w:type="spellStart"/>
      <w:r>
        <w:t>logice</w:t>
      </w:r>
      <w:bookmarkEnd w:id="50"/>
      <w:bookmarkEnd w:id="51"/>
      <w:proofErr w:type="spellEnd"/>
    </w:p>
    <w:p w14:paraId="2A06D270" w14:textId="77777777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2" w:name="_Toc57993228"/>
      <w:bookmarkStart w:id="53" w:name="_Toc60157882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temperatura</w:t>
      </w:r>
      <w:bookmarkEnd w:id="52"/>
      <w:bookmarkEnd w:id="53"/>
      <w:proofErr w:type="spellEnd"/>
    </w:p>
    <w:p w14:paraId="62C3D71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E1FADB5" w14:textId="3E974159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2368B" wp14:editId="77D4ED0F">
            <wp:simplePos x="0" y="0"/>
            <wp:positionH relativeFrom="column">
              <wp:posOffset>461010</wp:posOffset>
            </wp:positionH>
            <wp:positionV relativeFrom="paragraph">
              <wp:posOffset>134620</wp:posOffset>
            </wp:positionV>
            <wp:extent cx="4674235" cy="2209165"/>
            <wp:effectExtent l="0" t="0" r="0" b="635"/>
            <wp:wrapSquare wrapText="bothSides"/>
            <wp:docPr id="21" name="Picture 21" descr="schema_logica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hema_logica_DHT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A123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CCDB83E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B221E8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788B217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224E7CE" w14:textId="7358C8AB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4" w:name="_Toc57993229"/>
      <w:bookmarkStart w:id="55" w:name="_Toc60157883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miscare</w:t>
      </w:r>
      <w:bookmarkEnd w:id="54"/>
      <w:bookmarkEnd w:id="55"/>
      <w:proofErr w:type="spellEnd"/>
    </w:p>
    <w:p w14:paraId="3CDDC6AB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31B5920" w14:textId="44A2CAEF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3050" wp14:editId="781B268C">
            <wp:simplePos x="0" y="0"/>
            <wp:positionH relativeFrom="column">
              <wp:posOffset>533400</wp:posOffset>
            </wp:positionH>
            <wp:positionV relativeFrom="paragraph">
              <wp:posOffset>17145</wp:posOffset>
            </wp:positionV>
            <wp:extent cx="4674235" cy="2304415"/>
            <wp:effectExtent l="0" t="0" r="0" b="635"/>
            <wp:wrapSquare wrapText="bothSides"/>
            <wp:docPr id="20" name="Picture 20" descr="Senzor_miscare_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nzor_miscare_PI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6F3A5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62DE4AC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9AA6B56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9E4755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A05C0E4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C5B72F" w14:textId="2E24FA0F" w:rsidR="00981516" w:rsidRPr="005F541C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6" w:name="_Toc57993230"/>
      <w:bookmarkStart w:id="57" w:name="_Toc60157884"/>
      <w:proofErr w:type="spellStart"/>
      <w:r w:rsidRPr="005F541C">
        <w:rPr>
          <w:sz w:val="32"/>
          <w:szCs w:val="32"/>
        </w:rPr>
        <w:lastRenderedPageBreak/>
        <w:t>Senzor</w:t>
      </w:r>
      <w:proofErr w:type="spellEnd"/>
      <w:r w:rsidRPr="005F541C">
        <w:rPr>
          <w:sz w:val="32"/>
          <w:szCs w:val="32"/>
        </w:rPr>
        <w:t xml:space="preserve"> </w:t>
      </w:r>
      <w:proofErr w:type="spellStart"/>
      <w:r w:rsidRPr="005F541C">
        <w:rPr>
          <w:sz w:val="32"/>
          <w:szCs w:val="32"/>
        </w:rPr>
        <w:t>lumina</w:t>
      </w:r>
      <w:bookmarkEnd w:id="56"/>
      <w:bookmarkEnd w:id="57"/>
      <w:proofErr w:type="spellEnd"/>
    </w:p>
    <w:p w14:paraId="01113D13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D60C1D2" w14:textId="7729B61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614148" wp14:editId="73A76063">
            <wp:simplePos x="0" y="0"/>
            <wp:positionH relativeFrom="column">
              <wp:posOffset>568960</wp:posOffset>
            </wp:positionH>
            <wp:positionV relativeFrom="paragraph">
              <wp:posOffset>169545</wp:posOffset>
            </wp:positionV>
            <wp:extent cx="4580890" cy="3226435"/>
            <wp:effectExtent l="0" t="0" r="0" b="0"/>
            <wp:wrapSquare wrapText="bothSides"/>
            <wp:docPr id="19" name="Picture 19" descr="Senzor_Lu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nzor_Lumin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84671" w14:textId="6AAD073A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6B3486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6ECCC5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67FF7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1BF8A1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FB7298B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C19A62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8" w:name="_Toc57993231"/>
      <w:bookmarkStart w:id="59" w:name="_Toc60157885"/>
      <w:proofErr w:type="spellStart"/>
      <w:r w:rsidRPr="00CF6D63">
        <w:rPr>
          <w:sz w:val="32"/>
          <w:szCs w:val="32"/>
        </w:rPr>
        <w:t>Senzor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gaz</w:t>
      </w:r>
      <w:proofErr w:type="spellEnd"/>
      <w:r w:rsidRPr="00CF6D63">
        <w:rPr>
          <w:sz w:val="32"/>
          <w:szCs w:val="32"/>
        </w:rPr>
        <w:t>/CO</w:t>
      </w:r>
      <w:bookmarkEnd w:id="58"/>
      <w:bookmarkEnd w:id="59"/>
    </w:p>
    <w:p w14:paraId="6E4C4FC1" w14:textId="6A8E27FB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12474B" wp14:editId="3A1049E4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636895" cy="3026410"/>
            <wp:effectExtent l="0" t="0" r="1905" b="2540"/>
            <wp:wrapSquare wrapText="bothSides"/>
            <wp:docPr id="18" name="Picture 18" descr="senzor_gaz_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nzor_gaz_c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4EB84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2F7BF6B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60" w:name="_Toc57993232"/>
      <w:bookmarkStart w:id="61" w:name="_Toc60157886"/>
      <w:proofErr w:type="spellStart"/>
      <w:r w:rsidRPr="00CF6D63">
        <w:rPr>
          <w:sz w:val="32"/>
          <w:szCs w:val="32"/>
        </w:rPr>
        <w:lastRenderedPageBreak/>
        <w:t>Modul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bluetooth</w:t>
      </w:r>
      <w:bookmarkEnd w:id="60"/>
      <w:bookmarkEnd w:id="61"/>
      <w:proofErr w:type="spellEnd"/>
    </w:p>
    <w:p w14:paraId="45772677" w14:textId="08F01EE8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70B8A3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0C2668D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CE511C1" w14:textId="76E842D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45BD71" wp14:editId="36E83B2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24525" cy="3114040"/>
            <wp:effectExtent l="0" t="0" r="9525" b="0"/>
            <wp:wrapSquare wrapText="bothSides"/>
            <wp:docPr id="17" name="Picture 17" descr="modul_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ul_bluetooth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6ED7C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  <w:tab/>
      </w:r>
    </w:p>
    <w:p w14:paraId="283175C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C7F4070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D7BB9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74369F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044FCB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2F292A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EF0D78D" w14:textId="77777777" w:rsidR="00981516" w:rsidRDefault="00981516" w:rsidP="000D2808">
      <w:pPr>
        <w:pStyle w:val="Heading1"/>
        <w:spacing w:line="360" w:lineRule="auto"/>
      </w:pPr>
      <w:bookmarkStart w:id="62" w:name="_Toc57993233"/>
      <w:bookmarkStart w:id="63" w:name="_Toc60157887"/>
      <w:proofErr w:type="spellStart"/>
      <w:r>
        <w:lastRenderedPageBreak/>
        <w:t>Structurarea</w:t>
      </w:r>
      <w:proofErr w:type="spellEnd"/>
      <w:r>
        <w:t xml:space="preserve"> </w:t>
      </w:r>
      <w:proofErr w:type="spellStart"/>
      <w:r>
        <w:t>lucrării</w:t>
      </w:r>
      <w:bookmarkEnd w:id="62"/>
      <w:bookmarkEnd w:id="63"/>
      <w:proofErr w:type="spellEnd"/>
    </w:p>
    <w:p w14:paraId="188A0F9F" w14:textId="690D9B34" w:rsidR="00981516" w:rsidRPr="008B3846" w:rsidRDefault="00981516" w:rsidP="000D2808">
      <w:pPr>
        <w:pStyle w:val="Heading2"/>
        <w:spacing w:line="360" w:lineRule="auto"/>
      </w:pPr>
      <w:bookmarkStart w:id="64" w:name="_Toc57993234"/>
      <w:bookmarkStart w:id="65" w:name="_Toc60157888"/>
      <w:r w:rsidRPr="008B3846">
        <w:t>Schema bloc</w:t>
      </w:r>
      <w:bookmarkEnd w:id="64"/>
      <w:bookmarkEnd w:id="65"/>
      <w:r w:rsidRPr="008B3846">
        <w:t xml:space="preserve"> </w:t>
      </w:r>
    </w:p>
    <w:p w14:paraId="0386009C" w14:textId="77777777" w:rsidR="00981516" w:rsidRDefault="00981516" w:rsidP="000D2808">
      <w:pPr>
        <w:spacing w:line="360" w:lineRule="auto"/>
        <w:jc w:val="center"/>
      </w:pPr>
    </w:p>
    <w:p w14:paraId="46D21CD7" w14:textId="77777777" w:rsidR="00981516" w:rsidRDefault="00981516" w:rsidP="000D2808">
      <w:pPr>
        <w:keepNext/>
        <w:spacing w:line="360" w:lineRule="auto"/>
        <w:jc w:val="center"/>
      </w:pPr>
    </w:p>
    <w:p w14:paraId="05A9387B" w14:textId="77777777" w:rsidR="00981516" w:rsidRDefault="00981516" w:rsidP="000D2808">
      <w:pPr>
        <w:keepNext/>
        <w:spacing w:line="360" w:lineRule="auto"/>
        <w:jc w:val="center"/>
      </w:pPr>
    </w:p>
    <w:p w14:paraId="47E86807" w14:textId="77777777" w:rsidR="00981516" w:rsidRDefault="00981516" w:rsidP="000D2808">
      <w:pPr>
        <w:keepNext/>
        <w:spacing w:line="360" w:lineRule="auto"/>
        <w:jc w:val="center"/>
      </w:pPr>
    </w:p>
    <w:p w14:paraId="39EBA7DD" w14:textId="77777777" w:rsidR="00981516" w:rsidRDefault="00981516" w:rsidP="000D2808">
      <w:pPr>
        <w:keepNext/>
        <w:spacing w:line="360" w:lineRule="auto"/>
        <w:jc w:val="center"/>
      </w:pPr>
    </w:p>
    <w:p w14:paraId="2093A287" w14:textId="77777777" w:rsidR="00981516" w:rsidRDefault="00981516" w:rsidP="000D2808">
      <w:pPr>
        <w:spacing w:line="360" w:lineRule="auto"/>
      </w:pPr>
    </w:p>
    <w:p w14:paraId="5ACED555" w14:textId="77777777" w:rsidR="00981516" w:rsidRDefault="00981516" w:rsidP="000D2808">
      <w:pPr>
        <w:spacing w:line="360" w:lineRule="auto"/>
      </w:pPr>
    </w:p>
    <w:p w14:paraId="4BDAF1E0" w14:textId="3CB2ED40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8196E9" wp14:editId="48D20913">
            <wp:simplePos x="0" y="0"/>
            <wp:positionH relativeFrom="column">
              <wp:posOffset>977265</wp:posOffset>
            </wp:positionH>
            <wp:positionV relativeFrom="paragraph">
              <wp:posOffset>62865</wp:posOffset>
            </wp:positionV>
            <wp:extent cx="3768090" cy="3027045"/>
            <wp:effectExtent l="0" t="0" r="3810" b="1905"/>
            <wp:wrapSquare wrapText="bothSides"/>
            <wp:docPr id="16" name="Picture 16" descr="schema-bl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hema-blo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DE99B" w14:textId="77777777" w:rsidR="00981516" w:rsidRDefault="00981516" w:rsidP="000D2808">
      <w:pPr>
        <w:spacing w:line="360" w:lineRule="auto"/>
      </w:pPr>
    </w:p>
    <w:p w14:paraId="5E77A0DF" w14:textId="77777777" w:rsidR="00981516" w:rsidRDefault="00981516" w:rsidP="000D2808">
      <w:pPr>
        <w:spacing w:line="360" w:lineRule="auto"/>
      </w:pPr>
    </w:p>
    <w:p w14:paraId="2E636261" w14:textId="77777777" w:rsidR="00981516" w:rsidRDefault="00981516" w:rsidP="000D2808">
      <w:pPr>
        <w:spacing w:line="360" w:lineRule="auto"/>
      </w:pPr>
    </w:p>
    <w:p w14:paraId="35C1F523" w14:textId="77777777" w:rsidR="00981516" w:rsidRDefault="00981516" w:rsidP="000D2808">
      <w:pPr>
        <w:spacing w:line="360" w:lineRule="auto"/>
      </w:pPr>
    </w:p>
    <w:p w14:paraId="6CE607A5" w14:textId="77777777" w:rsidR="00981516" w:rsidRDefault="00981516" w:rsidP="000D2808">
      <w:pPr>
        <w:spacing w:line="360" w:lineRule="auto"/>
      </w:pPr>
    </w:p>
    <w:p w14:paraId="4FC02D2B" w14:textId="77777777" w:rsidR="00981516" w:rsidRDefault="00981516" w:rsidP="000D2808">
      <w:pPr>
        <w:spacing w:line="360" w:lineRule="auto"/>
      </w:pPr>
    </w:p>
    <w:p w14:paraId="1A919793" w14:textId="77777777" w:rsidR="00981516" w:rsidRDefault="00981516" w:rsidP="000D2808">
      <w:pPr>
        <w:spacing w:line="360" w:lineRule="auto"/>
      </w:pPr>
    </w:p>
    <w:p w14:paraId="5E70AAC8" w14:textId="77777777" w:rsidR="00981516" w:rsidRDefault="00981516" w:rsidP="000D2808">
      <w:pPr>
        <w:spacing w:line="360" w:lineRule="auto"/>
      </w:pPr>
    </w:p>
    <w:p w14:paraId="2354A655" w14:textId="77777777" w:rsidR="00981516" w:rsidRDefault="00981516" w:rsidP="000D2808">
      <w:pPr>
        <w:spacing w:line="360" w:lineRule="auto"/>
      </w:pPr>
    </w:p>
    <w:p w14:paraId="017DBF08" w14:textId="77777777" w:rsidR="00981516" w:rsidRDefault="00981516" w:rsidP="000D2808">
      <w:pPr>
        <w:spacing w:line="360" w:lineRule="auto"/>
      </w:pPr>
    </w:p>
    <w:p w14:paraId="50165991" w14:textId="77777777" w:rsidR="00981516" w:rsidRDefault="00981516" w:rsidP="000D2808">
      <w:pPr>
        <w:spacing w:line="360" w:lineRule="auto"/>
      </w:pPr>
    </w:p>
    <w:p w14:paraId="0476EA58" w14:textId="77777777" w:rsidR="00981516" w:rsidRDefault="00981516" w:rsidP="000D2808">
      <w:pPr>
        <w:keepNext/>
        <w:spacing w:line="360" w:lineRule="auto"/>
        <w:jc w:val="center"/>
      </w:pPr>
    </w:p>
    <w:p w14:paraId="6108E8AA" w14:textId="77777777" w:rsidR="00981516" w:rsidRDefault="00981516" w:rsidP="000D2808">
      <w:pPr>
        <w:pStyle w:val="Caption"/>
        <w:spacing w:line="360" w:lineRule="auto"/>
      </w:pPr>
      <w:r>
        <w:t xml:space="preserve">Figure 6 Schema bloc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251B3974" w14:textId="247D05C7" w:rsidR="00981516" w:rsidRDefault="000D2808" w:rsidP="000D2808">
      <w:pPr>
        <w:spacing w:line="360" w:lineRule="auto"/>
      </w:pPr>
      <w:r>
        <w:t>-</w:t>
      </w:r>
    </w:p>
    <w:p w14:paraId="2077DA6E" w14:textId="77777777" w:rsidR="00981516" w:rsidRPr="008B3846" w:rsidRDefault="00981516" w:rsidP="000D2808">
      <w:pPr>
        <w:pStyle w:val="Heading2"/>
        <w:spacing w:line="360" w:lineRule="auto"/>
      </w:pPr>
      <w:bookmarkStart w:id="66" w:name="_Toc57993235"/>
      <w:bookmarkStart w:id="67" w:name="_Toc60157889"/>
      <w:r w:rsidRPr="008B3846">
        <w:lastRenderedPageBreak/>
        <w:t xml:space="preserve">Schema </w:t>
      </w:r>
      <w:proofErr w:type="spellStart"/>
      <w:r w:rsidRPr="008B3846">
        <w:t>electrica</w:t>
      </w:r>
      <w:bookmarkEnd w:id="66"/>
      <w:bookmarkEnd w:id="67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  <w:bookmarkStart w:id="68" w:name="_GoBack"/>
      <w:bookmarkEnd w:id="68"/>
    </w:p>
    <w:p w14:paraId="3DF7CE8C" w14:textId="77777777" w:rsidR="00981516" w:rsidRDefault="00981516" w:rsidP="000D2808">
      <w:pPr>
        <w:spacing w:line="360" w:lineRule="auto"/>
        <w:ind w:left="630"/>
      </w:pPr>
    </w:p>
    <w:p w14:paraId="13D5E923" w14:textId="2FE45789" w:rsidR="00981516" w:rsidRDefault="00D170CB" w:rsidP="00D170CB">
      <w:pPr>
        <w:spacing w:line="360" w:lineRule="auto"/>
      </w:pPr>
      <w:r>
        <w:rPr>
          <w:noProof/>
        </w:rPr>
        <w:pict w14:anchorId="3A49FD0C">
          <v:shape id="_x0000_s1029" type="#_x0000_t75" style="position:absolute;left:0;text-align:left;margin-left:10.25pt;margin-top:8.25pt;width:451pt;height:320.6pt;z-index:251699200;mso-position-horizontal-relative:text;mso-position-vertical-relative:text;mso-width-relative:page;mso-height-relative:page">
            <v:imagedata r:id="rId46" o:title="schema electrica"/>
            <w10:wrap type="square"/>
          </v:shape>
        </w:pict>
      </w: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2417BAD" w14:textId="77777777" w:rsidR="00981516" w:rsidRDefault="00981516" w:rsidP="000D2808">
      <w:pPr>
        <w:pStyle w:val="Caption"/>
        <w:spacing w:line="360" w:lineRule="auto"/>
      </w:pPr>
      <w:r>
        <w:t xml:space="preserve">Figure 7 Schema </w:t>
      </w:r>
      <w:proofErr w:type="spellStart"/>
      <w:r>
        <w:t>electrica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Pr="00E21A1D" w:rsidRDefault="00981516" w:rsidP="000D2808">
      <w:pPr>
        <w:spacing w:line="360" w:lineRule="auto"/>
      </w:pPr>
    </w:p>
    <w:p w14:paraId="0F34A05D" w14:textId="77777777" w:rsidR="00981516" w:rsidRPr="008B3846" w:rsidRDefault="00981516" w:rsidP="000D2808">
      <w:pPr>
        <w:pStyle w:val="Heading2"/>
        <w:spacing w:line="360" w:lineRule="auto"/>
      </w:pPr>
      <w:bookmarkStart w:id="69" w:name="_Toc57993236"/>
      <w:bookmarkStart w:id="70" w:name="_Toc60157890"/>
      <w:r w:rsidRPr="008B3846">
        <w:lastRenderedPageBreak/>
        <w:t xml:space="preserve">Schema de </w:t>
      </w:r>
      <w:proofErr w:type="spellStart"/>
      <w:r w:rsidRPr="008B3846">
        <w:t>conectare</w:t>
      </w:r>
      <w:bookmarkEnd w:id="69"/>
      <w:bookmarkEnd w:id="70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1EFC2D15" w14:textId="77777777" w:rsidR="00981516" w:rsidRDefault="00981516" w:rsidP="000D2808">
      <w:pPr>
        <w:spacing w:line="360" w:lineRule="auto"/>
      </w:pPr>
    </w:p>
    <w:p w14:paraId="4B5A5000" w14:textId="77777777" w:rsidR="00981516" w:rsidRDefault="00981516" w:rsidP="000D2808">
      <w:pPr>
        <w:spacing w:line="360" w:lineRule="auto"/>
      </w:pPr>
    </w:p>
    <w:p w14:paraId="62BBF3E1" w14:textId="77777777" w:rsidR="00981516" w:rsidRDefault="00981516" w:rsidP="000D2808">
      <w:pPr>
        <w:spacing w:line="360" w:lineRule="auto"/>
      </w:pPr>
    </w:p>
    <w:p w14:paraId="5F87DD72" w14:textId="6F408919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4C86ED0A">
            <wp:simplePos x="0" y="0"/>
            <wp:positionH relativeFrom="column">
              <wp:posOffset>535305</wp:posOffset>
            </wp:positionH>
            <wp:positionV relativeFrom="paragraph">
              <wp:posOffset>253365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74F07" w14:textId="77777777" w:rsidR="00981516" w:rsidRDefault="00981516" w:rsidP="000D2808">
      <w:pPr>
        <w:spacing w:line="360" w:lineRule="auto"/>
      </w:pP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398A8DF6" w14:textId="77777777" w:rsidR="00981516" w:rsidRDefault="00981516" w:rsidP="000D2808">
      <w:pPr>
        <w:spacing w:line="360" w:lineRule="auto"/>
      </w:pPr>
    </w:p>
    <w:p w14:paraId="1374E139" w14:textId="77777777" w:rsidR="00981516" w:rsidRDefault="00981516" w:rsidP="000D2808">
      <w:pPr>
        <w:spacing w:line="360" w:lineRule="auto"/>
      </w:pPr>
    </w:p>
    <w:p w14:paraId="05F10CCB" w14:textId="77777777" w:rsidR="00981516" w:rsidRDefault="00981516" w:rsidP="000D2808">
      <w:pPr>
        <w:spacing w:line="360" w:lineRule="auto"/>
      </w:pPr>
    </w:p>
    <w:p w14:paraId="0B848D5C" w14:textId="77777777" w:rsidR="00981516" w:rsidRDefault="00981516" w:rsidP="000D2808">
      <w:pPr>
        <w:spacing w:line="360" w:lineRule="auto"/>
      </w:pPr>
    </w:p>
    <w:p w14:paraId="772FAC14" w14:textId="77777777" w:rsidR="00981516" w:rsidRDefault="00981516" w:rsidP="000D2808">
      <w:pPr>
        <w:keepNext/>
        <w:spacing w:line="360" w:lineRule="auto"/>
        <w:jc w:val="center"/>
      </w:pPr>
    </w:p>
    <w:p w14:paraId="7AE97B2A" w14:textId="77777777" w:rsidR="00981516" w:rsidRDefault="00981516" w:rsidP="000D2808">
      <w:pPr>
        <w:pStyle w:val="Caption"/>
        <w:spacing w:line="360" w:lineRule="auto"/>
      </w:pPr>
      <w:r>
        <w:t xml:space="preserve">Figure 8 Schema de </w:t>
      </w:r>
      <w:proofErr w:type="spellStart"/>
      <w:r>
        <w:t>conectare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Pr="00E21A1D" w:rsidRDefault="00981516" w:rsidP="000D2808">
      <w:pPr>
        <w:spacing w:line="360" w:lineRule="auto"/>
      </w:pPr>
    </w:p>
    <w:p w14:paraId="21B92F85" w14:textId="77777777" w:rsidR="00981516" w:rsidRDefault="00981516" w:rsidP="000D2808">
      <w:pPr>
        <w:pStyle w:val="Heading1"/>
        <w:spacing w:line="360" w:lineRule="auto"/>
      </w:pPr>
      <w:bookmarkStart w:id="71" w:name="_Toc57993237"/>
      <w:bookmarkStart w:id="72" w:name="_Toc60157891"/>
      <w:r>
        <w:lastRenderedPageBreak/>
        <w:t>Bill of materials</w:t>
      </w:r>
      <w:bookmarkEnd w:id="71"/>
      <w:bookmarkEnd w:id="72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temperatura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lumina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miscare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afisaj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Placuta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0D94CABE" w:rsidR="00981516" w:rsidRPr="000532A0" w:rsidRDefault="00981516" w:rsidP="000D2808">
      <w:pPr>
        <w:pStyle w:val="Heading1"/>
        <w:spacing w:line="360" w:lineRule="auto"/>
      </w:pPr>
      <w:bookmarkStart w:id="73" w:name="_bibliografie"/>
      <w:bookmarkStart w:id="74" w:name="_Toc57993238"/>
      <w:bookmarkStart w:id="75" w:name="_Toc60157892"/>
      <w:bookmarkEnd w:id="73"/>
      <w:proofErr w:type="spellStart"/>
      <w:r>
        <w:lastRenderedPageBreak/>
        <w:t>bibliografie</w:t>
      </w:r>
      <w:bookmarkEnd w:id="74"/>
      <w:bookmarkEnd w:id="75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F67525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F67525" w:rsidP="000D2808">
      <w:pPr>
        <w:pStyle w:val="ListParagraph"/>
        <w:numPr>
          <w:ilvl w:val="0"/>
          <w:numId w:val="15"/>
        </w:numPr>
        <w:spacing w:line="360" w:lineRule="auto"/>
      </w:pPr>
      <w:hyperlink r:id="rId49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F67525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F67525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F67525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F67525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F67525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F67525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F67525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F67525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F67525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F67525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F67525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F67525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F67525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F67525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F67525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F67525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F67525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8F41F7B" w:rsidR="00AB52B8" w:rsidRPr="00CF6D63" w:rsidRDefault="00AB52B8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AB52B8">
        <w:rPr>
          <w:color w:val="0000FF"/>
          <w:u w:val="single"/>
        </w:rPr>
        <w:t>https://dronebotworkshop.com/lcd-displays-arduino/</w:t>
      </w:r>
    </w:p>
    <w:p w14:paraId="601B1384" w14:textId="1FD7A16A" w:rsidR="00CF6D63" w:rsidRPr="00981516" w:rsidRDefault="00CF6D63" w:rsidP="000D2808">
      <w:pPr>
        <w:spacing w:line="360" w:lineRule="auto"/>
      </w:pPr>
    </w:p>
    <w:sectPr w:rsidR="00CF6D63" w:rsidRPr="00981516" w:rsidSect="005B6A2B">
      <w:headerReference w:type="first" r:id="rId66"/>
      <w:footerReference w:type="first" r:id="rId67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90F6F3" w14:textId="77777777" w:rsidR="00F67525" w:rsidRDefault="00F67525" w:rsidP="0056350E">
      <w:pPr>
        <w:spacing w:line="240" w:lineRule="auto"/>
      </w:pPr>
      <w:r>
        <w:separator/>
      </w:r>
    </w:p>
  </w:endnote>
  <w:endnote w:type="continuationSeparator" w:id="0">
    <w:p w14:paraId="1E39B035" w14:textId="77777777" w:rsidR="00F67525" w:rsidRDefault="00F67525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F15617" w:rsidRPr="002D092A" w:rsidRDefault="00F15617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D170CB">
      <w:rPr>
        <w:rFonts w:cs="Arial"/>
        <w:noProof/>
        <w:szCs w:val="20"/>
      </w:rPr>
      <w:t>28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F15617" w:rsidRDefault="00F15617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F15617" w:rsidRPr="005B6A2B" w:rsidRDefault="00F15617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D170CB">
      <w:rPr>
        <w:rFonts w:cs="Arial"/>
        <w:noProof/>
        <w:szCs w:val="20"/>
      </w:rPr>
      <w:t>3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74A38E" w14:textId="77777777" w:rsidR="00F67525" w:rsidRDefault="00F67525" w:rsidP="0056350E">
      <w:pPr>
        <w:spacing w:line="240" w:lineRule="auto"/>
      </w:pPr>
      <w:r>
        <w:separator/>
      </w:r>
    </w:p>
  </w:footnote>
  <w:footnote w:type="continuationSeparator" w:id="0">
    <w:p w14:paraId="6BB88F3B" w14:textId="77777777" w:rsidR="00F67525" w:rsidRDefault="00F67525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0EB381C2" w:rsidR="00F15617" w:rsidRPr="00A81227" w:rsidRDefault="00F15617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4" name="Picture 24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6825552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oSpacingChar"/>
        </w:rPr>
      </w:sdtEnd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F15617" w:rsidRDefault="00F15617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3A2E4D5B" w:rsidR="00F15617" w:rsidRPr="00092181" w:rsidRDefault="00F15617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oSpacingChar"/>
        </w:rPr>
      </w:sdtEnd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C8CE243A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2629"/>
    <w:rsid w:val="000C269F"/>
    <w:rsid w:val="000C2A38"/>
    <w:rsid w:val="000C2AC9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61A"/>
    <w:rsid w:val="00296722"/>
    <w:rsid w:val="00296986"/>
    <w:rsid w:val="0029735C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90E"/>
    <w:rsid w:val="004C1A3F"/>
    <w:rsid w:val="004C1B32"/>
    <w:rsid w:val="004C1D99"/>
    <w:rsid w:val="004C1E6D"/>
    <w:rsid w:val="004C23B1"/>
    <w:rsid w:val="004C24B0"/>
    <w:rsid w:val="004C2F7A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EE"/>
    <w:rsid w:val="00B442D4"/>
    <w:rsid w:val="00B44B44"/>
    <w:rsid w:val="00B450B6"/>
    <w:rsid w:val="00B45BA9"/>
    <w:rsid w:val="00B45C61"/>
    <w:rsid w:val="00B45DA2"/>
    <w:rsid w:val="00B45F17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B49"/>
    <w:rsid w:val="00F74D5C"/>
    <w:rsid w:val="00F75A04"/>
    <w:rsid w:val="00F75B37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FA6B6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FA6B6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hyperlink" Target="http://www.learningaboutelectronics.com/Articles/MQ-7-carbon-monoxide-sensor-circuit-with-arduino.php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hyperlink" Target="https://cdn-shop.adafruit.com/datasheets/TSL2561.pdf" TargetMode="External"/><Relationship Id="rId58" Type="http://schemas.openxmlformats.org/officeDocument/2006/relationships/hyperlink" Target="https://www.circuitbread.com/tutorials/how-rgb-leds-work-and-how-to-control-color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components101.com/mq2-gas-sensor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hyperlink" Target="https://ardushop.ro/1329-thickbox_default/dht11-digital-temperature-and-humidity-sensor-module.jpg" TargetMode="External"/><Relationship Id="rId56" Type="http://schemas.openxmlformats.org/officeDocument/2006/relationships/hyperlink" Target="https://clubarcrobotica.wordpress.com/arduino-remote-controlled-led-using-hc-05-bluetooth/" TargetMode="External"/><Relationship Id="rId64" Type="http://schemas.openxmlformats.org/officeDocument/2006/relationships/hyperlink" Target="https://www.sparkfun.com/datasheets/Sensors/Biometric/MQ-7.pdf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cdn-learn.adafruit.com/downloads/pdf/pir-passive-infrared-proximity-motion-sensor.pdf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components101.com/rgb-led-pinout-configuration-circuit-datasheet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hyperlink" Target="https://cdn-learn.adafruit.com/downloads/pdf/tsl2561.pdf" TargetMode="External"/><Relationship Id="rId62" Type="http://schemas.openxmlformats.org/officeDocument/2006/relationships/hyperlink" Target="https://create.arduino.cc/projecthub/Junezriyaz/how-to-connect-mq2-gas-sensor-to-arduino-f6a45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mouser.com/datasheet/2/758/DHT11-Technical-Data-Sheet-Translated-Version-1143054.pdf" TargetMode="External"/><Relationship Id="rId57" Type="http://schemas.openxmlformats.org/officeDocument/2006/relationships/hyperlink" Target="https://makersportal.com/blog/2018/4/19/arduino-light-sensor-tsl2561-and-experiments-with-infrared-and-visible-light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hyperlink" Target="https://www.distrelec.ro/Web/WebShopImages/landscape_large/9-/01/arduino-a000066.jpg" TargetMode="External"/><Relationship Id="rId60" Type="http://schemas.openxmlformats.org/officeDocument/2006/relationships/hyperlink" Target="https://create.arduino.cc/projecthub/AlexanderVaughn/not-your-typical-rgb-led-356854" TargetMode="External"/><Relationship Id="rId65" Type="http://schemas.openxmlformats.org/officeDocument/2006/relationships/hyperlink" Target="https://opencircuit.shop/resources/file/da88acc1702a90667728fcf4ac9c75c455475706466/I2C-LCD-interface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farnell.com/datasheets/1682209.pdf" TargetMode="External"/><Relationship Id="rId55" Type="http://schemas.openxmlformats.org/officeDocument/2006/relationships/hyperlink" Target="https://maker.pro/custom/tutorial/hc-05-bluetooth-transceiver-module-datasheet-highligh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2E068F-E38E-4645-A488-D19206470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849</TotalTime>
  <Pages>31</Pages>
  <Words>2475</Words>
  <Characters>14110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Casa inteligenta</vt:lpstr>
    </vt:vector>
  </TitlesOfParts>
  <Company>FotoNation</Company>
  <LinksUpToDate>false</LinksUpToDate>
  <CharactersWithSpaces>16552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Casa inteligenta</dc:title>
  <dc:subject/>
  <dc:creator>Dan NICULA</dc:creator>
  <cp:keywords/>
  <dc:description/>
  <cp:lastModifiedBy>SabinSJ</cp:lastModifiedBy>
  <cp:revision>69</cp:revision>
  <cp:lastPrinted>2020-12-04T15:32:00Z</cp:lastPrinted>
  <dcterms:created xsi:type="dcterms:W3CDTF">2020-11-24T16:58:00Z</dcterms:created>
  <dcterms:modified xsi:type="dcterms:W3CDTF">2020-12-29T17:03:00Z</dcterms:modified>
  <cp:category>Project name</cp:category>
</cp:coreProperties>
</file>