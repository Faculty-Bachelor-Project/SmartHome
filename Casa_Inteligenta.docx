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6AC1B2" w:rsidR="000D2808" w:rsidRPr="002305D0" w:rsidRDefault="007C0A6B" w:rsidP="00CE73FF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Cas</w:t>
                </w:r>
                <w:r w:rsidR="00CE73FF">
                  <w:rPr>
                    <w:rStyle w:val="TitleChar"/>
                    <w:rFonts w:ascii="UT Sans" w:hAnsi="UT Sans"/>
                    <w:b/>
                  </w:rPr>
                  <w:t>ă</w:t>
                </w:r>
                <w:proofErr w:type="spellEnd"/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 </w:t>
                </w:r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inteligentă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proofErr w:type="spellEnd"/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4DF14B32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8905</w:t>
            </w:r>
          </w:p>
          <w:p w14:paraId="08330A14" w14:textId="0706A16A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C2AD2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  <w:r w:rsidR="000C2AD2">
              <w:rPr>
                <w:rFonts w:ascii="UT Sans" w:hAnsi="UT Sans"/>
                <w:b/>
                <w:sz w:val="32"/>
                <w:szCs w:val="40"/>
              </w:rPr>
              <w:t>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7C0A6B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  <w:proofErr w:type="spellEnd"/>
        </w:p>
        <w:p w14:paraId="348A0BE8" w14:textId="77777777" w:rsidR="00540111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241385" w:history="1">
            <w:r w:rsidR="00540111" w:rsidRPr="00E27EB0">
              <w:rPr>
                <w:rStyle w:val="Hyperlink"/>
              </w:rPr>
              <w:t>1</w:t>
            </w:r>
            <w:r w:rsidR="00540111">
              <w:rPr>
                <w:rFonts w:asciiTheme="minorHAnsi" w:hAnsiTheme="minorHAnsi"/>
              </w:rPr>
              <w:tab/>
            </w:r>
            <w:r w:rsidR="00540111" w:rsidRPr="00E27EB0">
              <w:rPr>
                <w:rStyle w:val="Hyperlink"/>
              </w:rPr>
              <w:t>Rezumatul Lucrării</w:t>
            </w:r>
            <w:r w:rsidR="00540111">
              <w:rPr>
                <w:webHidden/>
              </w:rPr>
              <w:tab/>
            </w:r>
            <w:r w:rsidR="00540111">
              <w:rPr>
                <w:webHidden/>
              </w:rPr>
              <w:fldChar w:fldCharType="begin"/>
            </w:r>
            <w:r w:rsidR="00540111">
              <w:rPr>
                <w:webHidden/>
              </w:rPr>
              <w:instrText xml:space="preserve"> PAGEREF _Toc60241385 \h </w:instrText>
            </w:r>
            <w:r w:rsidR="00540111">
              <w:rPr>
                <w:webHidden/>
              </w:rPr>
            </w:r>
            <w:r w:rsidR="00540111">
              <w:rPr>
                <w:webHidden/>
              </w:rPr>
              <w:fldChar w:fldCharType="separate"/>
            </w:r>
            <w:r w:rsidR="00540111">
              <w:rPr>
                <w:webHidden/>
              </w:rPr>
              <w:t>3</w:t>
            </w:r>
            <w:r w:rsidR="00540111">
              <w:rPr>
                <w:webHidden/>
              </w:rPr>
              <w:fldChar w:fldCharType="end"/>
            </w:r>
          </w:hyperlink>
        </w:p>
        <w:p w14:paraId="2EF7A1B1" w14:textId="77777777" w:rsidR="00540111" w:rsidRDefault="00540111">
          <w:pPr>
            <w:pStyle w:val="TOC1"/>
            <w:rPr>
              <w:rFonts w:asciiTheme="minorHAnsi" w:hAnsiTheme="minorHAnsi"/>
            </w:rPr>
          </w:pPr>
          <w:hyperlink w:anchor="_Toc60241386" w:history="1">
            <w:r w:rsidRPr="00E27EB0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E27EB0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_Toc60241386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02D80B" w14:textId="77777777" w:rsidR="00540111" w:rsidRDefault="00540111">
          <w:pPr>
            <w:pStyle w:val="TOC1"/>
            <w:rPr>
              <w:rFonts w:asciiTheme="minorHAnsi" w:hAnsiTheme="minorHAnsi"/>
            </w:rPr>
          </w:pPr>
          <w:hyperlink w:anchor="_Toc60241387" w:history="1">
            <w:r w:rsidRPr="00E27EB0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E27EB0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_Toc60241387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127088C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388" w:history="1">
            <w:r w:rsidRPr="00E27EB0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FA1B9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89" w:history="1">
            <w:r w:rsidRPr="00E27EB0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C1F42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0" w:history="1">
            <w:r w:rsidRPr="00E27EB0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7F3ED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1" w:history="1">
            <w:r w:rsidRPr="00E27EB0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5B9D8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392" w:history="1">
            <w:r w:rsidRPr="00E27EB0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58ED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3" w:history="1">
            <w:r w:rsidRPr="00E27EB0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648D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4" w:history="1">
            <w:r w:rsidRPr="00E27EB0">
              <w:rPr>
                <w:rStyle w:val="Hyperlink"/>
                <w:smallCaps/>
                <w:noProof/>
              </w:rPr>
              <w:t>3.2.2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smallCaps/>
                <w:noProof/>
              </w:rPr>
              <w:t>A</w:t>
            </w:r>
            <w:r w:rsidRPr="00E27EB0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30CB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5" w:history="1">
            <w:r w:rsidRPr="00E27EB0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59EBC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396" w:history="1">
            <w:r w:rsidRPr="00E27EB0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7549B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7" w:history="1">
            <w:r w:rsidRPr="00E27EB0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5B4FF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398" w:history="1">
            <w:r w:rsidRPr="00E27EB0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69B0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399" w:history="1">
            <w:r w:rsidRPr="00E27EB0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509D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0" w:history="1">
            <w:r w:rsidRPr="00E27EB0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8268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1" w:history="1">
            <w:r w:rsidRPr="00E27EB0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B4C8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02" w:history="1">
            <w:r w:rsidRPr="00E27EB0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572A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3" w:history="1">
            <w:r w:rsidRPr="00E27EB0">
              <w:rPr>
                <w:rStyle w:val="Hyperlink"/>
                <w:noProof/>
              </w:rPr>
              <w:t>3.5.1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BF6C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4" w:history="1">
            <w:r w:rsidRPr="00E27EB0">
              <w:rPr>
                <w:rStyle w:val="Hyperlink"/>
                <w:noProof/>
              </w:rPr>
              <w:t>3.5.2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71EC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05" w:history="1">
            <w:r w:rsidRPr="00E27EB0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1C7D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6" w:history="1">
            <w:r w:rsidRPr="00E27EB0">
              <w:rPr>
                <w:rStyle w:val="Hyperlink"/>
                <w:noProof/>
              </w:rPr>
              <w:t>3.6.1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B243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7" w:history="1">
            <w:r w:rsidRPr="00E27EB0">
              <w:rPr>
                <w:rStyle w:val="Hyperlink"/>
                <w:noProof/>
              </w:rPr>
              <w:t>3.6.2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39FC9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08" w:history="1">
            <w:r w:rsidRPr="00E27EB0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CE25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09" w:history="1">
            <w:r w:rsidRPr="00E27EB0">
              <w:rPr>
                <w:rStyle w:val="Hyperlink"/>
                <w:noProof/>
              </w:rPr>
              <w:t>3.7.1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191D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10" w:history="1">
            <w:r w:rsidRPr="00E27EB0">
              <w:rPr>
                <w:rStyle w:val="Hyperlink"/>
                <w:noProof/>
              </w:rPr>
              <w:t>3.7.2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45CD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11" w:history="1">
            <w:r w:rsidRPr="00E27EB0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A243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12" w:history="1">
            <w:r w:rsidRPr="00E27EB0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C78C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13" w:history="1">
            <w:r w:rsidRPr="00E27EB0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10C37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14" w:history="1">
            <w:r w:rsidRPr="00E27EB0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E8953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15" w:history="1">
            <w:r w:rsidRPr="00E27EB0">
              <w:rPr>
                <w:rStyle w:val="Hyperlink"/>
                <w:noProof/>
              </w:rPr>
              <w:t>3.9.1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70BD7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16" w:history="1">
            <w:r w:rsidRPr="00E27EB0">
              <w:rPr>
                <w:rStyle w:val="Hyperlink"/>
                <w:noProof/>
              </w:rPr>
              <w:t>3.9.2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3D61" w14:textId="77777777" w:rsidR="00540111" w:rsidRDefault="00540111">
          <w:pPr>
            <w:pStyle w:val="TOC1"/>
            <w:rPr>
              <w:rFonts w:asciiTheme="minorHAnsi" w:hAnsiTheme="minorHAnsi"/>
            </w:rPr>
          </w:pPr>
          <w:hyperlink w:anchor="_Toc60241417" w:history="1">
            <w:r w:rsidRPr="00E27EB0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E27EB0">
              <w:rPr>
                <w:rStyle w:val="Hyperlink"/>
              </w:rPr>
              <w:t>Arhitectura Software /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_Toc60241417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C9578E6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18" w:history="1">
            <w:r w:rsidRPr="00E27EB0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Schemă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CE0B" w14:textId="77777777" w:rsidR="00540111" w:rsidRDefault="00540111">
          <w:pPr>
            <w:pStyle w:val="TOC2"/>
            <w:rPr>
              <w:rFonts w:asciiTheme="minorHAnsi" w:hAnsiTheme="minorHAnsi"/>
              <w:noProof/>
            </w:rPr>
          </w:pPr>
          <w:hyperlink w:anchor="_Toc60241419" w:history="1">
            <w:r w:rsidRPr="00E27EB0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Structurarea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6891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20" w:history="1">
            <w:r w:rsidRPr="00E27EB0">
              <w:rPr>
                <w:rStyle w:val="Hyperlink"/>
                <w:noProof/>
              </w:rPr>
              <w:t>4.2.1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6429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21" w:history="1">
            <w:r w:rsidRPr="00E27EB0">
              <w:rPr>
                <w:rStyle w:val="Hyperlink"/>
                <w:smallCaps/>
                <w:noProof/>
              </w:rPr>
              <w:t>4.2.2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 xml:space="preserve">Schemă </w:t>
            </w:r>
            <w:r w:rsidRPr="00E27EB0">
              <w:rPr>
                <w:rStyle w:val="Hyperlink"/>
                <w:smallCaps/>
                <w:noProof/>
              </w:rPr>
              <w:t>E</w:t>
            </w:r>
            <w:r w:rsidRPr="00E27EB0">
              <w:rPr>
                <w:rStyle w:val="Hyperlink"/>
                <w:noProof/>
              </w:rPr>
              <w:t>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386E" w14:textId="77777777" w:rsidR="00540111" w:rsidRDefault="00540111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41422" w:history="1">
            <w:r w:rsidRPr="00E27EB0">
              <w:rPr>
                <w:rStyle w:val="Hyperlink"/>
                <w:noProof/>
              </w:rPr>
              <w:t>4.2.3</w:t>
            </w:r>
            <w:r>
              <w:rPr>
                <w:rFonts w:asciiTheme="minorHAnsi" w:hAnsiTheme="minorHAnsi"/>
                <w:noProof/>
              </w:rPr>
              <w:tab/>
            </w:r>
            <w:r w:rsidRPr="00E27EB0">
              <w:rPr>
                <w:rStyle w:val="Hyperlink"/>
                <w:noProof/>
              </w:rPr>
              <w:t xml:space="preserve">Schemă </w:t>
            </w:r>
            <w:r w:rsidRPr="00E27EB0">
              <w:rPr>
                <w:rStyle w:val="Hyperlink"/>
                <w:iCs/>
                <w:noProof/>
              </w:rPr>
              <w:t>de</w:t>
            </w:r>
            <w:r w:rsidRPr="00E27EB0">
              <w:rPr>
                <w:rStyle w:val="Hyperlink"/>
                <w:noProof/>
              </w:rPr>
              <w:t xml:space="preserve">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_Toc60241422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D55D" w14:textId="77777777" w:rsidR="00540111" w:rsidRDefault="00540111">
          <w:pPr>
            <w:pStyle w:val="TOC1"/>
            <w:rPr>
              <w:rFonts w:asciiTheme="minorHAnsi" w:hAnsiTheme="minorHAnsi"/>
            </w:rPr>
          </w:pPr>
          <w:hyperlink w:anchor="_Toc60241423" w:history="1">
            <w:r w:rsidRPr="00E27EB0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E27EB0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_Toc60241423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D2E1EF0" w14:textId="77777777" w:rsidR="00540111" w:rsidRDefault="00540111">
          <w:pPr>
            <w:pStyle w:val="TOC1"/>
            <w:rPr>
              <w:rFonts w:asciiTheme="minorHAnsi" w:hAnsiTheme="minorHAnsi"/>
            </w:rPr>
          </w:pPr>
          <w:hyperlink w:anchor="_Toc60241424" w:history="1">
            <w:r w:rsidRPr="00E27EB0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E27EB0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_Toc60241424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Default="00981516" w:rsidP="008A0A11">
      <w:pPr>
        <w:pStyle w:val="Heading1"/>
      </w:pPr>
      <w:bookmarkStart w:id="0" w:name="_Ref513157005"/>
      <w:r w:rsidRPr="002305D0">
        <w:br w:type="page"/>
      </w:r>
      <w:bookmarkEnd w:id="0"/>
    </w:p>
    <w:p w14:paraId="505A6594" w14:textId="4F482A45" w:rsidR="00C1545D" w:rsidRPr="0053159E" w:rsidRDefault="0053159E" w:rsidP="0053159E">
      <w:pPr>
        <w:pStyle w:val="Heading1"/>
        <w:rPr>
          <w:sz w:val="32"/>
          <w:szCs w:val="32"/>
        </w:rPr>
      </w:pPr>
      <w:bookmarkStart w:id="1" w:name="_Toc60241385"/>
      <w:proofErr w:type="spellStart"/>
      <w:r w:rsidRPr="0053159E">
        <w:rPr>
          <w:sz w:val="32"/>
          <w:szCs w:val="32"/>
        </w:rPr>
        <w:lastRenderedPageBreak/>
        <w:t>R</w:t>
      </w:r>
      <w:r w:rsidRPr="0053159E">
        <w:rPr>
          <w:rStyle w:val="Heading2Char"/>
          <w:b/>
          <w:szCs w:val="32"/>
        </w:rPr>
        <w:t>ezumatul</w:t>
      </w:r>
      <w:proofErr w:type="spellEnd"/>
      <w:r w:rsidRPr="0053159E">
        <w:rPr>
          <w:sz w:val="32"/>
          <w:szCs w:val="32"/>
        </w:rPr>
        <w:t xml:space="preserve"> </w:t>
      </w:r>
      <w:proofErr w:type="spellStart"/>
      <w:r w:rsidRPr="0053159E">
        <w:rPr>
          <w:sz w:val="32"/>
          <w:szCs w:val="32"/>
        </w:rPr>
        <w:t>L</w:t>
      </w:r>
      <w:r w:rsidRPr="0053159E">
        <w:rPr>
          <w:rStyle w:val="Heading2Char"/>
          <w:b/>
          <w:szCs w:val="32"/>
        </w:rPr>
        <w:t>ucrării</w:t>
      </w:r>
      <w:bookmarkEnd w:id="1"/>
      <w:proofErr w:type="spellEnd"/>
    </w:p>
    <w:p w14:paraId="2E3E716E" w14:textId="77777777" w:rsidR="00FF742E" w:rsidRDefault="00FF742E" w:rsidP="00D06871">
      <w:pPr>
        <w:rPr>
          <w:lang w:val="ro-RO"/>
        </w:rPr>
      </w:pPr>
    </w:p>
    <w:p w14:paraId="7D4922BE" w14:textId="77777777" w:rsidR="009C3BDA" w:rsidRDefault="009C3BDA" w:rsidP="00D06871">
      <w:pPr>
        <w:rPr>
          <w:lang w:val="ro-RO"/>
        </w:rPr>
      </w:pPr>
    </w:p>
    <w:p w14:paraId="058673ED" w14:textId="03967379" w:rsidR="00FF742E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D06871" w:rsidRPr="00136764">
        <w:rPr>
          <w:sz w:val="24"/>
          <w:szCs w:val="24"/>
          <w:lang w:val="ro-RO"/>
        </w:rPr>
        <w:t xml:space="preserve">n acest proiect </w:t>
      </w:r>
      <w:r w:rsidRPr="00136764">
        <w:rPr>
          <w:sz w:val="24"/>
          <w:szCs w:val="24"/>
          <w:lang w:val="ro-RO"/>
        </w:rPr>
        <w:t>am dorit să</w:t>
      </w:r>
      <w:r w:rsidR="00D06871" w:rsidRPr="00136764">
        <w:rPr>
          <w:sz w:val="24"/>
          <w:szCs w:val="24"/>
          <w:lang w:val="ro-RO"/>
        </w:rPr>
        <w:t xml:space="preserve"> realizam o </w:t>
      </w:r>
      <w:r w:rsidRPr="00136764">
        <w:rPr>
          <w:sz w:val="24"/>
          <w:szCs w:val="24"/>
          <w:lang w:val="ro-RO"/>
        </w:rPr>
        <w:t>casă modernă care are un nivel de confort mai ridicat decât al unei locuințe clasice.</w:t>
      </w:r>
    </w:p>
    <w:p w14:paraId="121A022C" w14:textId="77777777" w:rsidR="00FF742E" w:rsidRPr="00136764" w:rsidRDefault="00FF742E" w:rsidP="00FF742E">
      <w:pPr>
        <w:ind w:left="720"/>
        <w:rPr>
          <w:sz w:val="24"/>
          <w:szCs w:val="24"/>
          <w:lang w:val="ro-RO"/>
        </w:rPr>
      </w:pPr>
    </w:p>
    <w:p w14:paraId="1BB6C82B" w14:textId="33A62EDA" w:rsidR="00513ABD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FF742E" w:rsidRPr="00136764">
        <w:rPr>
          <w:sz w:val="24"/>
          <w:szCs w:val="24"/>
          <w:lang w:val="ro-RO"/>
        </w:rPr>
        <w:t>n proiectul nostru am folosit senzorii: senzor de temperatură, senzor de mișcare, senzor de gaz si monoxid de carbon, senzor de lumină. Im</w:t>
      </w:r>
      <w:r w:rsidRPr="00136764">
        <w:rPr>
          <w:sz w:val="24"/>
          <w:szCs w:val="24"/>
          <w:lang w:val="ro-RO"/>
        </w:rPr>
        <w:t>plementarea a fost realizată</w:t>
      </w:r>
      <w:r w:rsidR="00FF742E" w:rsidRPr="00136764">
        <w:rPr>
          <w:sz w:val="24"/>
          <w:szCs w:val="24"/>
          <w:lang w:val="ro-RO"/>
        </w:rPr>
        <w:t xml:space="preserve"> pe placa de dezvoltare Arduino UNO </w:t>
      </w:r>
      <w:r w:rsidR="00136764">
        <w:rPr>
          <w:sz w:val="24"/>
          <w:szCs w:val="24"/>
          <w:lang w:val="ro-RO"/>
        </w:rPr>
        <w:t>unde s-au efectuat măsurători ș</w:t>
      </w:r>
      <w:r w:rsidR="00D06871" w:rsidRPr="00136764">
        <w:rPr>
          <w:sz w:val="24"/>
          <w:szCs w:val="24"/>
          <w:lang w:val="ro-RO"/>
        </w:rPr>
        <w:t xml:space="preserve">i cu ajutorul IDE-ului am putut programa </w:t>
      </w:r>
      <w:r w:rsidR="00136764">
        <w:rPr>
          <w:sz w:val="24"/>
          <w:szCs w:val="24"/>
          <w:lang w:val="ro-RO"/>
        </w:rPr>
        <w:t>ș</w:t>
      </w:r>
      <w:r w:rsidRPr="00136764">
        <w:rPr>
          <w:sz w:val="24"/>
          <w:szCs w:val="24"/>
          <w:lang w:val="ro-RO"/>
        </w:rPr>
        <w:t xml:space="preserve">i testa </w:t>
      </w:r>
      <w:r w:rsidR="00D06871" w:rsidRPr="00136764">
        <w:rPr>
          <w:sz w:val="24"/>
          <w:szCs w:val="24"/>
          <w:lang w:val="ro-RO"/>
        </w:rPr>
        <w:t>senzorii.</w:t>
      </w:r>
    </w:p>
    <w:p w14:paraId="249DF158" w14:textId="77777777" w:rsidR="0053159E" w:rsidRPr="00136764" w:rsidRDefault="0053159E" w:rsidP="009C3BDA">
      <w:pPr>
        <w:ind w:left="720" w:firstLine="720"/>
        <w:rPr>
          <w:sz w:val="24"/>
          <w:szCs w:val="24"/>
          <w:lang w:val="ro-RO"/>
        </w:rPr>
      </w:pPr>
    </w:p>
    <w:p w14:paraId="3DD89B89" w14:textId="191D93D8" w:rsidR="009C3BDA" w:rsidRPr="00136764" w:rsidRDefault="009C3BDA" w:rsidP="0053159E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În func</w:t>
      </w:r>
      <w:r w:rsidR="00136764">
        <w:rPr>
          <w:sz w:val="24"/>
          <w:szCs w:val="24"/>
          <w:lang w:val="ro-RO"/>
        </w:rPr>
        <w:t>ție de anumiț</w:t>
      </w:r>
      <w:r w:rsidRPr="00136764">
        <w:rPr>
          <w:sz w:val="24"/>
          <w:szCs w:val="24"/>
          <w:lang w:val="ro-RO"/>
        </w:rPr>
        <w:t xml:space="preserve">i parametri </w:t>
      </w:r>
      <w:r w:rsidR="00136764">
        <w:rPr>
          <w:sz w:val="24"/>
          <w:szCs w:val="24"/>
          <w:lang w:val="ro-RO"/>
        </w:rPr>
        <w:t>măsurați de acești senzori, se pot declanș</w:t>
      </w:r>
      <w:r w:rsidR="0053159E" w:rsidRPr="00136764">
        <w:rPr>
          <w:sz w:val="24"/>
          <w:szCs w:val="24"/>
          <w:lang w:val="ro-RO"/>
        </w:rPr>
        <w:t>a anumite echipamente auxiliare</w:t>
      </w:r>
      <w:r w:rsidR="00136764">
        <w:rPr>
          <w:sz w:val="24"/>
          <w:szCs w:val="24"/>
          <w:lang w:val="ro-RO"/>
        </w:rPr>
        <w:t>.</w:t>
      </w:r>
    </w:p>
    <w:p w14:paraId="5A407A2F" w14:textId="77777777" w:rsidR="0053159E" w:rsidRPr="00136764" w:rsidRDefault="0053159E" w:rsidP="0053159E">
      <w:pPr>
        <w:ind w:left="720" w:firstLine="720"/>
        <w:rPr>
          <w:sz w:val="24"/>
          <w:szCs w:val="24"/>
          <w:lang w:val="ro-RO"/>
        </w:rPr>
      </w:pPr>
    </w:p>
    <w:p w14:paraId="31112338" w14:textId="36BB1E88" w:rsidR="009C3BDA" w:rsidRPr="00136764" w:rsidRDefault="009C3BDA" w:rsidP="009C3BDA">
      <w:pPr>
        <w:ind w:left="720" w:firstLine="720"/>
        <w:rPr>
          <w:sz w:val="24"/>
          <w:szCs w:val="24"/>
        </w:rPr>
        <w:sectPr w:rsidR="009C3BDA" w:rsidRPr="00136764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proofErr w:type="spellStart"/>
      <w:r w:rsidRPr="00136764">
        <w:rPr>
          <w:sz w:val="24"/>
          <w:szCs w:val="24"/>
        </w:rPr>
        <w:t>Prin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intermediul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modulului</w:t>
      </w:r>
      <w:proofErr w:type="spellEnd"/>
      <w:r w:rsidRPr="00136764">
        <w:rPr>
          <w:sz w:val="24"/>
          <w:szCs w:val="24"/>
        </w:rPr>
        <w:t xml:space="preserve"> </w:t>
      </w:r>
      <w:proofErr w:type="gramStart"/>
      <w:r w:rsidRPr="00136764">
        <w:rPr>
          <w:sz w:val="24"/>
          <w:szCs w:val="24"/>
        </w:rPr>
        <w:t xml:space="preserve">Bluetooth </w:t>
      </w:r>
      <w:r w:rsidR="00136764">
        <w:rPr>
          <w:sz w:val="24"/>
          <w:szCs w:val="24"/>
        </w:rPr>
        <w:t xml:space="preserve"> am</w:t>
      </w:r>
      <w:proofErr w:type="gram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creat</w:t>
      </w:r>
      <w:proofErr w:type="spellEnd"/>
      <w:r w:rsidR="00136764">
        <w:rPr>
          <w:sz w:val="24"/>
          <w:szCs w:val="24"/>
        </w:rPr>
        <w:t xml:space="preserve"> o </w:t>
      </w:r>
      <w:proofErr w:type="spellStart"/>
      <w:r w:rsidR="00136764">
        <w:rPr>
          <w:sz w:val="24"/>
          <w:szCs w:val="24"/>
        </w:rPr>
        <w:t>aplicaț</w:t>
      </w:r>
      <w:r w:rsidRPr="00136764">
        <w:rPr>
          <w:sz w:val="24"/>
          <w:szCs w:val="24"/>
        </w:rPr>
        <w:t>ie</w:t>
      </w:r>
      <w:proofErr w:type="spellEnd"/>
      <w:r w:rsidRPr="00136764">
        <w:rPr>
          <w:sz w:val="24"/>
          <w:szCs w:val="24"/>
        </w:rPr>
        <w:t xml:space="preserve"> de </w:t>
      </w:r>
      <w:proofErr w:type="spellStart"/>
      <w:r w:rsidRPr="00136764">
        <w:rPr>
          <w:sz w:val="24"/>
          <w:szCs w:val="24"/>
        </w:rPr>
        <w:t>telefon</w:t>
      </w:r>
      <w:proofErr w:type="spellEnd"/>
      <w:r w:rsidRPr="00136764">
        <w:rPr>
          <w:sz w:val="24"/>
          <w:szCs w:val="24"/>
        </w:rPr>
        <w:t xml:space="preserve">  </w:t>
      </w:r>
      <w:proofErr w:type="spellStart"/>
      <w:r w:rsidRPr="00136764">
        <w:rPr>
          <w:sz w:val="24"/>
          <w:szCs w:val="24"/>
        </w:rPr>
        <w:t>prin</w:t>
      </w:r>
      <w:proofErr w:type="spellEnd"/>
      <w:r w:rsidRPr="00136764">
        <w:rPr>
          <w:sz w:val="24"/>
          <w:szCs w:val="24"/>
        </w:rPr>
        <w:t xml:space="preserve"> care </w:t>
      </w:r>
      <w:proofErr w:type="spellStart"/>
      <w:r w:rsidRPr="00136764">
        <w:rPr>
          <w:sz w:val="24"/>
          <w:szCs w:val="24"/>
        </w:rPr>
        <w:t>putem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schimba</w:t>
      </w:r>
      <w:proofErr w:type="spell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afiș</w:t>
      </w:r>
      <w:r w:rsidRPr="00136764">
        <w:rPr>
          <w:sz w:val="24"/>
          <w:szCs w:val="24"/>
        </w:rPr>
        <w:t>area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ecranului</w:t>
      </w:r>
      <w:proofErr w:type="spellEnd"/>
      <w:r w:rsidRPr="00136764">
        <w:rPr>
          <w:sz w:val="24"/>
          <w:szCs w:val="24"/>
        </w:rPr>
        <w:t xml:space="preserve"> LCD al </w:t>
      </w:r>
      <w:proofErr w:type="spellStart"/>
      <w:r w:rsidRPr="00136764">
        <w:rPr>
          <w:sz w:val="24"/>
          <w:szCs w:val="24"/>
        </w:rPr>
        <w:t>casei</w:t>
      </w:r>
      <w:proofErr w:type="spell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ș</w:t>
      </w:r>
      <w:r w:rsidRPr="00136764">
        <w:rPr>
          <w:sz w:val="24"/>
          <w:szCs w:val="24"/>
        </w:rPr>
        <w:t>i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putem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controla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lumina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ambientală</w:t>
      </w:r>
      <w:proofErr w:type="spellEnd"/>
      <w:r w:rsidRPr="00136764">
        <w:rPr>
          <w:sz w:val="24"/>
          <w:szCs w:val="24"/>
        </w:rPr>
        <w:t>.</w:t>
      </w:r>
    </w:p>
    <w:p w14:paraId="077B713B" w14:textId="77777777" w:rsidR="00981516" w:rsidRPr="008E552A" w:rsidRDefault="00981516" w:rsidP="008A0A11">
      <w:pPr>
        <w:pStyle w:val="Heading1"/>
        <w:rPr>
          <w:color w:val="auto"/>
        </w:rPr>
      </w:pPr>
      <w:bookmarkStart w:id="2" w:name="_Introducere"/>
      <w:bookmarkStart w:id="3" w:name="_Toc57993213"/>
      <w:bookmarkStart w:id="4" w:name="_Toc60241386"/>
      <w:bookmarkEnd w:id="2"/>
      <w:proofErr w:type="spellStart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automatizarea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locuinței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noastre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controlăm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distanță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țin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confortul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nu </w:t>
      </w:r>
      <w:proofErr w:type="spellStart"/>
      <w:r w:rsidR="00981516" w:rsidRPr="004C175D">
        <w:rPr>
          <w:sz w:val="24"/>
          <w:szCs w:val="24"/>
        </w:rPr>
        <w:t>numai</w:t>
      </w:r>
      <w:proofErr w:type="spellEnd"/>
      <w:r w:rsidR="00981516" w:rsidRPr="004C175D">
        <w:rPr>
          <w:sz w:val="24"/>
          <w:szCs w:val="24"/>
        </w:rPr>
        <w:t xml:space="preserve">. </w:t>
      </w:r>
      <w:proofErr w:type="spellStart"/>
      <w:r w:rsidR="00981516" w:rsidRPr="004C175D">
        <w:rPr>
          <w:sz w:val="24"/>
          <w:szCs w:val="24"/>
        </w:rPr>
        <w:t>Une</w:t>
      </w:r>
      <w:r>
        <w:rPr>
          <w:sz w:val="24"/>
          <w:szCs w:val="24"/>
        </w:rPr>
        <w:t>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echipamente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decizii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anumiț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para</w:t>
      </w:r>
      <w:r>
        <w:rPr>
          <w:sz w:val="24"/>
          <w:szCs w:val="24"/>
        </w:rPr>
        <w:t>metri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le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siguranța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ușurarea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vieț</w:t>
      </w:r>
      <w:r w:rsidR="00981516" w:rsidRPr="004C175D">
        <w:rPr>
          <w:sz w:val="24"/>
          <w:szCs w:val="24"/>
        </w:rPr>
        <w:t>ii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proprietarilor</w:t>
      </w:r>
      <w:proofErr w:type="spellEnd"/>
      <w:r w:rsidR="00981516" w:rsidRPr="004C175D">
        <w:rPr>
          <w:sz w:val="24"/>
          <w:szCs w:val="24"/>
        </w:rPr>
        <w:t xml:space="preserve">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2610C5E0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proofErr w:type="spellStart"/>
      <w:r w:rsidRPr="004C175D">
        <w:rPr>
          <w:sz w:val="24"/>
          <w:szCs w:val="24"/>
        </w:rPr>
        <w:t>Senzorii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util</w:t>
      </w:r>
      <w:r w:rsidR="003C0095">
        <w:rPr>
          <w:sz w:val="24"/>
          <w:szCs w:val="24"/>
        </w:rPr>
        <w:t>izați</w:t>
      </w:r>
      <w:proofErr w:type="spellEnd"/>
      <w:r w:rsidR="003C0095">
        <w:rPr>
          <w:sz w:val="24"/>
          <w:szCs w:val="24"/>
        </w:rPr>
        <w:t xml:space="preserve"> </w:t>
      </w:r>
      <w:proofErr w:type="spellStart"/>
      <w:r w:rsidR="003C0095">
        <w:rPr>
          <w:sz w:val="24"/>
          <w:szCs w:val="24"/>
        </w:rPr>
        <w:t>sunt</w:t>
      </w:r>
      <w:proofErr w:type="spellEnd"/>
      <w:r w:rsidR="003C0095">
        <w:rPr>
          <w:sz w:val="24"/>
          <w:szCs w:val="24"/>
        </w:rPr>
        <w:t xml:space="preserve">: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temperatură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mișcare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lumină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gaz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fum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monoxid</w:t>
      </w:r>
      <w:proofErr w:type="spellEnd"/>
      <w:r w:rsidRPr="004C175D">
        <w:rPr>
          <w:sz w:val="24"/>
          <w:szCs w:val="24"/>
        </w:rPr>
        <w:t xml:space="preserve">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B80C4E9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pericol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ince</w:t>
      </w:r>
      <w:r>
        <w:rPr>
          <w:sz w:val="24"/>
          <w:szCs w:val="24"/>
        </w:rPr>
        <w:t>ndiu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monoxid</w:t>
      </w:r>
      <w:proofErr w:type="spellEnd"/>
      <w:r>
        <w:rPr>
          <w:sz w:val="24"/>
          <w:szCs w:val="24"/>
        </w:rPr>
        <w:t xml:space="preserve"> de carbon, </w:t>
      </w:r>
      <w:proofErr w:type="spellStart"/>
      <w:r>
        <w:rPr>
          <w:sz w:val="24"/>
          <w:szCs w:val="24"/>
        </w:rPr>
        <w:t>aprindă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aplicaț</w:t>
      </w:r>
      <w:r w:rsidR="00981516" w:rsidRPr="004C175D">
        <w:rPr>
          <w:sz w:val="24"/>
          <w:szCs w:val="24"/>
        </w:rPr>
        <w:t>ia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pe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telefon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prin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intermedi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Bluetooth-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miș</w:t>
      </w:r>
      <w:r w:rsidR="00981516" w:rsidRPr="004C175D">
        <w:rPr>
          <w:sz w:val="24"/>
          <w:szCs w:val="24"/>
        </w:rPr>
        <w:t>carea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unei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face ca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aprindă</w:t>
      </w:r>
      <w:proofErr w:type="spellEnd"/>
      <w:r w:rsidR="00981516" w:rsidRPr="004C175D">
        <w:rPr>
          <w:sz w:val="24"/>
          <w:szCs w:val="24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14711A" w:rsidRDefault="00981516" w:rsidP="008A0A11">
      <w:pPr>
        <w:pStyle w:val="Heading1"/>
        <w:rPr>
          <w:sz w:val="32"/>
          <w:szCs w:val="32"/>
        </w:rPr>
      </w:pPr>
      <w:bookmarkStart w:id="5" w:name="_Toc57993214"/>
      <w:bookmarkStart w:id="6" w:name="_Toc60241387"/>
      <w:proofErr w:type="spellStart"/>
      <w:r w:rsidRPr="0014711A">
        <w:rPr>
          <w:sz w:val="32"/>
          <w:szCs w:val="32"/>
        </w:rPr>
        <w:lastRenderedPageBreak/>
        <w:t>A</w:t>
      </w:r>
      <w:r w:rsidRPr="0014711A">
        <w:rPr>
          <w:rStyle w:val="Heading2Char"/>
          <w:b/>
          <w:szCs w:val="32"/>
        </w:rPr>
        <w:t>rhitectura</w:t>
      </w:r>
      <w:proofErr w:type="spellEnd"/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hardware</w:t>
      </w:r>
      <w:bookmarkEnd w:id="5"/>
      <w:bookmarkEnd w:id="6"/>
    </w:p>
    <w:p w14:paraId="1EB42C88" w14:textId="77777777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7" w:name="_Toc57993215"/>
      <w:bookmarkStart w:id="8" w:name="_Toc60241388"/>
      <w:r w:rsidRPr="0014711A">
        <w:rPr>
          <w:szCs w:val="32"/>
        </w:rPr>
        <w:t>A</w:t>
      </w:r>
      <w:r w:rsidRPr="0014711A">
        <w:rPr>
          <w:rStyle w:val="Heading1Char"/>
          <w:b/>
          <w:sz w:val="32"/>
          <w:szCs w:val="32"/>
        </w:rPr>
        <w:t>rduino</w:t>
      </w:r>
      <w:r w:rsidRPr="0014711A">
        <w:rPr>
          <w:szCs w:val="32"/>
        </w:rPr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387E1718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spellStart"/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realizarea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proiectul</w:t>
      </w:r>
      <w:r>
        <w:rPr>
          <w:sz w:val="24"/>
        </w:rPr>
        <w:t>ui</w:t>
      </w:r>
      <w:proofErr w:type="spellEnd"/>
      <w:r>
        <w:rPr>
          <w:sz w:val="24"/>
        </w:rPr>
        <w:t xml:space="preserve"> am ales </w:t>
      </w:r>
      <w:proofErr w:type="spellStart"/>
      <w:r>
        <w:rPr>
          <w:sz w:val="24"/>
        </w:rPr>
        <w:t>folosirea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e</w:t>
      </w:r>
      <w:proofErr w:type="spellEnd"/>
      <w:r w:rsidR="00981516" w:rsidRPr="00D93086">
        <w:rPr>
          <w:sz w:val="24"/>
        </w:rPr>
        <w:t xml:space="preserve"> de </w:t>
      </w:r>
      <w:proofErr w:type="spellStart"/>
      <w:r w:rsidR="00981516" w:rsidRPr="00D93086">
        <w:rPr>
          <w:sz w:val="24"/>
        </w:rPr>
        <w:t>dezvoltare</w:t>
      </w:r>
      <w:proofErr w:type="spellEnd"/>
      <w:r>
        <w:rPr>
          <w:sz w:val="24"/>
        </w:rPr>
        <w:t xml:space="preserve"> de tip Arduino UNO cu </w:t>
      </w:r>
      <w:proofErr w:type="spellStart"/>
      <w:r>
        <w:rPr>
          <w:sz w:val="24"/>
        </w:rPr>
        <w:t>următoarele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specificaț</w:t>
      </w:r>
      <w:r w:rsidR="00981516" w:rsidRPr="00D93086">
        <w:rPr>
          <w:sz w:val="24"/>
        </w:rPr>
        <w:t>ii</w:t>
      </w:r>
      <w:proofErr w:type="spellEnd"/>
      <w:r w:rsidR="00981516" w:rsidRPr="00D93086">
        <w:rPr>
          <w:sz w:val="24"/>
        </w:rPr>
        <w:t>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lucru</w:t>
      </w:r>
      <w:proofErr w:type="spellEnd"/>
      <w:r w:rsidRPr="00D93086">
        <w:rPr>
          <w:sz w:val="24"/>
        </w:rPr>
        <w:t xml:space="preserve">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intrare</w:t>
      </w:r>
      <w:proofErr w:type="spellEnd"/>
      <w:r w:rsidRPr="00D93086">
        <w:rPr>
          <w:sz w:val="24"/>
        </w:rPr>
        <w:t xml:space="preserve">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digitali</w:t>
      </w:r>
      <w:proofErr w:type="spellEnd"/>
      <w:r>
        <w:rPr>
          <w:sz w:val="24"/>
        </w:rPr>
        <w:t xml:space="preserve"> de I/O – 14 (6 </w:t>
      </w:r>
      <w:proofErr w:type="spellStart"/>
      <w:r>
        <w:rPr>
          <w:sz w:val="24"/>
        </w:rPr>
        <w:t>asigură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ieș</w:t>
      </w:r>
      <w:r w:rsidR="00981516" w:rsidRPr="00D93086">
        <w:rPr>
          <w:sz w:val="24"/>
        </w:rPr>
        <w:t>ire</w:t>
      </w:r>
      <w:proofErr w:type="spellEnd"/>
      <w:r w:rsidR="00981516" w:rsidRPr="00D93086">
        <w:rPr>
          <w:sz w:val="24"/>
        </w:rPr>
        <w:t xml:space="preserve">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analogici</w:t>
      </w:r>
      <w:proofErr w:type="spellEnd"/>
      <w:r w:rsidR="00981516" w:rsidRPr="00D93086">
        <w:rPr>
          <w:sz w:val="24"/>
        </w:rPr>
        <w:t xml:space="preserve">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Memorie</w:t>
      </w:r>
      <w:proofErr w:type="spellEnd"/>
      <w:r w:rsidRPr="00D93086">
        <w:rPr>
          <w:sz w:val="24"/>
        </w:rPr>
        <w:t xml:space="preserve">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Frecvență</w:t>
      </w:r>
      <w:proofErr w:type="spellEnd"/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Lungime</w:t>
      </w:r>
      <w:proofErr w:type="spellEnd"/>
      <w:r w:rsidRPr="00D93086">
        <w:rPr>
          <w:sz w:val="24"/>
        </w:rPr>
        <w:t xml:space="preserve"> – 68.6 mm</w:t>
      </w:r>
    </w:p>
    <w:p w14:paraId="0FA92027" w14:textId="2206E662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Lați</w:t>
      </w:r>
      <w:r w:rsidR="00981516" w:rsidRPr="00D93086">
        <w:rPr>
          <w:sz w:val="24"/>
        </w:rPr>
        <w:t>me</w:t>
      </w:r>
      <w:proofErr w:type="spellEnd"/>
      <w:r w:rsidR="00981516" w:rsidRPr="00D93086">
        <w:rPr>
          <w:sz w:val="24"/>
        </w:rPr>
        <w:t xml:space="preserve">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D93086">
        <w:rPr>
          <w:sz w:val="24"/>
        </w:rPr>
        <w:t>Greutate</w:t>
      </w:r>
      <w:proofErr w:type="spellEnd"/>
      <w:r w:rsidR="00981516" w:rsidRPr="00D93086">
        <w:rPr>
          <w:sz w:val="24"/>
        </w:rPr>
        <w:t xml:space="preserve">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r w:rsidR="00F966E4">
        <w:fldChar w:fldCharType="begin"/>
      </w:r>
      <w:r w:rsidR="00F966E4">
        <w:instrText xml:space="preserve"> SEQ Figure \* ARABIC </w:instrText>
      </w:r>
      <w:r w:rsidR="00F966E4">
        <w:fldChar w:fldCharType="separate"/>
      </w:r>
      <w:r>
        <w:rPr>
          <w:noProof/>
        </w:rPr>
        <w:t>1</w:t>
      </w:r>
      <w:r w:rsidR="00F966E4">
        <w:rPr>
          <w:noProof/>
        </w:rPr>
        <w:fldChar w:fldCharType="end"/>
      </w:r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9" w:name="_Toc57993216"/>
      <w:bookmarkStart w:id="10" w:name="_Toc60241389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9"/>
      <w:bookmarkEnd w:id="10"/>
      <w:proofErr w:type="spellEnd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 xml:space="preserve">Arduino UNO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</w:t>
      </w:r>
      <w:proofErr w:type="spellEnd"/>
      <w:r w:rsidRPr="00D93086">
        <w:rPr>
          <w:sz w:val="24"/>
        </w:rPr>
        <w:t xml:space="preserve"> direct de la USB </w:t>
      </w:r>
      <w:proofErr w:type="spellStart"/>
      <w:r w:rsidRPr="00D93086">
        <w:rPr>
          <w:sz w:val="24"/>
        </w:rPr>
        <w:t>sau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prin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intermediul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unui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alimentator</w:t>
      </w:r>
      <w:proofErr w:type="spellEnd"/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23735751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Plăcuța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>
        <w:rPr>
          <w:sz w:val="24"/>
        </w:rPr>
        <w:t xml:space="preserve"> extern la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între</w:t>
      </w:r>
      <w:proofErr w:type="spellEnd"/>
      <w:r>
        <w:rPr>
          <w:sz w:val="24"/>
        </w:rPr>
        <w:t xml:space="preserve"> 6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20V.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>
        <w:rPr>
          <w:sz w:val="24"/>
        </w:rPr>
        <w:t>alimentarea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decat</w:t>
      </w:r>
      <w:proofErr w:type="spellEnd"/>
      <w:r w:rsidR="00981516" w:rsidRPr="00D93086">
        <w:rPr>
          <w:sz w:val="24"/>
        </w:rPr>
        <w:t xml:space="preserve"> 7V, </w:t>
      </w:r>
      <w:proofErr w:type="spellStart"/>
      <w:r w:rsidR="00981516" w:rsidRPr="00D93086">
        <w:rPr>
          <w:sz w:val="24"/>
        </w:rPr>
        <w:t>pinul</w:t>
      </w:r>
      <w:proofErr w:type="spellEnd"/>
      <w:r w:rsidR="00981516" w:rsidRPr="00D93086">
        <w:rPr>
          <w:sz w:val="24"/>
        </w:rPr>
        <w:t xml:space="preserve"> de</w:t>
      </w:r>
      <w:r>
        <w:rPr>
          <w:sz w:val="24"/>
        </w:rPr>
        <w:t xml:space="preserve"> 5V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livra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decat</w:t>
      </w:r>
      <w:proofErr w:type="spellEnd"/>
      <w:r>
        <w:rPr>
          <w:sz w:val="24"/>
        </w:rPr>
        <w:t xml:space="preserve"> 5V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deveni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folosi</w:t>
      </w:r>
      <w:r>
        <w:rPr>
          <w:sz w:val="24"/>
        </w:rPr>
        <w:t>m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plăcii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mare </w:t>
      </w:r>
      <w:proofErr w:type="spellStart"/>
      <w:r>
        <w:rPr>
          <w:sz w:val="24"/>
        </w:rPr>
        <w:t>decât</w:t>
      </w:r>
      <w:proofErr w:type="spellEnd"/>
      <w:r>
        <w:rPr>
          <w:sz w:val="24"/>
        </w:rPr>
        <w:t xml:space="preserve"> 12V, </w:t>
      </w:r>
      <w:proofErr w:type="spellStart"/>
      <w:r>
        <w:rPr>
          <w:sz w:val="24"/>
        </w:rPr>
        <w:t>putem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deteriora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a</w:t>
      </w:r>
      <w:proofErr w:type="spellEnd"/>
      <w:r w:rsidR="00981516" w:rsidRPr="00D93086">
        <w:rPr>
          <w:sz w:val="24"/>
        </w:rPr>
        <w:t xml:space="preserve">. </w:t>
      </w:r>
      <w:proofErr w:type="spellStart"/>
      <w:r w:rsidR="00981516" w:rsidRPr="00D93086">
        <w:rPr>
          <w:sz w:val="24"/>
        </w:rPr>
        <w:t>Recomandat</w:t>
      </w:r>
      <w:proofErr w:type="spellEnd"/>
      <w:r w:rsidR="00981516" w:rsidRPr="00D93086">
        <w:rPr>
          <w:sz w:val="24"/>
        </w:rPr>
        <w:t xml:space="preserve">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</w:t>
      </w:r>
      <w:r>
        <w:rPr>
          <w:sz w:val="24"/>
        </w:rPr>
        <w:t>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tensiuni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981516" w:rsidRPr="00D93086">
        <w:rPr>
          <w:sz w:val="24"/>
        </w:rPr>
        <w:t>ntre</w:t>
      </w:r>
      <w:proofErr w:type="spellEnd"/>
      <w:r w:rsidR="00981516" w:rsidRPr="00D93086">
        <w:rPr>
          <w:sz w:val="24"/>
        </w:rPr>
        <w:t xml:space="preserve">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folosiț</w:t>
      </w:r>
      <w:r w:rsidR="00981516" w:rsidRPr="00D93086">
        <w:rPr>
          <w:sz w:val="24"/>
        </w:rPr>
        <w:t>i</w:t>
      </w:r>
      <w:proofErr w:type="spellEnd"/>
      <w:r w:rsidR="00981516" w:rsidRPr="00D93086">
        <w:rPr>
          <w:sz w:val="24"/>
        </w:rPr>
        <w:t>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030F15F0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Acest</w:t>
      </w:r>
      <w:proofErr w:type="spellEnd"/>
      <w:r w:rsidR="006D2FDD">
        <w:rPr>
          <w:sz w:val="24"/>
        </w:rPr>
        <w:t xml:space="preserve"> pin </w:t>
      </w:r>
      <w:proofErr w:type="spellStart"/>
      <w:proofErr w:type="gramStart"/>
      <w:r w:rsidR="006D2FDD">
        <w:rPr>
          <w:sz w:val="24"/>
        </w:rPr>
        <w:t>este</w:t>
      </w:r>
      <w:proofErr w:type="spellEnd"/>
      <w:proofErr w:type="gram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folosit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pentru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înlocuirea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pinului</w:t>
      </w:r>
      <w:proofErr w:type="spellEnd"/>
      <w:r w:rsidR="006D2FDD">
        <w:rPr>
          <w:sz w:val="24"/>
        </w:rPr>
        <w:t xml:space="preserve"> de 5V </w:t>
      </w:r>
      <w:proofErr w:type="spellStart"/>
      <w:r w:rsidR="006D2FDD">
        <w:rPr>
          <w:sz w:val="24"/>
        </w:rPr>
        <w:t>când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placuț</w:t>
      </w:r>
      <w:r w:rsidRPr="00D93086">
        <w:rPr>
          <w:sz w:val="24"/>
        </w:rPr>
        <w:t>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es</w:t>
      </w:r>
      <w:r w:rsidR="006D2FDD">
        <w:rPr>
          <w:sz w:val="24"/>
        </w:rPr>
        <w:t>te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alimentată</w:t>
      </w:r>
      <w:proofErr w:type="spellEnd"/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587BD1EA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5V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dă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5V de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Placuța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alimentator</w:t>
      </w:r>
      <w:proofErr w:type="spellEnd"/>
      <w:r w:rsidR="00981516" w:rsidRPr="00D93086">
        <w:rPr>
          <w:sz w:val="24"/>
        </w:rPr>
        <w:t xml:space="preserve"> extern (7-12V), de la USB (5V), </w:t>
      </w:r>
      <w:proofErr w:type="spellStart"/>
      <w:r>
        <w:rPr>
          <w:sz w:val="24"/>
        </w:rPr>
        <w:t>ori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VIN (7-12V). </w:t>
      </w:r>
      <w:proofErr w:type="spellStart"/>
      <w:r>
        <w:rPr>
          <w:sz w:val="24"/>
        </w:rPr>
        <w:t>Adăugâ</w:t>
      </w:r>
      <w:r w:rsidR="00981516" w:rsidRPr="00D93086">
        <w:rPr>
          <w:sz w:val="24"/>
        </w:rPr>
        <w:t>nd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mai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mult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voltaj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de 5V </w:t>
      </w:r>
      <w:proofErr w:type="spellStart"/>
      <w:r w:rsidR="00981516" w:rsidRPr="00D93086">
        <w:rPr>
          <w:sz w:val="24"/>
        </w:rPr>
        <w:t>sau</w:t>
      </w:r>
      <w:proofErr w:type="spellEnd"/>
      <w:r w:rsidR="00981516" w:rsidRPr="00D93086">
        <w:rPr>
          <w:sz w:val="24"/>
        </w:rPr>
        <w:t xml:space="preserve"> 3.3V </w:t>
      </w:r>
      <w:proofErr w:type="spellStart"/>
      <w:r w:rsidR="00981516" w:rsidRPr="00D93086">
        <w:rPr>
          <w:sz w:val="24"/>
        </w:rPr>
        <w:t>vor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ignora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regulatorul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ceea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duce la </w:t>
      </w:r>
      <w:proofErr w:type="spellStart"/>
      <w:r>
        <w:rPr>
          <w:sz w:val="24"/>
        </w:rPr>
        <w:t>avarierea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plă</w:t>
      </w:r>
      <w:r w:rsidR="00981516" w:rsidRPr="00D93086">
        <w:rPr>
          <w:sz w:val="24"/>
        </w:rPr>
        <w:t>cii</w:t>
      </w:r>
      <w:proofErr w:type="spellEnd"/>
      <w:r w:rsidR="00981516" w:rsidRPr="00D93086">
        <w:rPr>
          <w:sz w:val="24"/>
        </w:rPr>
        <w:t>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3.3V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livrează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generată</w:t>
      </w:r>
      <w:proofErr w:type="spellEnd"/>
      <w:r w:rsidR="00981516" w:rsidRPr="00D93086">
        <w:rPr>
          <w:sz w:val="24"/>
        </w:rPr>
        <w:t xml:space="preserve"> de regulator. </w:t>
      </w:r>
      <w:proofErr w:type="spellStart"/>
      <w:r w:rsidR="00981516" w:rsidRPr="00D93086">
        <w:rPr>
          <w:sz w:val="24"/>
        </w:rPr>
        <w:t>Curentul</w:t>
      </w:r>
      <w:proofErr w:type="spellEnd"/>
      <w:r w:rsidR="00981516" w:rsidRPr="00D93086">
        <w:rPr>
          <w:sz w:val="24"/>
        </w:rPr>
        <w:t xml:space="preserve"> maxim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GND – </w:t>
      </w: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împămâ</w:t>
      </w:r>
      <w:r w:rsidR="00981516" w:rsidRPr="00D93086">
        <w:rPr>
          <w:sz w:val="24"/>
        </w:rPr>
        <w:t>ntare</w:t>
      </w:r>
      <w:proofErr w:type="spellEnd"/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1" w:name="_Toc57993217"/>
      <w:bookmarkStart w:id="12" w:name="_Toc60241390"/>
      <w:proofErr w:type="spellStart"/>
      <w:r w:rsidRPr="000532A0">
        <w:rPr>
          <w:sz w:val="32"/>
          <w:szCs w:val="32"/>
        </w:rPr>
        <w:t>Memorie</w:t>
      </w:r>
      <w:bookmarkEnd w:id="11"/>
      <w:bookmarkEnd w:id="12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0C6BAA2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proofErr w:type="spellStart"/>
      <w:r w:rsidRPr="00D93086">
        <w:rPr>
          <w:sz w:val="24"/>
        </w:rPr>
        <w:t>Microcontrollerul</w:t>
      </w:r>
      <w:proofErr w:type="spellEnd"/>
      <w:r w:rsidRPr="00D93086">
        <w:rPr>
          <w:sz w:val="24"/>
        </w:rPr>
        <w:t xml:space="preserve"> ATmega238P are </w:t>
      </w:r>
      <w:r w:rsidR="006D2FDD">
        <w:rPr>
          <w:sz w:val="24"/>
        </w:rPr>
        <w:t xml:space="preserve">o </w:t>
      </w:r>
      <w:proofErr w:type="spellStart"/>
      <w:r w:rsidR="006D2FDD">
        <w:rPr>
          <w:sz w:val="24"/>
        </w:rPr>
        <w:t>memorie</w:t>
      </w:r>
      <w:proofErr w:type="spellEnd"/>
      <w:r w:rsidR="006D2FDD">
        <w:rPr>
          <w:sz w:val="24"/>
        </w:rPr>
        <w:t xml:space="preserve"> 32KB (cu 0.5KB </w:t>
      </w:r>
      <w:proofErr w:type="spellStart"/>
      <w:r w:rsidR="006D2FDD">
        <w:rPr>
          <w:sz w:val="24"/>
        </w:rPr>
        <w:t>folosiț</w:t>
      </w:r>
      <w:r w:rsidRPr="00D93086">
        <w:rPr>
          <w:sz w:val="24"/>
        </w:rPr>
        <w:t>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pentru</w:t>
      </w:r>
      <w:proofErr w:type="spellEnd"/>
      <w:r w:rsidRPr="00D93086">
        <w:rPr>
          <w:sz w:val="24"/>
        </w:rPr>
        <w:t xml:space="preserve"> BIOS).</w:t>
      </w:r>
    </w:p>
    <w:p w14:paraId="420B113D" w14:textId="77777777" w:rsidR="00981516" w:rsidRPr="00D93086" w:rsidRDefault="00981516" w:rsidP="000D2808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Are </w:t>
      </w:r>
      <w:proofErr w:type="spellStart"/>
      <w:r w:rsidRPr="00D93086">
        <w:rPr>
          <w:sz w:val="24"/>
        </w:rPr>
        <w:t>deasemenea</w:t>
      </w:r>
      <w:proofErr w:type="spellEnd"/>
      <w:r w:rsidRPr="00D93086">
        <w:rPr>
          <w:sz w:val="24"/>
        </w:rPr>
        <w:t xml:space="preserve"> 2KB SRAM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gramStart"/>
      <w:r w:rsidRPr="00D93086">
        <w:rPr>
          <w:sz w:val="24"/>
        </w:rPr>
        <w:t>un</w:t>
      </w:r>
      <w:proofErr w:type="gramEnd"/>
      <w:r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3" w:name="_Toc57993218"/>
      <w:bookmarkStart w:id="14" w:name="_Toc60241391"/>
      <w:r>
        <w:rPr>
          <w:sz w:val="32"/>
          <w:szCs w:val="32"/>
        </w:rPr>
        <w:lastRenderedPageBreak/>
        <w:t xml:space="preserve">Input </w:t>
      </w:r>
      <w:proofErr w:type="spellStart"/>
      <w:r>
        <w:rPr>
          <w:sz w:val="32"/>
          <w:szCs w:val="32"/>
        </w:rPr>
        <w:t>ș</w:t>
      </w:r>
      <w:r w:rsidR="00981516" w:rsidRPr="000532A0">
        <w:rPr>
          <w:sz w:val="32"/>
          <w:szCs w:val="32"/>
        </w:rPr>
        <w:t>i</w:t>
      </w:r>
      <w:proofErr w:type="spellEnd"/>
      <w:r w:rsidR="00981516" w:rsidRPr="000532A0">
        <w:rPr>
          <w:sz w:val="32"/>
          <w:szCs w:val="32"/>
        </w:rPr>
        <w:t xml:space="preserve"> Output</w:t>
      </w:r>
      <w:bookmarkEnd w:id="13"/>
      <w:bookmarkEnd w:id="14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ca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</w:t>
      </w:r>
      <w:r w:rsidR="004B1F81">
        <w:rPr>
          <w:sz w:val="24"/>
        </w:rPr>
        <w:t>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sau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prin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utilizarea</w:t>
      </w:r>
      <w:proofErr w:type="spellEnd"/>
      <w:r w:rsidR="004B1F81">
        <w:rPr>
          <w:sz w:val="24"/>
        </w:rPr>
        <w:t xml:space="preserve"> </w:t>
      </w:r>
      <w:proofErr w:type="spellStart"/>
      <w:r w:rsidRPr="001A7782">
        <w:rPr>
          <w:sz w:val="24"/>
        </w:rPr>
        <w:t>funcțiilor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pinMode</w:t>
      </w:r>
      <w:proofErr w:type="spellEnd"/>
      <w:r w:rsidRPr="001A7782">
        <w:rPr>
          <w:sz w:val="24"/>
        </w:rPr>
        <w:t xml:space="preserve"> (), </w:t>
      </w:r>
      <w:proofErr w:type="spellStart"/>
      <w:r w:rsidRPr="001A7782">
        <w:rPr>
          <w:sz w:val="24"/>
        </w:rPr>
        <w:t>digitalRead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digitalWrite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în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programarea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arduino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acționează</w:t>
      </w:r>
      <w:proofErr w:type="spellEnd"/>
      <w:r w:rsidRPr="001A7782">
        <w:rPr>
          <w:sz w:val="24"/>
        </w:rPr>
        <w:t xml:space="preserve"> la 5V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furniza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curent</w:t>
      </w:r>
      <w:proofErr w:type="spellEnd"/>
      <w:r w:rsidRPr="001A7782">
        <w:rPr>
          <w:sz w:val="24"/>
        </w:rPr>
        <w:t xml:space="preserve"> maxim de 40mA. Din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au </w:t>
      </w:r>
      <w:proofErr w:type="spellStart"/>
      <w:r w:rsidRPr="001A7782">
        <w:rPr>
          <w:sz w:val="24"/>
        </w:rPr>
        <w:t>funcții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specifice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așa</w:t>
      </w:r>
      <w:proofErr w:type="spellEnd"/>
      <w:r w:rsidRPr="001A7782">
        <w:rPr>
          <w:sz w:val="24"/>
        </w:rPr>
        <w:t xml:space="preserve"> cum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enumerați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jos</w:t>
      </w:r>
      <w:proofErr w:type="spellEnd"/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seriali</w:t>
      </w:r>
      <w:proofErr w:type="spellEnd"/>
      <w:r w:rsidRPr="001A7782">
        <w:rPr>
          <w:sz w:val="24"/>
        </w:rPr>
        <w:t xml:space="preserve"> 0 (Rx)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 (</w:t>
      </w:r>
      <w:proofErr w:type="spellStart"/>
      <w:proofErr w:type="gramStart"/>
      <w:r w:rsidRPr="001A7782">
        <w:rPr>
          <w:sz w:val="24"/>
        </w:rPr>
        <w:t>Tx</w:t>
      </w:r>
      <w:proofErr w:type="spellEnd"/>
      <w:proofErr w:type="gramEnd"/>
      <w:r w:rsidRPr="001A7782">
        <w:rPr>
          <w:sz w:val="24"/>
        </w:rPr>
        <w:t xml:space="preserve">): </w:t>
      </w: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Rx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Tx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transmite</w:t>
      </w:r>
      <w:proofErr w:type="spellEnd"/>
      <w:r w:rsidR="004B1F81">
        <w:rPr>
          <w:sz w:val="24"/>
        </w:rPr>
        <w:t xml:space="preserve"> date </w:t>
      </w:r>
      <w:proofErr w:type="spellStart"/>
      <w:r w:rsidR="004B1F81">
        <w:rPr>
          <w:sz w:val="24"/>
        </w:rPr>
        <w:t>seriale</w:t>
      </w:r>
      <w:proofErr w:type="spellEnd"/>
      <w:r w:rsidR="004B1F81">
        <w:rPr>
          <w:sz w:val="24"/>
        </w:rPr>
        <w:t xml:space="preserve"> TTL. </w:t>
      </w:r>
      <w:proofErr w:type="spellStart"/>
      <w:r w:rsidR="004B1F81">
        <w:rPr>
          <w:sz w:val="24"/>
        </w:rPr>
        <w:t>Aceș</w:t>
      </w:r>
      <w:r w:rsidRPr="001A7782">
        <w:rPr>
          <w:sz w:val="24"/>
        </w:rPr>
        <w:t>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conectați</w:t>
      </w:r>
      <w:proofErr w:type="spellEnd"/>
      <w:r w:rsidRPr="001A7782">
        <w:rPr>
          <w:sz w:val="24"/>
        </w:rPr>
        <w:t xml:space="preserve"> cu USB-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>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externi</w:t>
      </w:r>
      <w:proofErr w:type="spellEnd"/>
      <w:r w:rsidRPr="001A7782">
        <w:rPr>
          <w:sz w:val="24"/>
        </w:rPr>
        <w:t xml:space="preserve"> 2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3: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configurați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declanșa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atunci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au o </w:t>
      </w:r>
      <w:proofErr w:type="spellStart"/>
      <w:r w:rsidRPr="001A7782">
        <w:rPr>
          <w:sz w:val="24"/>
        </w:rPr>
        <w:t>valoare</w:t>
      </w:r>
      <w:proofErr w:type="spellEnd"/>
      <w:r w:rsidRPr="001A7782">
        <w:rPr>
          <w:sz w:val="24"/>
        </w:rPr>
        <w:t xml:space="preserve">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</w:t>
      </w:r>
      <w:proofErr w:type="spellStart"/>
      <w:r w:rsidRPr="001A7782">
        <w:rPr>
          <w:sz w:val="24"/>
        </w:rPr>
        <w:t>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descrescător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modificare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valorii</w:t>
      </w:r>
      <w:proofErr w:type="spellEnd"/>
      <w:r w:rsidRPr="001A7782">
        <w:rPr>
          <w:sz w:val="24"/>
        </w:rPr>
        <w:t>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3, 5, 6, 9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11 PWM: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furnizează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ieșire</w:t>
      </w:r>
      <w:proofErr w:type="spellEnd"/>
      <w:r w:rsidRPr="001A7782">
        <w:rPr>
          <w:sz w:val="24"/>
        </w:rPr>
        <w:t xml:space="preserve"> PWM </w:t>
      </w: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8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analogWrite</w:t>
      </w:r>
      <w:proofErr w:type="spellEnd"/>
      <w:r w:rsidRPr="001A7782">
        <w:rPr>
          <w:sz w:val="24"/>
        </w:rPr>
        <w:t xml:space="preserve">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SPI 10 (SS), 11 (MOSI), 12 (MISO)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13 (SCK):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SPI.</w:t>
      </w:r>
    </w:p>
    <w:p w14:paraId="4DC12D4A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 13: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pin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conectat</w:t>
      </w:r>
      <w:proofErr w:type="spellEnd"/>
      <w:r w:rsidRPr="001A7782">
        <w:rPr>
          <w:sz w:val="24"/>
        </w:rPr>
        <w:t xml:space="preserve"> cu un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HIGH - LED-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pornit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LOW,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oprit</w:t>
      </w:r>
      <w:proofErr w:type="spellEnd"/>
      <w:r w:rsidRPr="001A7782">
        <w:rPr>
          <w:sz w:val="24"/>
        </w:rPr>
        <w:t>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lângă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există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6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analogici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având</w:t>
      </w:r>
      <w:proofErr w:type="spellEnd"/>
      <w:r w:rsidRPr="001A7782">
        <w:rPr>
          <w:sz w:val="24"/>
        </w:rPr>
        <w:t xml:space="preserve"> o</w:t>
      </w:r>
    </w:p>
    <w:p w14:paraId="5730CA9D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proofErr w:type="gramStart"/>
      <w:r w:rsidRPr="001A7782">
        <w:rPr>
          <w:sz w:val="24"/>
        </w:rPr>
        <w:t>rezoluție</w:t>
      </w:r>
      <w:proofErr w:type="spellEnd"/>
      <w:proofErr w:type="gramEnd"/>
      <w:r w:rsidRPr="001A7782">
        <w:rPr>
          <w:sz w:val="24"/>
        </w:rPr>
        <w:t xml:space="preserve"> de 10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adică</w:t>
      </w:r>
      <w:proofErr w:type="spellEnd"/>
      <w:r w:rsidRPr="001A7782">
        <w:rPr>
          <w:sz w:val="24"/>
        </w:rPr>
        <w:t xml:space="preserve"> 1024 de </w:t>
      </w:r>
      <w:proofErr w:type="spellStart"/>
      <w:r w:rsidRPr="001A7782">
        <w:rPr>
          <w:sz w:val="24"/>
        </w:rPr>
        <w:t>valori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diferite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Aceștia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măsoară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tensiune</w:t>
      </w:r>
      <w:proofErr w:type="spellEnd"/>
      <w:r w:rsidRPr="001A7782">
        <w:rPr>
          <w:sz w:val="24"/>
        </w:rPr>
        <w:t xml:space="preserve"> de la 0 la 5 </w:t>
      </w:r>
      <w:proofErr w:type="spellStart"/>
      <w:r w:rsidRPr="001A7782">
        <w:rPr>
          <w:sz w:val="24"/>
        </w:rPr>
        <w:t>volți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dar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această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limită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fi </w:t>
      </w:r>
      <w:proofErr w:type="spellStart"/>
      <w:r w:rsidRPr="001A7782">
        <w:rPr>
          <w:sz w:val="24"/>
        </w:rPr>
        <w:t>mărită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AREF cu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analogică</w:t>
      </w:r>
      <w:proofErr w:type="spellEnd"/>
      <w:r w:rsidRPr="001A7782">
        <w:rPr>
          <w:sz w:val="24"/>
        </w:rPr>
        <w:t xml:space="preserve"> 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analogic 4 (SDA)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5 (SCA), de </w:t>
      </w:r>
      <w:proofErr w:type="spellStart"/>
      <w:r w:rsidRPr="001A7782">
        <w:rPr>
          <w:sz w:val="24"/>
        </w:rPr>
        <w:t>asemenea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utilizați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TWI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biblioteca</w:t>
      </w:r>
      <w:proofErr w:type="spellEnd"/>
      <w:r w:rsidRPr="001A7782">
        <w:rPr>
          <w:sz w:val="24"/>
        </w:rPr>
        <w:t xml:space="preserve">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15" w:name="_Toc57993219"/>
      <w:bookmarkStart w:id="16" w:name="_Toc60241392"/>
      <w:proofErr w:type="spellStart"/>
      <w:r w:rsidRPr="0014711A">
        <w:rPr>
          <w:szCs w:val="32"/>
        </w:rPr>
        <w:lastRenderedPageBreak/>
        <w:t>S</w:t>
      </w:r>
      <w:r w:rsidRPr="0014711A">
        <w:rPr>
          <w:rStyle w:val="Heading1Char"/>
          <w:b/>
          <w:sz w:val="32"/>
          <w:szCs w:val="32"/>
        </w:rPr>
        <w:t>enzorul</w:t>
      </w:r>
      <w:proofErr w:type="spellEnd"/>
      <w:r w:rsidRPr="0014711A">
        <w:rPr>
          <w:rStyle w:val="Heading1Char"/>
          <w:b/>
          <w:sz w:val="32"/>
          <w:szCs w:val="32"/>
        </w:rPr>
        <w:t xml:space="preserve"> de </w:t>
      </w:r>
      <w:proofErr w:type="spellStart"/>
      <w:r w:rsidRPr="0014711A">
        <w:rPr>
          <w:rStyle w:val="Heading1Char"/>
          <w:b/>
          <w:sz w:val="32"/>
          <w:szCs w:val="32"/>
        </w:rPr>
        <w:t>temperatur</w:t>
      </w:r>
      <w:bookmarkEnd w:id="15"/>
      <w:r w:rsidR="004B1F81" w:rsidRPr="0014711A">
        <w:rPr>
          <w:rStyle w:val="Heading1Char"/>
          <w:b/>
          <w:sz w:val="32"/>
          <w:szCs w:val="32"/>
        </w:rPr>
        <w:t>ă</w:t>
      </w:r>
      <w:bookmarkEnd w:id="16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din </w:t>
      </w:r>
      <w:proofErr w:type="spellStart"/>
      <w:r w:rsidRPr="001A7782">
        <w:rPr>
          <w:sz w:val="24"/>
        </w:rPr>
        <w:t>senzorii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folosiți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proi</w:t>
      </w:r>
      <w:r w:rsidR="004B1F81">
        <w:rPr>
          <w:sz w:val="24"/>
        </w:rPr>
        <w:t>ect</w:t>
      </w:r>
      <w:proofErr w:type="spellEnd"/>
      <w:r w:rsidR="004B1F81">
        <w:rPr>
          <w:sz w:val="24"/>
        </w:rPr>
        <w:t xml:space="preserve"> </w:t>
      </w:r>
      <w:proofErr w:type="spellStart"/>
      <w:proofErr w:type="gramStart"/>
      <w:r w:rsidR="004B1F81">
        <w:rPr>
          <w:sz w:val="24"/>
        </w:rPr>
        <w:t>este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senzorul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temperatură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ș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umiditate</w:t>
      </w:r>
      <w:proofErr w:type="spellEnd"/>
    </w:p>
    <w:p w14:paraId="746FF523" w14:textId="2649DE0B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r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semnal</w:t>
      </w:r>
      <w:proofErr w:type="spellEnd"/>
      <w:r w:rsidR="004B1F81">
        <w:rPr>
          <w:sz w:val="24"/>
        </w:rPr>
        <w:t xml:space="preserve"> digital de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calibrat</w:t>
      </w:r>
      <w:proofErr w:type="spellEnd"/>
      <w:r w:rsidR="004B1F81">
        <w:rPr>
          <w:sz w:val="24"/>
        </w:rPr>
        <w:t xml:space="preserve">. </w:t>
      </w:r>
      <w:proofErr w:type="spellStart"/>
      <w:r w:rsidR="004B1F81">
        <w:rPr>
          <w:sz w:val="24"/>
        </w:rPr>
        <w:t>Coeficienții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calibrare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stocați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memoria</w:t>
      </w:r>
      <w:proofErr w:type="spellEnd"/>
      <w:r w:rsidRPr="001A7782">
        <w:rPr>
          <w:sz w:val="24"/>
        </w:rPr>
        <w:t xml:space="preserve"> O</w:t>
      </w:r>
      <w:r w:rsidR="004B1F81">
        <w:rPr>
          <w:sz w:val="24"/>
        </w:rPr>
        <w:t xml:space="preserve">TP a </w:t>
      </w:r>
      <w:proofErr w:type="spellStart"/>
      <w:r w:rsidR="004B1F81">
        <w:rPr>
          <w:sz w:val="24"/>
        </w:rPr>
        <w:t>senzorului</w:t>
      </w:r>
      <w:proofErr w:type="spellEnd"/>
      <w:r w:rsidR="004B1F81">
        <w:rPr>
          <w:sz w:val="24"/>
        </w:rPr>
        <w:t xml:space="preserve">, </w:t>
      </w:r>
      <w:proofErr w:type="spellStart"/>
      <w:proofErr w:type="gramStart"/>
      <w:r w:rsidR="004B1F81">
        <w:rPr>
          <w:sz w:val="24"/>
        </w:rPr>
        <w:t>ce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folosiț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procesul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detectare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semnalului</w:t>
      </w:r>
      <w:proofErr w:type="spellEnd"/>
      <w:r w:rsidRPr="001A7782">
        <w:rPr>
          <w:sz w:val="24"/>
        </w:rPr>
        <w:t xml:space="preserve"> intern al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4B1F81">
      <w:pPr>
        <w:spacing w:after="0" w:line="360" w:lineRule="auto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7AD81DBD" w14:textId="77777777" w:rsidR="004B1F81" w:rsidRDefault="004B1F81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7" w:name="_Toc57993220"/>
      <w:bookmarkStart w:id="18" w:name="_Toc60241393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7"/>
      <w:bookmarkEnd w:id="18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2876445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9" w:name="_Toc57993221"/>
      <w:bookmarkStart w:id="20" w:name="_Toc60241394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="004B1F81">
        <w:rPr>
          <w:sz w:val="32"/>
        </w:rPr>
        <w:t>plicaț</w:t>
      </w:r>
      <w:r w:rsidRPr="008E552A">
        <w:rPr>
          <w:sz w:val="32"/>
        </w:rPr>
        <w:t>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</w:t>
      </w:r>
      <w:bookmarkEnd w:id="19"/>
      <w:r w:rsidR="004B1F81">
        <w:rPr>
          <w:sz w:val="32"/>
        </w:rPr>
        <w:t>ă</w:t>
      </w:r>
      <w:bookmarkEnd w:id="20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conecta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mic</w:t>
      </w:r>
      <w:proofErr w:type="spellEnd"/>
      <w:r w:rsidR="00981516" w:rsidRPr="001A7782">
        <w:rPr>
          <w:sz w:val="24"/>
        </w:rPr>
        <w:t xml:space="preserve"> de 20m</w:t>
      </w:r>
      <w:r>
        <w:rPr>
          <w:sz w:val="24"/>
        </w:rPr>
        <w:t xml:space="preserve">, </w:t>
      </w:r>
      <w:proofErr w:type="spellStart"/>
      <w:r>
        <w:rPr>
          <w:sz w:val="24"/>
        </w:rPr>
        <w:t>vom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nevoie</w:t>
      </w:r>
      <w:proofErr w:type="spellEnd"/>
      <w:r>
        <w:rPr>
          <w:sz w:val="24"/>
        </w:rPr>
        <w:t xml:space="preserve"> de o </w:t>
      </w:r>
      <w:proofErr w:type="spellStart"/>
      <w:r>
        <w:rPr>
          <w:sz w:val="24"/>
        </w:rPr>
        <w:t>rezistență</w:t>
      </w:r>
      <w:proofErr w:type="spellEnd"/>
      <w:r w:rsidR="00981516" w:rsidRPr="001A7782">
        <w:rPr>
          <w:sz w:val="24"/>
        </w:rPr>
        <w:t xml:space="preserve"> de 5K.</w:t>
      </w:r>
    </w:p>
    <w:p w14:paraId="52BA4ECC" w14:textId="2568508F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folosim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mare de 20m, s</w:t>
      </w:r>
      <w:r>
        <w:rPr>
          <w:sz w:val="24"/>
        </w:rPr>
        <w:t xml:space="preserve">e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alege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valoare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rezistenț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</w:t>
      </w:r>
      <w:proofErr w:type="spellStart"/>
      <w:r>
        <w:rPr>
          <w:sz w:val="24"/>
        </w:rPr>
        <w:t>necesară</w:t>
      </w:r>
      <w:proofErr w:type="spellEnd"/>
      <w:r w:rsidR="00981516" w:rsidRPr="001A7782">
        <w:rPr>
          <w:sz w:val="24"/>
        </w:rP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1" w:name="_Toc57993222"/>
      <w:bookmarkStart w:id="22" w:name="_Toc60241395"/>
      <w:proofErr w:type="spellStart"/>
      <w:r w:rsidRPr="008B3846">
        <w:rPr>
          <w:sz w:val="32"/>
          <w:szCs w:val="32"/>
        </w:rPr>
        <w:t>Alimentare</w:t>
      </w:r>
      <w:bookmarkEnd w:id="21"/>
      <w:bookmarkEnd w:id="22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F790DDA" w:rsidR="00981516" w:rsidRDefault="004B1F81" w:rsidP="00BE3FAA">
      <w:pPr>
        <w:spacing w:line="360" w:lineRule="auto"/>
        <w:ind w:left="720" w:firstLine="720"/>
      </w:pPr>
      <w:r>
        <w:rPr>
          <w:sz w:val="24"/>
        </w:rPr>
        <w:t xml:space="preserve">DHT11 se </w:t>
      </w:r>
      <w:proofErr w:type="spellStart"/>
      <w:r>
        <w:rPr>
          <w:sz w:val="24"/>
        </w:rPr>
        <w:t>alimentează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placuț</w:t>
      </w:r>
      <w:r w:rsidR="00981516" w:rsidRPr="001A7782">
        <w:rPr>
          <w:sz w:val="24"/>
        </w:rPr>
        <w:t>a</w:t>
      </w:r>
      <w:proofErr w:type="spellEnd"/>
      <w:r w:rsidR="00981516" w:rsidRPr="001A7782">
        <w:rPr>
          <w:sz w:val="24"/>
        </w:rPr>
        <w:t xml:space="preserve"> Arduino UNO </w:t>
      </w:r>
      <w:proofErr w:type="spellStart"/>
      <w:r w:rsidR="00981516" w:rsidRPr="001A7782">
        <w:rPr>
          <w:sz w:val="24"/>
        </w:rPr>
        <w:t>prin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interm</w:t>
      </w:r>
      <w:r>
        <w:rPr>
          <w:sz w:val="24"/>
        </w:rPr>
        <w:t>ediul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pinului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5V DC. </w:t>
      </w:r>
      <w:proofErr w:type="spellStart"/>
      <w:r>
        <w:rPr>
          <w:sz w:val="24"/>
        </w:rPr>
        <w:t>Când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senzorul</w:t>
      </w:r>
      <w:proofErr w:type="spellEnd"/>
      <w:r>
        <w:rPr>
          <w:sz w:val="24"/>
        </w:rPr>
        <w:t xml:space="preserve">, nu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trimisă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nicio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instrucț</w:t>
      </w:r>
      <w:r w:rsidR="00981516" w:rsidRPr="001A7782">
        <w:rPr>
          <w:sz w:val="24"/>
        </w:rPr>
        <w:t>iune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timp</w:t>
      </w:r>
      <w:proofErr w:type="spellEnd"/>
      <w:r w:rsidR="00981516" w:rsidRPr="001A7782">
        <w:rPr>
          <w:sz w:val="24"/>
        </w:rPr>
        <w:t xml:space="preserve"> de o </w:t>
      </w:r>
      <w:proofErr w:type="spellStart"/>
      <w:r w:rsidR="00981516" w:rsidRPr="001A7782">
        <w:rPr>
          <w:sz w:val="24"/>
        </w:rPr>
        <w:t>sec</w:t>
      </w:r>
      <w:r>
        <w:rPr>
          <w:sz w:val="24"/>
        </w:rPr>
        <w:t>undă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pe</w:t>
      </w:r>
      <w:r>
        <w:rPr>
          <w:sz w:val="24"/>
        </w:rPr>
        <w:t>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trece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starea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 w:rsidR="00981516" w:rsidRPr="001A7782">
        <w:rPr>
          <w:sz w:val="24"/>
        </w:rPr>
        <w:t>.</w:t>
      </w:r>
      <w:r w:rsidR="00981516"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11EE887B" w:rsidR="00981516" w:rsidRPr="008B3846" w:rsidRDefault="00981516" w:rsidP="000D2808">
      <w:pPr>
        <w:pStyle w:val="Heading2"/>
        <w:spacing w:line="360" w:lineRule="auto"/>
      </w:pPr>
      <w:bookmarkStart w:id="23" w:name="_Toc57993223"/>
      <w:bookmarkStart w:id="24" w:name="_Toc60241396"/>
      <w:proofErr w:type="spellStart"/>
      <w:r w:rsidRPr="008B3846">
        <w:t>S</w:t>
      </w:r>
      <w:r w:rsidR="004B1F81">
        <w:rPr>
          <w:rStyle w:val="Heading1Char"/>
          <w:b/>
          <w:sz w:val="32"/>
        </w:rPr>
        <w:t>enzorul</w:t>
      </w:r>
      <w:proofErr w:type="spellEnd"/>
      <w:r w:rsidR="004B1F81">
        <w:rPr>
          <w:rStyle w:val="Heading1Char"/>
          <w:b/>
          <w:sz w:val="32"/>
        </w:rPr>
        <w:t xml:space="preserve"> de </w:t>
      </w:r>
      <w:proofErr w:type="spellStart"/>
      <w:r w:rsidR="004B1F81">
        <w:rPr>
          <w:rStyle w:val="Heading1Char"/>
          <w:b/>
          <w:sz w:val="32"/>
        </w:rPr>
        <w:t>miș</w:t>
      </w:r>
      <w:r w:rsidRPr="008E552A">
        <w:rPr>
          <w:rStyle w:val="Heading1Char"/>
          <w:b/>
          <w:sz w:val="32"/>
        </w:rPr>
        <w:t>care</w:t>
      </w:r>
      <w:bookmarkEnd w:id="23"/>
      <w:bookmarkEnd w:id="24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</w:t>
      </w:r>
      <w:r w:rsidR="00F63E37">
        <w:rPr>
          <w:sz w:val="24"/>
        </w:rPr>
        <w:t>el</w:t>
      </w:r>
      <w:proofErr w:type="spellEnd"/>
      <w:r w:rsidR="00F63E37">
        <w:rPr>
          <w:sz w:val="24"/>
        </w:rPr>
        <w:t xml:space="preserve"> de-al </w:t>
      </w:r>
      <w:proofErr w:type="spellStart"/>
      <w:r w:rsidR="00F63E37">
        <w:rPr>
          <w:sz w:val="24"/>
        </w:rPr>
        <w:t>doilea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proiect</w:t>
      </w:r>
      <w:proofErr w:type="spellEnd"/>
      <w:r w:rsidR="00F63E37">
        <w:rPr>
          <w:sz w:val="24"/>
        </w:rPr>
        <w:t xml:space="preserve"> </w:t>
      </w:r>
      <w:proofErr w:type="spellStart"/>
      <w:proofErr w:type="gramStart"/>
      <w:r w:rsidR="00F63E37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</w:t>
      </w:r>
      <w:r w:rsidRPr="001A7782">
        <w:rPr>
          <w:sz w:val="24"/>
        </w:rPr>
        <w:t>care</w:t>
      </w:r>
      <w:proofErr w:type="spellEnd"/>
      <w:r w:rsidRPr="001A7782">
        <w:rPr>
          <w:sz w:val="24"/>
        </w:rPr>
        <w:t xml:space="preserve"> PIR.</w:t>
      </w:r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permite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detectarea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mișcării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pentru</w:t>
      </w:r>
      <w:proofErr w:type="spellEnd"/>
      <w:r w:rsidR="00F63E37">
        <w:rPr>
          <w:sz w:val="24"/>
        </w:rPr>
        <w:t xml:space="preserve"> a </w:t>
      </w:r>
      <w:proofErr w:type="spellStart"/>
      <w:r w:rsidR="00F63E37">
        <w:rPr>
          <w:sz w:val="24"/>
        </w:rPr>
        <w:t>vedea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dacă</w:t>
      </w:r>
      <w:proofErr w:type="spellEnd"/>
      <w:r w:rsidR="00F63E37">
        <w:rPr>
          <w:sz w:val="24"/>
        </w:rPr>
        <w:t xml:space="preserve"> o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acestuia</w:t>
      </w:r>
      <w:proofErr w:type="spellEnd"/>
      <w:r w:rsidRPr="001A7782">
        <w:rPr>
          <w:sz w:val="24"/>
        </w:rPr>
        <w:t xml:space="preserve">.  </w:t>
      </w:r>
    </w:p>
    <w:p w14:paraId="03BB717B" w14:textId="521FC1D6" w:rsidR="00981516" w:rsidRPr="001A7782" w:rsidRDefault="00981516" w:rsidP="000D2808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conț</w:t>
      </w:r>
      <w:r w:rsidRPr="001A7782">
        <w:rPr>
          <w:sz w:val="24"/>
        </w:rPr>
        <w:t>ine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</w:t>
      </w:r>
      <w:r w:rsidR="00F63E37">
        <w:rPr>
          <w:sz w:val="24"/>
        </w:rPr>
        <w:t>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detectează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nivele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infraroș</w:t>
      </w:r>
      <w:r w:rsidRPr="001A7782">
        <w:rPr>
          <w:sz w:val="24"/>
        </w:rPr>
        <w:t>u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mică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și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momentul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care o </w:t>
      </w:r>
      <w:proofErr w:type="spellStart"/>
      <w:r w:rsidR="00F63E37">
        <w:rPr>
          <w:sz w:val="24"/>
        </w:rPr>
        <w:t>persoana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trece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raza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lui</w:t>
      </w:r>
      <w:proofErr w:type="spellEnd"/>
      <w:r w:rsidR="00F63E37">
        <w:rPr>
          <w:sz w:val="24"/>
        </w:rPr>
        <w:t xml:space="preserve">, el </w:t>
      </w:r>
      <w:proofErr w:type="spellStart"/>
      <w:r w:rsidR="00F63E37">
        <w:rPr>
          <w:sz w:val="24"/>
        </w:rPr>
        <w:t>va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mare </w:t>
      </w:r>
      <w:proofErr w:type="spellStart"/>
      <w:r w:rsidR="00F63E37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urma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</w:t>
      </w:r>
      <w:r w:rsidR="00F63E37">
        <w:rPr>
          <w:sz w:val="24"/>
        </w:rPr>
        <w:t>ăldurii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degajate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5" w:name="_Toc57993224"/>
      <w:bookmarkStart w:id="26" w:name="_Toc60241397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5"/>
      <w:bookmarkEnd w:id="26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645736D5" w:rsidR="00981516" w:rsidRDefault="00981516" w:rsidP="000D2808">
      <w:pPr>
        <w:spacing w:line="360" w:lineRule="auto"/>
      </w:pPr>
    </w:p>
    <w:p w14:paraId="1D69BFA6" w14:textId="03EF1FC1" w:rsidR="00981516" w:rsidRDefault="00981516" w:rsidP="000D2808">
      <w:pPr>
        <w:spacing w:line="360" w:lineRule="auto"/>
      </w:pPr>
    </w:p>
    <w:p w14:paraId="7CEA0E88" w14:textId="25EA2009" w:rsidR="00981516" w:rsidRDefault="00981516" w:rsidP="000D2808">
      <w:pPr>
        <w:spacing w:line="360" w:lineRule="auto"/>
      </w:pPr>
    </w:p>
    <w:p w14:paraId="3A3C5F55" w14:textId="21DBADDF" w:rsidR="00981516" w:rsidRDefault="00E033E5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65B01158">
            <wp:simplePos x="0" y="0"/>
            <wp:positionH relativeFrom="margin">
              <wp:align>center</wp:align>
            </wp:positionH>
            <wp:positionV relativeFrom="paragraph">
              <wp:posOffset>336937</wp:posOffset>
            </wp:positionV>
            <wp:extent cx="3876675" cy="3084830"/>
            <wp:effectExtent l="0" t="0" r="9525" b="1270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362FE939" w:rsidR="00981516" w:rsidRPr="008B3846" w:rsidRDefault="00F63E37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60241398"/>
      <w:proofErr w:type="spellStart"/>
      <w:r>
        <w:rPr>
          <w:sz w:val="32"/>
          <w:szCs w:val="32"/>
        </w:rPr>
        <w:lastRenderedPageBreak/>
        <w:t>Aplicaț</w:t>
      </w:r>
      <w:r w:rsidR="00981516" w:rsidRPr="008B3846">
        <w:rPr>
          <w:sz w:val="32"/>
          <w:szCs w:val="32"/>
        </w:rPr>
        <w:t>ie</w:t>
      </w:r>
      <w:proofErr w:type="spellEnd"/>
      <w:r w:rsidR="00981516" w:rsidRPr="008B3846">
        <w:rPr>
          <w:sz w:val="32"/>
          <w:szCs w:val="32"/>
        </w:rPr>
        <w:t xml:space="preserve"> </w:t>
      </w:r>
      <w:proofErr w:type="spellStart"/>
      <w:r w:rsidR="00981516" w:rsidRPr="008B3846">
        <w:rPr>
          <w:sz w:val="32"/>
          <w:szCs w:val="32"/>
        </w:rPr>
        <w:t>practic</w:t>
      </w:r>
      <w:bookmarkEnd w:id="27"/>
      <w:r>
        <w:rPr>
          <w:sz w:val="32"/>
          <w:szCs w:val="32"/>
        </w:rPr>
        <w:t>ă</w:t>
      </w:r>
      <w:bookmarkEnd w:id="28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2E41C5DA" w:rsidR="00981516" w:rsidRDefault="00F75CAB" w:rsidP="001E6B4F">
      <w:pPr>
        <w:spacing w:line="240" w:lineRule="auto"/>
        <w:ind w:left="720" w:firstLine="720"/>
        <w:jc w:val="left"/>
        <w:rPr>
          <w:sz w:val="24"/>
        </w:rPr>
      </w:pPr>
      <w:proofErr w:type="spellStart"/>
      <w:r>
        <w:rPr>
          <w:sz w:val="24"/>
        </w:rPr>
        <w:t>Î</w:t>
      </w:r>
      <w:r w:rsidR="00AB4631">
        <w:rPr>
          <w:sz w:val="24"/>
        </w:rPr>
        <w:t>n</w:t>
      </w:r>
      <w:proofErr w:type="spellEnd"/>
      <w:r w:rsidR="00AB4631">
        <w:rPr>
          <w:sz w:val="24"/>
        </w:rPr>
        <w:t xml:space="preserve"> fig 5.</w:t>
      </w:r>
      <w:r w:rsidR="00981516" w:rsidRPr="001A7782">
        <w:rPr>
          <w:sz w:val="24"/>
        </w:rPr>
        <w:t xml:space="preserve"> </w:t>
      </w:r>
      <w:proofErr w:type="spellStart"/>
      <w:proofErr w:type="gramStart"/>
      <w:r w:rsidR="00981516" w:rsidRPr="001A7782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reprezentat</w:t>
      </w:r>
      <w:proofErr w:type="spellEnd"/>
      <w:r w:rsidR="00F63E37">
        <w:rPr>
          <w:sz w:val="24"/>
        </w:rPr>
        <w:t xml:space="preserve"> un circuit </w:t>
      </w:r>
      <w:proofErr w:type="spellStart"/>
      <w:r w:rsidR="00F63E37">
        <w:rPr>
          <w:sz w:val="24"/>
        </w:rPr>
        <w:t>simplu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</w:t>
      </w:r>
      <w:r w:rsidR="00981516" w:rsidRPr="001A7782">
        <w:rPr>
          <w:sz w:val="24"/>
        </w:rPr>
        <w:t>n</w:t>
      </w:r>
      <w:proofErr w:type="spellEnd"/>
      <w:r w:rsidR="00981516" w:rsidRPr="001A7782">
        <w:rPr>
          <w:sz w:val="24"/>
        </w:rPr>
        <w:t xml:space="preserve"> care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aprinde</w:t>
      </w:r>
      <w:proofErr w:type="spellEnd"/>
      <w:r w:rsidR="00981516" w:rsidRPr="001A7782">
        <w:rPr>
          <w:sz w:val="24"/>
        </w:rPr>
        <w:t xml:space="preserve"> un led RGB </w:t>
      </w:r>
      <w:proofErr w:type="spellStart"/>
      <w:r w:rsidR="00981516" w:rsidRPr="001A7782">
        <w:rPr>
          <w:sz w:val="24"/>
        </w:rPr>
        <w:t>pr</w:t>
      </w:r>
      <w:r w:rsidR="00F63E37">
        <w:rPr>
          <w:sz w:val="24"/>
        </w:rPr>
        <w:t>in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intermediul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senzorului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mișcare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ș</w:t>
      </w:r>
      <w:r w:rsidR="00257734">
        <w:rPr>
          <w:sz w:val="24"/>
        </w:rPr>
        <w:t>i</w:t>
      </w:r>
      <w:proofErr w:type="spellEnd"/>
      <w:r w:rsidR="00257734">
        <w:rPr>
          <w:sz w:val="24"/>
        </w:rPr>
        <w:t xml:space="preserve"> al </w:t>
      </w:r>
      <w:proofErr w:type="spellStart"/>
      <w:r w:rsidR="00257734">
        <w:rPr>
          <w:sz w:val="24"/>
        </w:rPr>
        <w:t>plă</w:t>
      </w:r>
      <w:r>
        <w:rPr>
          <w:sz w:val="24"/>
        </w:rPr>
        <w:t>cuț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Arduino.</w:t>
      </w:r>
    </w:p>
    <w:p w14:paraId="613B9956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25B543CF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35F72422" w14:textId="77777777" w:rsidR="00942E02" w:rsidRDefault="00942E02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3E3C3F99" w14:textId="77777777" w:rsidR="001E6B4F" w:rsidRPr="001A7782" w:rsidRDefault="001E6B4F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29" w:name="_Toc60241399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</w:t>
      </w:r>
      <w:r w:rsidR="00F75CAB">
        <w:rPr>
          <w:rStyle w:val="Heading1Char"/>
          <w:b/>
          <w:sz w:val="32"/>
        </w:rPr>
        <w:t>ă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1E6B4F">
      <w:pPr>
        <w:spacing w:line="240" w:lineRule="auto"/>
        <w:ind w:left="720" w:firstLine="720"/>
        <w:rPr>
          <w:sz w:val="24"/>
          <w:szCs w:val="24"/>
        </w:rPr>
      </w:pPr>
      <w:proofErr w:type="spellStart"/>
      <w:r w:rsidRPr="001A7782">
        <w:rPr>
          <w:sz w:val="24"/>
          <w:szCs w:val="24"/>
        </w:rPr>
        <w:t>Senzorul</w:t>
      </w:r>
      <w:proofErr w:type="spellEnd"/>
      <w:r w:rsidRPr="001A7782">
        <w:rPr>
          <w:sz w:val="24"/>
          <w:szCs w:val="24"/>
        </w:rPr>
        <w:t xml:space="preserve"> TSL</w:t>
      </w:r>
      <w:r w:rsidR="00F75CAB">
        <w:rPr>
          <w:sz w:val="24"/>
          <w:szCs w:val="24"/>
        </w:rPr>
        <w:t xml:space="preserve">2561 </w:t>
      </w:r>
      <w:proofErr w:type="spellStart"/>
      <w:proofErr w:type="gramStart"/>
      <w:r w:rsidR="00F75CAB">
        <w:rPr>
          <w:sz w:val="24"/>
          <w:szCs w:val="24"/>
        </w:rPr>
        <w:t>este</w:t>
      </w:r>
      <w:proofErr w:type="spellEnd"/>
      <w:proofErr w:type="gramEnd"/>
      <w:r w:rsidR="00F75CAB">
        <w:rPr>
          <w:sz w:val="24"/>
          <w:szCs w:val="24"/>
        </w:rPr>
        <w:t xml:space="preserve"> un convertor de </w:t>
      </w:r>
      <w:proofErr w:type="spellStart"/>
      <w:r w:rsidR="00F75CAB">
        <w:rPr>
          <w:sz w:val="24"/>
          <w:szCs w:val="24"/>
        </w:rPr>
        <w:t>lumină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către</w:t>
      </w:r>
      <w:proofErr w:type="spellEnd"/>
      <w:r w:rsidR="00F75CAB">
        <w:rPr>
          <w:sz w:val="24"/>
          <w:szCs w:val="24"/>
        </w:rPr>
        <w:t xml:space="preserve"> digital </w:t>
      </w:r>
      <w:proofErr w:type="spellStart"/>
      <w:r w:rsidR="00F75CAB">
        <w:rPr>
          <w:sz w:val="24"/>
          <w:szCs w:val="24"/>
        </w:rPr>
        <w:t>ce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transformă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luminii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î</w:t>
      </w:r>
      <w:r w:rsidRPr="001A7782">
        <w:rPr>
          <w:sz w:val="24"/>
          <w:szCs w:val="24"/>
        </w:rPr>
        <w:t>ntr</w:t>
      </w:r>
      <w:proofErr w:type="spellEnd"/>
      <w:r w:rsidRPr="001A7782">
        <w:rPr>
          <w:sz w:val="24"/>
          <w:szCs w:val="24"/>
        </w:rPr>
        <w:t xml:space="preserve">-un </w:t>
      </w:r>
      <w:proofErr w:type="spellStart"/>
      <w:r w:rsidRPr="001A7782">
        <w:rPr>
          <w:sz w:val="24"/>
          <w:szCs w:val="24"/>
        </w:rPr>
        <w:t>semnal</w:t>
      </w:r>
      <w:proofErr w:type="spellEnd"/>
      <w:r w:rsidRPr="001A7782">
        <w:rPr>
          <w:sz w:val="24"/>
          <w:szCs w:val="24"/>
        </w:rPr>
        <w:t xml:space="preserve"> digital</w:t>
      </w:r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capabil</w:t>
      </w:r>
      <w:proofErr w:type="spellEnd"/>
      <w:r w:rsidR="00F75CAB">
        <w:rPr>
          <w:sz w:val="24"/>
          <w:szCs w:val="24"/>
        </w:rPr>
        <w:t xml:space="preserve"> de a fi </w:t>
      </w:r>
      <w:proofErr w:type="spellStart"/>
      <w:r w:rsidR="00F75CAB">
        <w:rPr>
          <w:sz w:val="24"/>
          <w:szCs w:val="24"/>
        </w:rPr>
        <w:t>afiș</w:t>
      </w:r>
      <w:r w:rsidR="000D2808" w:rsidRPr="001A7782">
        <w:rPr>
          <w:sz w:val="24"/>
          <w:szCs w:val="24"/>
        </w:rPr>
        <w:t>at</w:t>
      </w:r>
      <w:proofErr w:type="spellEnd"/>
      <w:r w:rsidR="000D2808" w:rsidRPr="001A7782">
        <w:rPr>
          <w:sz w:val="24"/>
          <w:szCs w:val="24"/>
        </w:rPr>
        <w:t xml:space="preserve"> </w:t>
      </w:r>
      <w:proofErr w:type="spellStart"/>
      <w:r w:rsidR="000D2808" w:rsidRPr="001A7782">
        <w:rPr>
          <w:sz w:val="24"/>
          <w:szCs w:val="24"/>
        </w:rPr>
        <w:t>pe</w:t>
      </w:r>
      <w:proofErr w:type="spellEnd"/>
      <w:r w:rsidR="000D2808" w:rsidRPr="001A7782">
        <w:rPr>
          <w:sz w:val="24"/>
          <w:szCs w:val="24"/>
        </w:rPr>
        <w:t xml:space="preserve"> un I2C </w:t>
      </w:r>
      <w:proofErr w:type="spellStart"/>
      <w:r w:rsidR="000D2808" w:rsidRPr="001A7782">
        <w:rPr>
          <w:sz w:val="24"/>
          <w:szCs w:val="24"/>
        </w:rPr>
        <w:t>sau</w:t>
      </w:r>
      <w:proofErr w:type="spellEnd"/>
      <w:r w:rsidR="000D2808" w:rsidRPr="001A7782">
        <w:rPr>
          <w:sz w:val="24"/>
          <w:szCs w:val="24"/>
        </w:rPr>
        <w:t xml:space="preserve"> o</w:t>
      </w:r>
    </w:p>
    <w:p w14:paraId="1BCB3D1D" w14:textId="1FECF993" w:rsidR="000D2808" w:rsidRDefault="000D2808" w:rsidP="001E6B4F">
      <w:pPr>
        <w:spacing w:line="240" w:lineRule="auto"/>
        <w:ind w:firstLine="720"/>
        <w:rPr>
          <w:sz w:val="24"/>
          <w:szCs w:val="24"/>
        </w:rPr>
      </w:pPr>
      <w:r w:rsidRPr="001A7782">
        <w:rPr>
          <w:sz w:val="24"/>
          <w:szCs w:val="24"/>
        </w:rPr>
        <w:t xml:space="preserve"> </w:t>
      </w:r>
      <w:proofErr w:type="spellStart"/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spellEnd"/>
      <w:proofErr w:type="gram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SMBus</w:t>
      </w:r>
      <w:proofErr w:type="spellEnd"/>
      <w:r w:rsidRPr="001A7782">
        <w:rPr>
          <w:sz w:val="24"/>
          <w:szCs w:val="24"/>
        </w:rPr>
        <w:t>.</w:t>
      </w:r>
    </w:p>
    <w:p w14:paraId="7F75C703" w14:textId="612F4CA6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0842AA8" wp14:editId="1AFED9B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343150" cy="928370"/>
            <wp:effectExtent l="0" t="0" r="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D062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5158146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3DF20D81" w14:textId="77777777" w:rsidR="007A2997" w:rsidRDefault="007A2997" w:rsidP="001E6B4F">
      <w:pPr>
        <w:spacing w:line="240" w:lineRule="auto"/>
        <w:ind w:firstLine="720"/>
        <w:rPr>
          <w:sz w:val="24"/>
          <w:szCs w:val="24"/>
        </w:rPr>
      </w:pPr>
    </w:p>
    <w:p w14:paraId="57AFBECA" w14:textId="75E62ABD" w:rsidR="007A2997" w:rsidRPr="007A2997" w:rsidRDefault="007A2997" w:rsidP="007A2997">
      <w:pPr>
        <w:pStyle w:val="Caption"/>
        <w:spacing w:line="360" w:lineRule="auto"/>
      </w:pPr>
      <w:r>
        <w:t xml:space="preserve">Figure 6.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lumina</w:t>
      </w:r>
      <w:proofErr w:type="spellEnd"/>
      <w:r>
        <w:t xml:space="preserve"> TSL265</w:t>
      </w:r>
    </w:p>
    <w:p w14:paraId="474916A5" w14:textId="0AE1EB3A" w:rsidR="00981516" w:rsidRDefault="00413A44" w:rsidP="00413A44">
      <w:pPr>
        <w:pStyle w:val="Heading3"/>
      </w:pPr>
      <w:bookmarkStart w:id="30" w:name="_Toc60241400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3E1C886E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241401"/>
      <w:proofErr w:type="spellStart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</w:t>
      </w:r>
      <w:proofErr w:type="spellEnd"/>
      <w:r w:rsidR="006D58A4" w:rsidRPr="008B3846">
        <w:rPr>
          <w:sz w:val="32"/>
          <w:szCs w:val="32"/>
        </w:rPr>
        <w:t xml:space="preserve"> </w:t>
      </w:r>
      <w:proofErr w:type="spellStart"/>
      <w:r w:rsidR="006D58A4" w:rsidRPr="008B3846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1"/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19E38F9">
            <wp:simplePos x="0" y="0"/>
            <wp:positionH relativeFrom="margin">
              <wp:posOffset>1552575</wp:posOffset>
            </wp:positionH>
            <wp:positionV relativeFrom="paragraph">
              <wp:posOffset>11430</wp:posOffset>
            </wp:positionV>
            <wp:extent cx="2476500" cy="20402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Pr="00E318C7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723D637D" w14:textId="70CDABC1" w:rsidR="001E6B4F" w:rsidRPr="00942E02" w:rsidRDefault="007A2997" w:rsidP="007A2997">
      <w:pPr>
        <w:pStyle w:val="Caption"/>
        <w:spacing w:line="360" w:lineRule="auto"/>
      </w:pPr>
      <w:r>
        <w:t xml:space="preserve">Figure 7.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lumina</w:t>
      </w:r>
      <w:proofErr w:type="spellEnd"/>
      <w:r>
        <w:t xml:space="preserve"> TSL265</w:t>
      </w:r>
    </w:p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2" w:name="_Toc60241402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2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2017BB8D" w:rsidR="00413A44" w:rsidRDefault="00447B3B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spellStart"/>
      <w:proofErr w:type="gramStart"/>
      <w:r w:rsidR="00257734">
        <w:rPr>
          <w:sz w:val="24"/>
          <w:szCs w:val="24"/>
        </w:rPr>
        <w:t>este</w:t>
      </w:r>
      <w:proofErr w:type="spellEnd"/>
      <w:proofErr w:type="gramEnd"/>
      <w:r w:rsidR="00257734">
        <w:rPr>
          <w:sz w:val="24"/>
          <w:szCs w:val="24"/>
        </w:rPr>
        <w:t xml:space="preserve"> un </w:t>
      </w:r>
      <w:proofErr w:type="spellStart"/>
      <w:r w:rsidR="00257734">
        <w:rPr>
          <w:sz w:val="24"/>
          <w:szCs w:val="24"/>
        </w:rPr>
        <w:t>modul</w:t>
      </w:r>
      <w:proofErr w:type="spellEnd"/>
      <w:r w:rsidR="00257734">
        <w:rPr>
          <w:sz w:val="24"/>
          <w:szCs w:val="24"/>
        </w:rPr>
        <w:t xml:space="preserve"> </w:t>
      </w:r>
      <w:proofErr w:type="spellStart"/>
      <w:r w:rsidR="00257734">
        <w:rPr>
          <w:sz w:val="24"/>
          <w:szCs w:val="24"/>
        </w:rPr>
        <w:t>ce</w:t>
      </w:r>
      <w:proofErr w:type="spellEnd"/>
      <w:r w:rsidR="00257734">
        <w:rPr>
          <w:sz w:val="24"/>
          <w:szCs w:val="24"/>
        </w:rPr>
        <w:t xml:space="preserve">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,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 -&gt; Rx) de </w:t>
      </w:r>
      <w:r>
        <w:rPr>
          <w:sz w:val="24"/>
          <w:szCs w:val="24"/>
        </w:rPr>
        <w:t xml:space="preserve">la </w:t>
      </w:r>
      <w:r>
        <w:t xml:space="preserve">Atmega328P, </w:t>
      </w:r>
      <w:proofErr w:type="spellStart"/>
      <w:r>
        <w:t>c</w:t>
      </w:r>
      <w:r w:rsidR="00257734">
        <w:t>e</w:t>
      </w:r>
      <w:proofErr w:type="spellEnd"/>
      <w:r w:rsidR="00257734">
        <w:t xml:space="preserve"> </w:t>
      </w:r>
      <w:proofErr w:type="spellStart"/>
      <w:r w:rsidR="00257734">
        <w:t>permite</w:t>
      </w:r>
      <w:proofErr w:type="spellEnd"/>
      <w:r w:rsidR="00257734">
        <w:t xml:space="preserve"> </w:t>
      </w:r>
      <w:proofErr w:type="spellStart"/>
      <w:r w:rsidR="00257734">
        <w:t>microcontrollerului</w:t>
      </w:r>
      <w:proofErr w:type="spellEnd"/>
      <w:r w:rsidR="00257734">
        <w:t xml:space="preserve"> </w:t>
      </w:r>
      <w:proofErr w:type="spellStart"/>
      <w:r w:rsidR="00257734">
        <w:t>să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Bluetooth</w:t>
      </w:r>
      <w:r w:rsidR="00257734">
        <w:t>-</w:t>
      </w:r>
      <w:proofErr w:type="spellStart"/>
      <w:r>
        <w:t>ului</w:t>
      </w:r>
      <w:proofErr w:type="spellEnd"/>
      <w:r>
        <w:t>.</w:t>
      </w:r>
    </w:p>
    <w:p w14:paraId="7E575DB3" w14:textId="51D0F82A" w:rsidR="00413A44" w:rsidRDefault="007C0A6B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5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2C0842F0" w:rsidR="00A738F9" w:rsidRDefault="007A2997" w:rsidP="00A738F9">
      <w:pPr>
        <w:pStyle w:val="Caption"/>
        <w:spacing w:line="360" w:lineRule="auto"/>
      </w:pPr>
      <w:r>
        <w:t>Figure 8</w:t>
      </w:r>
      <w:r w:rsidR="00A738F9">
        <w:t xml:space="preserve">. </w:t>
      </w:r>
      <w:proofErr w:type="spellStart"/>
      <w:r w:rsidR="00A738F9">
        <w:t>Modul</w:t>
      </w:r>
      <w:proofErr w:type="spellEnd"/>
      <w:r w:rsidR="00A738F9"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3" w:name="_Toc60241403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3"/>
      <w:proofErr w:type="spellEnd"/>
    </w:p>
    <w:p w14:paraId="03D87307" w14:textId="1D8CAEB9" w:rsidR="00413A44" w:rsidRDefault="007C0A6B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6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65AA5046" w:rsidR="00413A44" w:rsidRDefault="00257734" w:rsidP="003009B9">
      <w:pPr>
        <w:ind w:left="720" w:firstLine="720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atât</w:t>
      </w:r>
      <w:proofErr w:type="spellEnd"/>
      <w:r>
        <w:rPr>
          <w:sz w:val="24"/>
        </w:rPr>
        <w:t xml:space="preserve"> ca master </w:t>
      </w:r>
      <w:proofErr w:type="spellStart"/>
      <w:r>
        <w:rPr>
          <w:sz w:val="24"/>
        </w:rPr>
        <w:t>cât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447B3B">
        <w:rPr>
          <w:sz w:val="24"/>
        </w:rPr>
        <w:t>n</w:t>
      </w:r>
      <w:proofErr w:type="spellEnd"/>
      <w:r w:rsidR="00447B3B">
        <w:rPr>
          <w:sz w:val="24"/>
        </w:rPr>
        <w:t xml:space="preserve">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aplicaț</w:t>
      </w:r>
      <w:r w:rsidR="00447B3B">
        <w:rPr>
          <w:sz w:val="24"/>
        </w:rPr>
        <w:t>ii</w:t>
      </w:r>
      <w:proofErr w:type="spellEnd"/>
      <w:r>
        <w:rPr>
          <w:sz w:val="24"/>
        </w:rPr>
        <w:t xml:space="preserve"> cum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 fi: casa </w:t>
      </w:r>
      <w:proofErr w:type="spellStart"/>
      <w:r>
        <w:rPr>
          <w:sz w:val="24"/>
        </w:rPr>
        <w:t>înteligentă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</w:t>
      </w:r>
      <w:r>
        <w:rPr>
          <w:sz w:val="24"/>
        </w:rPr>
        <w:t>că</w:t>
      </w:r>
      <w:proofErr w:type="spellEnd"/>
      <w:r>
        <w:rPr>
          <w:sz w:val="24"/>
        </w:rPr>
        <w:t xml:space="preserve">, control la </w:t>
      </w:r>
      <w:proofErr w:type="spellStart"/>
      <w:r>
        <w:rPr>
          <w:sz w:val="24"/>
        </w:rPr>
        <w:t>distanță</w:t>
      </w:r>
      <w:proofErr w:type="spellEnd"/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5378A73B" w:rsidR="00576AC0" w:rsidRDefault="00257734" w:rsidP="00576AC0">
      <w:pPr>
        <w:pStyle w:val="Heading3"/>
        <w:rPr>
          <w:sz w:val="32"/>
          <w:szCs w:val="32"/>
        </w:rPr>
      </w:pPr>
      <w:bookmarkStart w:id="34" w:name="_Toc60241404"/>
      <w:proofErr w:type="spellStart"/>
      <w:r>
        <w:rPr>
          <w:sz w:val="32"/>
          <w:szCs w:val="32"/>
        </w:rPr>
        <w:lastRenderedPageBreak/>
        <w:t>Aplicaț</w:t>
      </w:r>
      <w:r w:rsidR="00576AC0" w:rsidRPr="00576AC0">
        <w:rPr>
          <w:sz w:val="32"/>
          <w:szCs w:val="32"/>
        </w:rPr>
        <w:t>ie</w:t>
      </w:r>
      <w:proofErr w:type="spellEnd"/>
      <w:r w:rsidR="00576AC0" w:rsidRPr="00576AC0">
        <w:rPr>
          <w:sz w:val="32"/>
          <w:szCs w:val="32"/>
        </w:rPr>
        <w:t xml:space="preserve"> </w:t>
      </w:r>
      <w:proofErr w:type="spellStart"/>
      <w:r w:rsidR="00576AC0" w:rsidRPr="00576AC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4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7C0A6B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7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1F0676C4" w:rsidR="00576AC0" w:rsidRDefault="007A2997" w:rsidP="00576AC0">
      <w:pPr>
        <w:pStyle w:val="Caption"/>
        <w:spacing w:line="360" w:lineRule="auto"/>
        <w:ind w:firstLine="720"/>
      </w:pPr>
      <w:r>
        <w:t>Figure 9</w:t>
      </w:r>
      <w:r w:rsidR="00576AC0">
        <w:t xml:space="preserve">. </w:t>
      </w:r>
      <w:proofErr w:type="spellStart"/>
      <w:r w:rsidR="00576AC0">
        <w:t>Modul</w:t>
      </w:r>
      <w:proofErr w:type="spellEnd"/>
      <w:r w:rsidR="00576AC0"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5" w:name="_Toc60241405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5"/>
    </w:p>
    <w:p w14:paraId="553CD2AA" w14:textId="77777777" w:rsidR="00576AC0" w:rsidRDefault="00576AC0" w:rsidP="00576AC0"/>
    <w:p w14:paraId="6E9D5706" w14:textId="5940C68F" w:rsidR="00334578" w:rsidRPr="00D67084" w:rsidRDefault="00257734" w:rsidP="001E6B4F">
      <w:pPr>
        <w:spacing w:line="240" w:lineRule="auto"/>
        <w:ind w:left="72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Ledul</w:t>
      </w:r>
      <w:proofErr w:type="spellEnd"/>
      <w:r>
        <w:rPr>
          <w:sz w:val="24"/>
          <w:szCs w:val="24"/>
        </w:rPr>
        <w:t xml:space="preserve"> RGB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electronică</w:t>
      </w:r>
      <w:proofErr w:type="spellEnd"/>
      <w:r>
        <w:rPr>
          <w:sz w:val="24"/>
          <w:szCs w:val="24"/>
        </w:rPr>
        <w:t xml:space="preserve"> des </w:t>
      </w:r>
      <w:proofErr w:type="spellStart"/>
      <w:r>
        <w:rPr>
          <w:sz w:val="24"/>
          <w:szCs w:val="24"/>
        </w:rPr>
        <w:t>folosită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pentru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verificarea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unui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modul</w:t>
      </w:r>
      <w:proofErr w:type="spellEnd"/>
      <w:r w:rsidR="00334578" w:rsidRPr="00D67084">
        <w:rPr>
          <w:sz w:val="24"/>
          <w:szCs w:val="24"/>
        </w:rPr>
        <w:t>/c</w:t>
      </w:r>
      <w:r>
        <w:rPr>
          <w:sz w:val="24"/>
          <w:szCs w:val="24"/>
        </w:rPr>
        <w:t xml:space="preserve">ircuit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ambientală</w:t>
      </w:r>
      <w:proofErr w:type="spellEnd"/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cazul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ledu</w:t>
      </w:r>
      <w:r>
        <w:rPr>
          <w:sz w:val="24"/>
          <w:szCs w:val="24"/>
        </w:rPr>
        <w:t>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două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feluri</w:t>
      </w:r>
      <w:proofErr w:type="spellEnd"/>
      <w:r w:rsidR="00334578">
        <w:rPr>
          <w:sz w:val="24"/>
          <w:szCs w:val="24"/>
        </w:rPr>
        <w:t xml:space="preserve">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 w:rsidR="00257734">
        <w:rPr>
          <w:sz w:val="24"/>
          <w:szCs w:val="24"/>
        </w:rPr>
        <w:t xml:space="preserve">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491C1C0B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="00257734">
        <w:rPr>
          <w:sz w:val="24"/>
          <w:szCs w:val="24"/>
        </w:rPr>
        <w:t xml:space="preserve"> 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0A44EE7B" w14:textId="67D84081" w:rsidR="00334578" w:rsidRDefault="00184780" w:rsidP="007A2997">
      <w:pPr>
        <w:pStyle w:val="Caption"/>
        <w:spacing w:line="360" w:lineRule="auto"/>
        <w:ind w:left="3600"/>
        <w:jc w:val="both"/>
      </w:pPr>
      <w:r>
        <w:t xml:space="preserve">       </w:t>
      </w:r>
      <w:r w:rsidR="007A2997">
        <w:t>Figure 10. Led RGB</w:t>
      </w:r>
    </w:p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6" w:name="_Toc60241406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6"/>
      <w:proofErr w:type="spellEnd"/>
    </w:p>
    <w:p w14:paraId="2959DC0E" w14:textId="5334CFEF" w:rsidR="00334578" w:rsidRDefault="00F75CAB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375CD575">
            <wp:simplePos x="0" y="0"/>
            <wp:positionH relativeFrom="margin">
              <wp:posOffset>609600</wp:posOffset>
            </wp:positionH>
            <wp:positionV relativeFrom="paragraph">
              <wp:posOffset>99695</wp:posOffset>
            </wp:positionV>
            <wp:extent cx="3200400" cy="2781300"/>
            <wp:effectExtent l="0" t="0" r="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7" w:name="_Toc60241407"/>
      <w:proofErr w:type="spellStart"/>
      <w:r>
        <w:rPr>
          <w:sz w:val="32"/>
          <w:szCs w:val="32"/>
        </w:rPr>
        <w:lastRenderedPageBreak/>
        <w:t>Aplicaț</w:t>
      </w:r>
      <w:r w:rsidR="00184780" w:rsidRPr="00184780">
        <w:rPr>
          <w:sz w:val="32"/>
          <w:szCs w:val="32"/>
        </w:rPr>
        <w:t>ie</w:t>
      </w:r>
      <w:proofErr w:type="spellEnd"/>
      <w:r w:rsidR="00184780" w:rsidRPr="00184780">
        <w:rPr>
          <w:sz w:val="32"/>
          <w:szCs w:val="32"/>
        </w:rPr>
        <w:t xml:space="preserve"> </w:t>
      </w:r>
      <w:proofErr w:type="spellStart"/>
      <w:r w:rsidR="00184780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7"/>
      <w:proofErr w:type="spellEnd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2F7CC11F" w:rsidR="00184780" w:rsidRDefault="007A2997" w:rsidP="00184780">
      <w:pPr>
        <w:pStyle w:val="Caption"/>
        <w:spacing w:line="360" w:lineRule="auto"/>
        <w:ind w:firstLine="720"/>
      </w:pPr>
      <w:r>
        <w:t>Figure 11</w:t>
      </w:r>
      <w:r w:rsidR="00184780">
        <w:t xml:space="preserve">. Led RGB </w:t>
      </w:r>
      <w:proofErr w:type="spellStart"/>
      <w:r w:rsidR="00184780">
        <w:t>conectat</w:t>
      </w:r>
      <w:proofErr w:type="spellEnd"/>
      <w:r w:rsidR="00184780">
        <w:t xml:space="preserve"> la Arduino Uno</w:t>
      </w:r>
    </w:p>
    <w:p w14:paraId="5BDA25EE" w14:textId="2E8E5761" w:rsidR="00184780" w:rsidRDefault="00D67084" w:rsidP="00D67084">
      <w:pPr>
        <w:pStyle w:val="Heading2"/>
      </w:pPr>
      <w:bookmarkStart w:id="38" w:name="_Toc60241408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 w:rsidR="00C230DC">
        <w:t xml:space="preserve"> </w:t>
      </w:r>
      <w:r>
        <w:t>MQ2</w:t>
      </w:r>
      <w:bookmarkEnd w:id="38"/>
    </w:p>
    <w:p w14:paraId="7BE49318" w14:textId="62C3FE83" w:rsidR="00184780" w:rsidRDefault="00184780" w:rsidP="00184780"/>
    <w:p w14:paraId="0AEC09D1" w14:textId="4292577B" w:rsidR="00184780" w:rsidRDefault="00257734" w:rsidP="001E6B4F">
      <w:pPr>
        <w:spacing w:line="240" w:lineRule="auto"/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senzor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fumul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dintr</w:t>
      </w:r>
      <w:proofErr w:type="spellEnd"/>
      <w:r w:rsidR="003009B9">
        <w:rPr>
          <w:sz w:val="24"/>
          <w:szCs w:val="24"/>
        </w:rPr>
        <w:t xml:space="preserve">-un </w:t>
      </w:r>
      <w:proofErr w:type="spellStart"/>
      <w:r w:rsidR="003009B9">
        <w:rPr>
          <w:sz w:val="24"/>
          <w:szCs w:val="24"/>
        </w:rPr>
        <w:t>spațiu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î</w:t>
      </w:r>
      <w:r w:rsidR="00D67084">
        <w:rPr>
          <w:sz w:val="24"/>
          <w:szCs w:val="24"/>
        </w:rPr>
        <w:t>nchis</w:t>
      </w:r>
      <w:proofErr w:type="spellEnd"/>
      <w:r w:rsidR="00D67084">
        <w:rPr>
          <w:sz w:val="24"/>
          <w:szCs w:val="24"/>
        </w:rPr>
        <w:t>.</w:t>
      </w:r>
    </w:p>
    <w:p w14:paraId="4528334D" w14:textId="655AC283" w:rsidR="00D67084" w:rsidRPr="009F7B18" w:rsidRDefault="00D67084" w:rsidP="001E6B4F">
      <w:pPr>
        <w:spacing w:line="240" w:lineRule="auto"/>
        <w:ind w:left="720" w:firstLine="720"/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</w:t>
      </w:r>
      <w:proofErr w:type="spellStart"/>
      <w:r w:rsidR="003009B9">
        <w:rPr>
          <w:sz w:val="24"/>
        </w:rPr>
        <w:t>ce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poate</w:t>
      </w:r>
      <w:proofErr w:type="spellEnd"/>
      <w:r w:rsidR="003009B9">
        <w:rPr>
          <w:sz w:val="24"/>
        </w:rPr>
        <w:t xml:space="preserve"> opera </w:t>
      </w:r>
      <w:proofErr w:type="spellStart"/>
      <w:r w:rsidR="003009B9">
        <w:rPr>
          <w:sz w:val="24"/>
        </w:rPr>
        <w:t>fără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3009B9">
        <w:rPr>
          <w:sz w:val="24"/>
        </w:rPr>
        <w:t>și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este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ușor</w:t>
      </w:r>
      <w:proofErr w:type="spellEnd"/>
      <w:r w:rsidR="003009B9">
        <w:rPr>
          <w:sz w:val="24"/>
        </w:rPr>
        <w:t xml:space="preserve"> de </w:t>
      </w:r>
      <w:proofErr w:type="spellStart"/>
      <w:r w:rsidR="003009B9">
        <w:rPr>
          <w:sz w:val="24"/>
        </w:rPr>
        <w:t>folosit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cazul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care </w:t>
      </w:r>
      <w:proofErr w:type="spellStart"/>
      <w:r w:rsidR="003009B9">
        <w:rPr>
          <w:sz w:val="24"/>
        </w:rPr>
        <w:t>vrem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doar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să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3009B9">
        <w:rPr>
          <w:sz w:val="24"/>
        </w:rPr>
        <w:t>detectă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1E6B4F">
      <w:pPr>
        <w:spacing w:line="240" w:lineRule="auto"/>
        <w:ind w:left="1206"/>
        <w:rPr>
          <w:sz w:val="24"/>
          <w:szCs w:val="24"/>
        </w:rPr>
      </w:pPr>
    </w:p>
    <w:p w14:paraId="1C41416A" w14:textId="082D9439" w:rsidR="00184780" w:rsidRPr="00D93086" w:rsidRDefault="009D477A" w:rsidP="001E6B4F">
      <w:pPr>
        <w:spacing w:line="240" w:lineRule="auto"/>
        <w:ind w:left="720" w:firstLine="720"/>
        <w:rPr>
          <w:sz w:val="24"/>
        </w:rPr>
      </w:pPr>
      <w:proofErr w:type="spellStart"/>
      <w:r>
        <w:rPr>
          <w:sz w:val="24"/>
        </w:rPr>
        <w:t>Câ</w:t>
      </w:r>
      <w:r w:rsidR="009F7B18" w:rsidRPr="00D93086">
        <w:rPr>
          <w:sz w:val="24"/>
        </w:rPr>
        <w:t>nd</w:t>
      </w:r>
      <w:proofErr w:type="spellEnd"/>
      <w:r w:rsidR="009F7B18" w:rsidRPr="00D93086">
        <w:rPr>
          <w:sz w:val="24"/>
        </w:rPr>
        <w:t xml:space="preserve"> vine </w:t>
      </w:r>
      <w:proofErr w:type="spellStart"/>
      <w:r>
        <w:rPr>
          <w:sz w:val="24"/>
        </w:rPr>
        <w:t>vorba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măsurarea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gazului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acț</w:t>
      </w:r>
      <w:r w:rsidR="009F7B18" w:rsidRPr="00D93086">
        <w:rPr>
          <w:sz w:val="24"/>
        </w:rPr>
        <w:t>iune</w:t>
      </w:r>
      <w:proofErr w:type="spellEnd"/>
      <w:r w:rsidR="009F7B18" w:rsidRPr="00D93086">
        <w:rPr>
          <w:sz w:val="24"/>
        </w:rPr>
        <w:t xml:space="preserve">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analogic </w:t>
      </w:r>
      <w:proofErr w:type="spellStart"/>
      <w:r>
        <w:rPr>
          <w:sz w:val="24"/>
        </w:rPr>
        <w:t>alimentat</w:t>
      </w:r>
      <w:proofErr w:type="spellEnd"/>
      <w:r>
        <w:rPr>
          <w:sz w:val="24"/>
        </w:rPr>
        <w:t xml:space="preserve"> la 5V </w:t>
      </w:r>
      <w:proofErr w:type="spellStart"/>
      <w:r>
        <w:rPr>
          <w:sz w:val="24"/>
        </w:rPr>
        <w:t>ș</w:t>
      </w:r>
      <w:r w:rsidR="009F7B18" w:rsidRPr="00D93086">
        <w:rPr>
          <w:sz w:val="24"/>
        </w:rPr>
        <w:t>i</w:t>
      </w:r>
      <w:proofErr w:type="spellEnd"/>
      <w:r w:rsidR="009F7B18" w:rsidRPr="00D93086">
        <w:rPr>
          <w:sz w:val="24"/>
        </w:rPr>
        <w:t xml:space="preserve"> </w:t>
      </w:r>
      <w:proofErr w:type="spellStart"/>
      <w:r w:rsidR="009F7B18" w:rsidRPr="00D93086">
        <w:rPr>
          <w:sz w:val="24"/>
        </w:rPr>
        <w:t>poate</w:t>
      </w:r>
      <w:proofErr w:type="spellEnd"/>
      <w:r w:rsidR="009F7B18" w:rsidRPr="00D93086">
        <w:rPr>
          <w:sz w:val="24"/>
        </w:rPr>
        <w:t xml:space="preserve"> fi </w:t>
      </w:r>
      <w:proofErr w:type="spellStart"/>
      <w:r w:rsidR="009F7B18" w:rsidRPr="00D93086">
        <w:rPr>
          <w:sz w:val="24"/>
        </w:rPr>
        <w:t>folosit</w:t>
      </w:r>
      <w:proofErr w:type="spellEnd"/>
      <w:r w:rsidR="009F7B18" w:rsidRPr="00D93086">
        <w:rPr>
          <w:sz w:val="24"/>
        </w:rPr>
        <w:t xml:space="preserve">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68974711" w:rsidR="00F15617" w:rsidRDefault="007A2997" w:rsidP="00F15617">
      <w:pPr>
        <w:pStyle w:val="Caption"/>
        <w:spacing w:line="360" w:lineRule="auto"/>
        <w:ind w:left="2880" w:firstLine="720"/>
        <w:jc w:val="both"/>
      </w:pPr>
      <w:r>
        <w:t>Figure 12</w:t>
      </w:r>
      <w:r w:rsidR="00F15617">
        <w:t>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39" w:name="_Toc60241409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39"/>
      <w:proofErr w:type="spellEnd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295B5AF2" w:rsidR="0006216E" w:rsidRDefault="00B83D2D" w:rsidP="0006216E">
      <w:pPr>
        <w:pStyle w:val="Heading3"/>
        <w:rPr>
          <w:sz w:val="32"/>
          <w:szCs w:val="32"/>
        </w:rPr>
      </w:pPr>
      <w:bookmarkStart w:id="40" w:name="_Toc60241410"/>
      <w:proofErr w:type="spellStart"/>
      <w:r>
        <w:rPr>
          <w:sz w:val="32"/>
          <w:szCs w:val="32"/>
        </w:rPr>
        <w:t>Aplicaț</w:t>
      </w:r>
      <w:r w:rsidR="0006216E" w:rsidRPr="00184780">
        <w:rPr>
          <w:sz w:val="32"/>
          <w:szCs w:val="32"/>
        </w:rPr>
        <w:t>ie</w:t>
      </w:r>
      <w:proofErr w:type="spellEnd"/>
      <w:r w:rsidR="0006216E" w:rsidRPr="00184780">
        <w:rPr>
          <w:sz w:val="32"/>
          <w:szCs w:val="32"/>
        </w:rPr>
        <w:t xml:space="preserve"> </w:t>
      </w:r>
      <w:proofErr w:type="spellStart"/>
      <w:r w:rsidR="0006216E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0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04E07FBE" w:rsidR="0006216E" w:rsidRDefault="007A2997" w:rsidP="0006216E">
      <w:pPr>
        <w:pStyle w:val="Caption"/>
        <w:spacing w:line="360" w:lineRule="auto"/>
        <w:ind w:left="2880" w:firstLine="720"/>
        <w:jc w:val="both"/>
      </w:pPr>
      <w:r>
        <w:t>Figure 13</w:t>
      </w:r>
      <w:r w:rsidR="0006216E">
        <w:t>. MQ2 Ap</w:t>
      </w:r>
      <w:r w:rsidR="00F15617">
        <w:t>p</w:t>
      </w:r>
      <w:r w:rsidR="0006216E">
        <w:t>lication</w:t>
      </w:r>
    </w:p>
    <w:p w14:paraId="76B5B101" w14:textId="77777777" w:rsidR="009C26B6" w:rsidRDefault="009C26B6" w:rsidP="009C26B6"/>
    <w:p w14:paraId="49F95263" w14:textId="77777777" w:rsidR="009C26B6" w:rsidRDefault="009C26B6" w:rsidP="009C26B6"/>
    <w:p w14:paraId="2FFE2F97" w14:textId="0F0BB576" w:rsidR="0006216E" w:rsidRDefault="0006216E" w:rsidP="0006216E">
      <w:pPr>
        <w:pStyle w:val="Heading2"/>
      </w:pPr>
      <w:bookmarkStart w:id="41" w:name="_Toc60241411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1E6B4F">
      <w:pPr>
        <w:spacing w:line="240" w:lineRule="auto"/>
        <w:ind w:left="720" w:firstLine="72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</w:t>
      </w:r>
      <w:proofErr w:type="spellStart"/>
      <w:r w:rsidR="00420BDA">
        <w:rPr>
          <w:sz w:val="24"/>
        </w:rPr>
        <w:t>î</w:t>
      </w:r>
      <w:r>
        <w:rPr>
          <w:sz w:val="24"/>
        </w:rPr>
        <w:t>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</w:t>
      </w:r>
      <w:r w:rsidR="00420BDA">
        <w:rPr>
          <w:sz w:val="24"/>
        </w:rPr>
        <w:t xml:space="preserve">de carbon din </w:t>
      </w:r>
      <w:proofErr w:type="spellStart"/>
      <w:r w:rsidR="00420BDA">
        <w:rPr>
          <w:sz w:val="24"/>
        </w:rPr>
        <w:t>interiorul</w:t>
      </w:r>
      <w:proofErr w:type="spellEnd"/>
      <w:r w:rsidR="00420BDA">
        <w:rPr>
          <w:sz w:val="24"/>
        </w:rPr>
        <w:t xml:space="preserve"> </w:t>
      </w:r>
      <w:proofErr w:type="spellStart"/>
      <w:r w:rsidR="00420BDA">
        <w:rPr>
          <w:sz w:val="24"/>
        </w:rPr>
        <w:t>locuinț</w:t>
      </w:r>
      <w:r>
        <w:rPr>
          <w:sz w:val="24"/>
        </w:rPr>
        <w:t>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6983E915" w:rsidR="009C26B6" w:rsidRDefault="007A2997" w:rsidP="00F15617">
      <w:pPr>
        <w:pStyle w:val="Caption"/>
        <w:spacing w:line="360" w:lineRule="auto"/>
        <w:ind w:left="2880" w:firstLine="720"/>
        <w:jc w:val="both"/>
      </w:pPr>
      <w:r>
        <w:t>Figure 14</w:t>
      </w:r>
      <w:r w:rsidR="00F15617">
        <w:t xml:space="preserve">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241412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2"/>
      <w:proofErr w:type="spellEnd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241413"/>
      <w:proofErr w:type="spellStart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</w:t>
      </w:r>
      <w:proofErr w:type="spellEnd"/>
      <w:r w:rsidR="00F15617" w:rsidRPr="00184780">
        <w:rPr>
          <w:sz w:val="32"/>
          <w:szCs w:val="32"/>
        </w:rPr>
        <w:t xml:space="preserve"> </w:t>
      </w:r>
      <w:proofErr w:type="spellStart"/>
      <w:r w:rsidR="00F15617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3"/>
      <w:proofErr w:type="spellEnd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65E038EA" w:rsidR="00E6168D" w:rsidRDefault="007A2997" w:rsidP="00F15617">
      <w:pPr>
        <w:pStyle w:val="Caption"/>
        <w:spacing w:line="360" w:lineRule="auto"/>
        <w:ind w:left="2880" w:firstLine="720"/>
        <w:jc w:val="both"/>
      </w:pPr>
      <w:r>
        <w:t>Figure 15</w:t>
      </w:r>
      <w:r w:rsidR="00F15617">
        <w:t>. MQ7 Application</w:t>
      </w:r>
    </w:p>
    <w:p w14:paraId="55EC364C" w14:textId="0C47C05F" w:rsidR="00F15617" w:rsidRDefault="00F15617" w:rsidP="00F15617">
      <w:pPr>
        <w:pStyle w:val="Heading2"/>
      </w:pPr>
      <w:bookmarkStart w:id="44" w:name="_Toc60241414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1E6B4F">
      <w:pPr>
        <w:spacing w:line="240" w:lineRule="auto"/>
        <w:ind w:left="720" w:firstLine="720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 w:rsidR="007B1DEF">
        <w:rPr>
          <w:sz w:val="24"/>
        </w:rPr>
        <w:t xml:space="preserve"> 1602 I2C </w:t>
      </w:r>
      <w:proofErr w:type="spellStart"/>
      <w:r w:rsidR="007B1DEF">
        <w:rPr>
          <w:sz w:val="24"/>
        </w:rPr>
        <w:t>conține</w:t>
      </w:r>
      <w:proofErr w:type="spellEnd"/>
      <w:r w:rsidR="007B1DEF">
        <w:rPr>
          <w:sz w:val="24"/>
        </w:rPr>
        <w:t xml:space="preserve"> 2 </w:t>
      </w:r>
      <w:proofErr w:type="spellStart"/>
      <w:r w:rsidR="007B1DEF">
        <w:rPr>
          <w:sz w:val="24"/>
        </w:rPr>
        <w:t>linii</w:t>
      </w:r>
      <w:proofErr w:type="spellEnd"/>
      <w:r w:rsidR="007B1DEF">
        <w:rPr>
          <w:sz w:val="24"/>
        </w:rPr>
        <w:t xml:space="preserve"> a </w:t>
      </w:r>
      <w:proofErr w:type="spellStart"/>
      <w:r w:rsidR="007B1DEF">
        <w:rPr>
          <w:sz w:val="24"/>
        </w:rPr>
        <w:t>câ</w:t>
      </w:r>
      <w:r>
        <w:rPr>
          <w:sz w:val="24"/>
        </w:rPr>
        <w:t>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 w:rsidR="007B1DEF">
        <w:rPr>
          <w:sz w:val="24"/>
        </w:rPr>
        <w:t>afișate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display-</w:t>
      </w:r>
      <w:proofErr w:type="spellStart"/>
      <w:r w:rsidR="007B1DEF">
        <w:rPr>
          <w:sz w:val="24"/>
        </w:rPr>
        <w:t>ului</w:t>
      </w:r>
      <w:proofErr w:type="spellEnd"/>
      <w:r w:rsidR="007B1DEF">
        <w:rPr>
          <w:sz w:val="24"/>
        </w:rPr>
        <w:t xml:space="preserve">.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I2C </w:t>
      </w:r>
      <w:proofErr w:type="spellStart"/>
      <w:r w:rsidR="007B1DEF">
        <w:rPr>
          <w:sz w:val="24"/>
        </w:rPr>
        <w:t>necesită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</w:t>
      </w:r>
      <w:r w:rsidR="007B1DEF">
        <w:rPr>
          <w:sz w:val="24"/>
        </w:rPr>
        <w:t>onexiuni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pentru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operare</w:t>
      </w:r>
      <w:proofErr w:type="spellEnd"/>
      <w:r w:rsidR="007B1DEF">
        <w:rPr>
          <w:sz w:val="24"/>
        </w:rPr>
        <w:t xml:space="preserve">, +5Vdc </w:t>
      </w:r>
      <w:proofErr w:type="spellStart"/>
      <w:r w:rsidR="007B1DEF">
        <w:rPr>
          <w:sz w:val="24"/>
        </w:rPr>
        <w:t>ș</w:t>
      </w:r>
      <w:r>
        <w:rPr>
          <w:sz w:val="24"/>
        </w:rPr>
        <w:t>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696CF134" w:rsidR="00AB52B8" w:rsidRDefault="007A2997" w:rsidP="00AB52B8">
      <w:pPr>
        <w:pStyle w:val="Caption"/>
        <w:spacing w:line="360" w:lineRule="auto"/>
        <w:ind w:left="2880" w:firstLine="720"/>
        <w:jc w:val="both"/>
      </w:pPr>
      <w:r>
        <w:t>Figure 16</w:t>
      </w:r>
      <w:r w:rsidR="00AB52B8">
        <w:t>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5" w:name="_Toc60241415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5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345200C0" w:rsidR="00AB52B8" w:rsidRDefault="00DC318A" w:rsidP="00AB52B8">
      <w:pPr>
        <w:pStyle w:val="Heading3"/>
        <w:rPr>
          <w:sz w:val="32"/>
          <w:szCs w:val="32"/>
        </w:rPr>
      </w:pPr>
      <w:bookmarkStart w:id="46" w:name="_Toc60241416"/>
      <w:proofErr w:type="spellStart"/>
      <w:r>
        <w:rPr>
          <w:sz w:val="32"/>
          <w:szCs w:val="32"/>
        </w:rPr>
        <w:lastRenderedPageBreak/>
        <w:t>Aplicaț</w:t>
      </w:r>
      <w:r w:rsidR="00AB52B8" w:rsidRPr="00184780">
        <w:rPr>
          <w:sz w:val="32"/>
          <w:szCs w:val="32"/>
        </w:rPr>
        <w:t>ie</w:t>
      </w:r>
      <w:proofErr w:type="spellEnd"/>
      <w:r w:rsidR="00AB52B8" w:rsidRPr="00184780">
        <w:rPr>
          <w:sz w:val="32"/>
          <w:szCs w:val="32"/>
        </w:rPr>
        <w:t xml:space="preserve"> </w:t>
      </w:r>
      <w:proofErr w:type="spellStart"/>
      <w:r w:rsidR="00AB52B8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6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74FC829" w:rsidR="00FD0D7B" w:rsidRDefault="007A2997" w:rsidP="00D241C5">
      <w:pPr>
        <w:pStyle w:val="Caption"/>
        <w:spacing w:line="360" w:lineRule="auto"/>
        <w:ind w:left="2160" w:firstLine="720"/>
        <w:jc w:val="both"/>
      </w:pPr>
      <w:r>
        <w:t>Figure 17</w:t>
      </w:r>
      <w:r w:rsidR="00FD0D7B">
        <w:t>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24770DE2" w14:textId="77777777" w:rsidR="00A56FD5" w:rsidRDefault="00A56FD5" w:rsidP="00F15617"/>
    <w:p w14:paraId="57CC5BD7" w14:textId="77777777" w:rsidR="00F15617" w:rsidRPr="00F15617" w:rsidRDefault="00F15617" w:rsidP="00F15617"/>
    <w:p w14:paraId="7F004EA4" w14:textId="77777777" w:rsidR="00A56FD5" w:rsidRPr="0014711A" w:rsidRDefault="00A56FD5" w:rsidP="00A56FD5">
      <w:pPr>
        <w:pStyle w:val="Heading1"/>
        <w:rPr>
          <w:sz w:val="32"/>
          <w:szCs w:val="32"/>
        </w:rPr>
      </w:pPr>
      <w:bookmarkStart w:id="47" w:name="_Toc57993226"/>
      <w:bookmarkStart w:id="48" w:name="_Toc60241417"/>
      <w:bookmarkStart w:id="49" w:name="_Toc57993237"/>
      <w:bookmarkStart w:id="50" w:name="_Toc60241423"/>
      <w:r w:rsidRPr="0014711A">
        <w:rPr>
          <w:sz w:val="32"/>
          <w:szCs w:val="32"/>
        </w:rPr>
        <w:lastRenderedPageBreak/>
        <w:t>B</w:t>
      </w:r>
      <w:r w:rsidRPr="0014711A">
        <w:rPr>
          <w:rStyle w:val="Heading2Char"/>
          <w:b/>
          <w:szCs w:val="32"/>
        </w:rPr>
        <w:t>ill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of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Materials</w:t>
      </w:r>
      <w:bookmarkEnd w:id="49"/>
      <w:bookmarkEnd w:id="50"/>
    </w:p>
    <w:p w14:paraId="49D5F41F" w14:textId="77777777" w:rsidR="00A56FD5" w:rsidRPr="00A46F1D" w:rsidRDefault="00A56FD5" w:rsidP="00A56FD5">
      <w:pPr>
        <w:spacing w:line="360" w:lineRule="auto"/>
        <w:rPr>
          <w:sz w:val="18"/>
          <w:szCs w:val="18"/>
        </w:rPr>
      </w:pPr>
    </w:p>
    <w:p w14:paraId="30031D8F" w14:textId="77777777" w:rsidR="00A56FD5" w:rsidRDefault="00A56FD5" w:rsidP="00A56FD5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A56FD5" w14:paraId="2999AD4C" w14:textId="77777777" w:rsidTr="009E2B84">
        <w:trPr>
          <w:trHeight w:val="515"/>
        </w:trPr>
        <w:tc>
          <w:tcPr>
            <w:tcW w:w="611" w:type="dxa"/>
          </w:tcPr>
          <w:p w14:paraId="0291B7B1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2B40B261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6C080C1A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Preț</w:t>
            </w:r>
            <w:proofErr w:type="spellEnd"/>
          </w:p>
        </w:tc>
        <w:tc>
          <w:tcPr>
            <w:tcW w:w="2070" w:type="dxa"/>
          </w:tcPr>
          <w:p w14:paraId="0BC542A0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A56FD5" w14:paraId="3AB91377" w14:textId="77777777" w:rsidTr="009E2B84">
        <w:tc>
          <w:tcPr>
            <w:tcW w:w="611" w:type="dxa"/>
          </w:tcPr>
          <w:p w14:paraId="079A06CB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3B03467B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07B3A106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11350979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A56FD5" w14:paraId="03718358" w14:textId="77777777" w:rsidTr="009E2B84">
        <w:tc>
          <w:tcPr>
            <w:tcW w:w="611" w:type="dxa"/>
          </w:tcPr>
          <w:p w14:paraId="692C9205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6DEAC931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temperatură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633554E9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10074F15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EFBE9F2" w14:textId="77777777" w:rsidTr="009E2B84">
        <w:tc>
          <w:tcPr>
            <w:tcW w:w="611" w:type="dxa"/>
          </w:tcPr>
          <w:p w14:paraId="34C8689D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076217DF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lumină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593A6867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30C41F92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0C3B532" w14:textId="77777777" w:rsidTr="009E2B84">
        <w:tc>
          <w:tcPr>
            <w:tcW w:w="611" w:type="dxa"/>
          </w:tcPr>
          <w:p w14:paraId="514AD4CF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3ED2F89E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Times New Roman"/>
                <w:sz w:val="24"/>
                <w:szCs w:val="24"/>
              </w:rPr>
              <w:t>miș</w:t>
            </w:r>
            <w:r w:rsidRPr="00D95186">
              <w:rPr>
                <w:rFonts w:cs="Times New Roman"/>
                <w:sz w:val="24"/>
                <w:szCs w:val="24"/>
              </w:rPr>
              <w:t>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3E98A30F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00B4523E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277A9A9D" w14:textId="77777777" w:rsidTr="009E2B84">
        <w:tc>
          <w:tcPr>
            <w:tcW w:w="611" w:type="dxa"/>
          </w:tcPr>
          <w:p w14:paraId="0F0AFA23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332ACDD2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0C26BCDC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4527EB4C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37443F3" w14:textId="77777777" w:rsidTr="009E2B84">
        <w:tc>
          <w:tcPr>
            <w:tcW w:w="611" w:type="dxa"/>
          </w:tcPr>
          <w:p w14:paraId="258A4CA8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5AB97C8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62EAA9D2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5F81D925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7C7545F" w14:textId="77777777" w:rsidTr="009E2B84">
        <w:tc>
          <w:tcPr>
            <w:tcW w:w="611" w:type="dxa"/>
          </w:tcPr>
          <w:p w14:paraId="6E5F7D24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050D34D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afiș</w:t>
            </w:r>
            <w:r w:rsidRPr="00D95186">
              <w:rPr>
                <w:rFonts w:cs="Times New Roman"/>
                <w:sz w:val="24"/>
                <w:szCs w:val="24"/>
              </w:rPr>
              <w:t>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17C70951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49BD21D2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460BE02" w14:textId="77777777" w:rsidTr="009E2B84">
        <w:tc>
          <w:tcPr>
            <w:tcW w:w="611" w:type="dxa"/>
          </w:tcPr>
          <w:p w14:paraId="34FCAD9C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5C9CFF21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DF47D71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777D1377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2168CC" w14:textId="77777777" w:rsidTr="009E2B84">
        <w:tc>
          <w:tcPr>
            <w:tcW w:w="611" w:type="dxa"/>
          </w:tcPr>
          <w:p w14:paraId="5E661D47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E7E22BC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8073607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67B07911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03E4DEE7" w14:textId="77777777" w:rsidTr="009E2B84">
        <w:tc>
          <w:tcPr>
            <w:tcW w:w="611" w:type="dxa"/>
          </w:tcPr>
          <w:p w14:paraId="34BE6254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06CF130D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511A87BA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1D5D8A5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8BED69B" w14:textId="77777777" w:rsidTr="009E2B84">
        <w:tc>
          <w:tcPr>
            <w:tcW w:w="611" w:type="dxa"/>
          </w:tcPr>
          <w:p w14:paraId="7E47F6CB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9D3C765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Placuță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3C952969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1627211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173D18E2" w14:textId="77777777" w:rsidTr="009E2B84">
        <w:tc>
          <w:tcPr>
            <w:tcW w:w="611" w:type="dxa"/>
          </w:tcPr>
          <w:p w14:paraId="4C3BEFBE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32693A8B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09F7BD44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00249A38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7F1579F7" w14:textId="77777777" w:rsidTr="009E2B84">
        <w:tc>
          <w:tcPr>
            <w:tcW w:w="611" w:type="dxa"/>
          </w:tcPr>
          <w:p w14:paraId="1DF054F8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27F87F26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0332A4AF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48E472D0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A56FD5" w14:paraId="6919E5BE" w14:textId="77777777" w:rsidTr="009E2B84">
        <w:tc>
          <w:tcPr>
            <w:tcW w:w="611" w:type="dxa"/>
          </w:tcPr>
          <w:p w14:paraId="75F4F8DB" w14:textId="77777777" w:rsidR="00A56FD5" w:rsidRPr="00D95186" w:rsidRDefault="00A56FD5" w:rsidP="009E2B8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51FBDAC6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4604C974" w14:textId="77777777" w:rsidR="00A56FD5" w:rsidRPr="00D95186" w:rsidRDefault="00A56FD5" w:rsidP="009E2B84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40B133B8" w14:textId="77777777" w:rsidR="00A56FD5" w:rsidRPr="00D95186" w:rsidRDefault="00A56FD5" w:rsidP="009E2B84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218FAA4E" w14:textId="77777777" w:rsidR="00A56FD5" w:rsidRDefault="00A56FD5" w:rsidP="00A56FD5">
      <w:pPr>
        <w:spacing w:line="360" w:lineRule="auto"/>
      </w:pPr>
    </w:p>
    <w:p w14:paraId="1F85249D" w14:textId="77777777" w:rsidR="00A56FD5" w:rsidRDefault="00A56FD5" w:rsidP="00A56FD5">
      <w:pPr>
        <w:spacing w:line="360" w:lineRule="auto"/>
      </w:pPr>
    </w:p>
    <w:p w14:paraId="51DA704E" w14:textId="77777777" w:rsidR="00A56FD5" w:rsidRDefault="00A56FD5" w:rsidP="00A56FD5">
      <w:pPr>
        <w:spacing w:line="360" w:lineRule="auto"/>
      </w:pPr>
    </w:p>
    <w:p w14:paraId="44132EF0" w14:textId="77777777" w:rsidR="00A56FD5" w:rsidRDefault="00A56FD5" w:rsidP="00A56FD5">
      <w:pPr>
        <w:spacing w:line="360" w:lineRule="auto"/>
      </w:pPr>
    </w:p>
    <w:p w14:paraId="2EFC756B" w14:textId="77777777" w:rsidR="00A56FD5" w:rsidRDefault="00A56FD5" w:rsidP="00A56FD5">
      <w:pPr>
        <w:spacing w:line="360" w:lineRule="auto"/>
      </w:pPr>
    </w:p>
    <w:p w14:paraId="2631679C" w14:textId="77777777" w:rsidR="00A56FD5" w:rsidRDefault="00A56FD5" w:rsidP="00A56FD5">
      <w:pPr>
        <w:spacing w:line="360" w:lineRule="auto"/>
      </w:pPr>
    </w:p>
    <w:p w14:paraId="50608810" w14:textId="77777777" w:rsidR="00A56FD5" w:rsidRDefault="00A56FD5" w:rsidP="00A56FD5">
      <w:pPr>
        <w:spacing w:line="360" w:lineRule="auto"/>
      </w:pPr>
    </w:p>
    <w:p w14:paraId="2250B717" w14:textId="77777777" w:rsidR="00A56FD5" w:rsidRDefault="00A56FD5" w:rsidP="00A56FD5">
      <w:pPr>
        <w:spacing w:line="360" w:lineRule="auto"/>
      </w:pPr>
    </w:p>
    <w:p w14:paraId="0D8CA8B4" w14:textId="77777777" w:rsidR="00A56FD5" w:rsidRDefault="00A56FD5" w:rsidP="00A56FD5">
      <w:pPr>
        <w:spacing w:line="360" w:lineRule="auto"/>
      </w:pPr>
    </w:p>
    <w:p w14:paraId="6830AF78" w14:textId="77777777" w:rsidR="00A56FD5" w:rsidRDefault="00A56FD5" w:rsidP="00A56FD5">
      <w:pPr>
        <w:spacing w:line="360" w:lineRule="auto"/>
      </w:pPr>
    </w:p>
    <w:p w14:paraId="2EC883A2" w14:textId="77777777" w:rsidR="00A56FD5" w:rsidRPr="000532A0" w:rsidRDefault="00A56FD5" w:rsidP="00A56FD5">
      <w:pPr>
        <w:spacing w:line="360" w:lineRule="auto"/>
      </w:pPr>
    </w:p>
    <w:p w14:paraId="5D6EAD0D" w14:textId="77777777" w:rsidR="00A56FD5" w:rsidRPr="000532A0" w:rsidRDefault="00A56FD5" w:rsidP="00A56FD5">
      <w:pPr>
        <w:spacing w:line="360" w:lineRule="auto"/>
      </w:pPr>
    </w:p>
    <w:p w14:paraId="79F1A555" w14:textId="77777777" w:rsidR="00A56FD5" w:rsidRPr="000532A0" w:rsidRDefault="00A56FD5" w:rsidP="00A56FD5">
      <w:pPr>
        <w:spacing w:line="360" w:lineRule="auto"/>
      </w:pPr>
    </w:p>
    <w:p w14:paraId="4660B75F" w14:textId="77777777" w:rsidR="00A56FD5" w:rsidRPr="000532A0" w:rsidRDefault="00A56FD5" w:rsidP="00A56FD5">
      <w:pPr>
        <w:spacing w:line="360" w:lineRule="auto"/>
      </w:pPr>
    </w:p>
    <w:p w14:paraId="07679D58" w14:textId="77777777" w:rsidR="00A56FD5" w:rsidRPr="000532A0" w:rsidRDefault="00A56FD5" w:rsidP="00A56FD5">
      <w:pPr>
        <w:spacing w:line="360" w:lineRule="auto"/>
      </w:pPr>
    </w:p>
    <w:p w14:paraId="2D0BE6AD" w14:textId="77777777" w:rsidR="00A56FD5" w:rsidRPr="000532A0" w:rsidRDefault="00A56FD5" w:rsidP="00A56FD5">
      <w:pPr>
        <w:spacing w:line="360" w:lineRule="auto"/>
      </w:pPr>
    </w:p>
    <w:p w14:paraId="3C9D4D0B" w14:textId="77777777" w:rsidR="00A56FD5" w:rsidRPr="000532A0" w:rsidRDefault="00A56FD5" w:rsidP="00A56FD5">
      <w:pPr>
        <w:spacing w:line="360" w:lineRule="auto"/>
      </w:pPr>
    </w:p>
    <w:p w14:paraId="79A182CC" w14:textId="77777777" w:rsidR="00A56FD5" w:rsidRDefault="00A56FD5" w:rsidP="00A56FD5">
      <w:pPr>
        <w:spacing w:line="360" w:lineRule="auto"/>
      </w:pPr>
    </w:p>
    <w:p w14:paraId="4423CA37" w14:textId="77777777" w:rsidR="00A56FD5" w:rsidRDefault="00A56FD5" w:rsidP="00A56FD5">
      <w:pPr>
        <w:spacing w:line="360" w:lineRule="auto"/>
      </w:pPr>
    </w:p>
    <w:p w14:paraId="2C116E6F" w14:textId="77777777" w:rsidR="00A56FD5" w:rsidRDefault="00A56FD5" w:rsidP="00A56FD5">
      <w:pPr>
        <w:spacing w:line="360" w:lineRule="auto"/>
      </w:pPr>
    </w:p>
    <w:p w14:paraId="33C6529F" w14:textId="77777777" w:rsidR="00A56FD5" w:rsidRDefault="00A56FD5" w:rsidP="00A56FD5">
      <w:pPr>
        <w:spacing w:line="360" w:lineRule="auto"/>
      </w:pPr>
    </w:p>
    <w:p w14:paraId="5A5C5D60" w14:textId="77777777" w:rsidR="00A56FD5" w:rsidRPr="000532A0" w:rsidRDefault="00A56FD5" w:rsidP="00A56FD5">
      <w:pPr>
        <w:spacing w:line="360" w:lineRule="auto"/>
      </w:pPr>
    </w:p>
    <w:p w14:paraId="29923D8F" w14:textId="0A3A7FDB" w:rsidR="00981516" w:rsidRPr="0014711A" w:rsidRDefault="00981516" w:rsidP="0014711A">
      <w:pPr>
        <w:pStyle w:val="Heading1"/>
        <w:rPr>
          <w:sz w:val="32"/>
          <w:szCs w:val="32"/>
        </w:rPr>
      </w:pPr>
      <w:proofErr w:type="spellStart"/>
      <w:r w:rsidRPr="0014711A">
        <w:rPr>
          <w:sz w:val="32"/>
          <w:szCs w:val="32"/>
        </w:rPr>
        <w:lastRenderedPageBreak/>
        <w:t>A</w:t>
      </w:r>
      <w:r w:rsidRPr="0053159E">
        <w:rPr>
          <w:rStyle w:val="Heading2Char"/>
          <w:b/>
        </w:rPr>
        <w:t>rhitectura</w:t>
      </w:r>
      <w:proofErr w:type="spellEnd"/>
      <w:r w:rsidRPr="0014711A">
        <w:rPr>
          <w:sz w:val="32"/>
          <w:szCs w:val="32"/>
        </w:rPr>
        <w:t xml:space="preserve"> S</w:t>
      </w:r>
      <w:r w:rsidRPr="0053159E">
        <w:rPr>
          <w:rStyle w:val="Heading2Char"/>
          <w:b/>
        </w:rPr>
        <w:t>oftware</w:t>
      </w:r>
      <w:bookmarkEnd w:id="47"/>
      <w:r w:rsidR="00867EEB">
        <w:rPr>
          <w:rStyle w:val="Heading2Char"/>
          <w:b/>
        </w:rPr>
        <w:t xml:space="preserve"> / F</w:t>
      </w:r>
      <w:r w:rsidR="006951F1">
        <w:rPr>
          <w:rStyle w:val="Heading2Char"/>
          <w:b/>
        </w:rPr>
        <w:t>irmware</w:t>
      </w:r>
      <w:bookmarkEnd w:id="48"/>
    </w:p>
    <w:p w14:paraId="23AB546B" w14:textId="53B45D69" w:rsidR="00A56FD5" w:rsidRDefault="00A56FD5" w:rsidP="009871EF">
      <w:pPr>
        <w:pStyle w:val="Heading2"/>
        <w:spacing w:line="360" w:lineRule="auto"/>
        <w:rPr>
          <w:rStyle w:val="Heading1Char"/>
          <w:b/>
          <w:sz w:val="32"/>
        </w:rPr>
      </w:pPr>
      <w:bookmarkStart w:id="51" w:name="_Toc57993227"/>
      <w:bookmarkStart w:id="52" w:name="_Toc60241418"/>
      <w:proofErr w:type="spellStart"/>
      <w:r>
        <w:rPr>
          <w:szCs w:val="32"/>
        </w:rPr>
        <w:t>S</w:t>
      </w:r>
      <w:r w:rsidRPr="00A56FD5">
        <w:rPr>
          <w:rStyle w:val="Heading1Char"/>
          <w:b/>
          <w:sz w:val="32"/>
        </w:rPr>
        <w:t>istem</w:t>
      </w:r>
      <w:proofErr w:type="spellEnd"/>
      <w:r>
        <w:rPr>
          <w:szCs w:val="32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szCs w:val="32"/>
        </w:rPr>
        <w:t xml:space="preserve"> </w:t>
      </w:r>
      <w:proofErr w:type="spellStart"/>
      <w:r>
        <w:rPr>
          <w:szCs w:val="32"/>
        </w:rPr>
        <w:t>O</w:t>
      </w:r>
      <w:r w:rsidRPr="00A56FD5">
        <w:rPr>
          <w:rStyle w:val="Heading1Char"/>
          <w:b/>
          <w:sz w:val="32"/>
        </w:rPr>
        <w:t>perare</w:t>
      </w:r>
      <w:proofErr w:type="spellEnd"/>
    </w:p>
    <w:p w14:paraId="1118D7BF" w14:textId="17F68B0E" w:rsidR="00A56FD5" w:rsidRDefault="00A56FD5" w:rsidP="00A56FD5">
      <w:pPr>
        <w:ind w:left="1206"/>
        <w:rPr>
          <w:lang w:val="ro-RO"/>
        </w:rPr>
      </w:pPr>
      <w:r>
        <w:rPr>
          <w:lang w:val="ro-RO"/>
        </w:rPr>
        <w:t>Sistemul de operare folosit in acest proiect este Windows 10.</w:t>
      </w:r>
    </w:p>
    <w:p w14:paraId="1715CC57" w14:textId="64BC24C7" w:rsidR="00A56FD5" w:rsidRDefault="00A56FD5" w:rsidP="00A56FD5">
      <w:pPr>
        <w:pStyle w:val="Heading2"/>
        <w:rPr>
          <w:rStyle w:val="Heading1Char"/>
          <w:b/>
          <w:sz w:val="32"/>
        </w:rPr>
      </w:pPr>
      <w:r>
        <w:rPr>
          <w:lang w:val="ro-RO"/>
        </w:rPr>
        <w:t>L</w:t>
      </w:r>
      <w:proofErr w:type="spellStart"/>
      <w:r w:rsidRPr="00A56FD5">
        <w:rPr>
          <w:rStyle w:val="Heading1Char"/>
          <w:b/>
          <w:sz w:val="32"/>
        </w:rPr>
        <w:t>imbaj</w:t>
      </w:r>
      <w:proofErr w:type="spellEnd"/>
      <w:r>
        <w:rPr>
          <w:lang w:val="ro-RO"/>
        </w:rPr>
        <w:t xml:space="preserve"> </w:t>
      </w:r>
      <w:r w:rsidRPr="00A56FD5">
        <w:rPr>
          <w:rStyle w:val="Heading1Char"/>
          <w:b/>
          <w:sz w:val="32"/>
        </w:rPr>
        <w:t>de</w:t>
      </w:r>
      <w:r>
        <w:rPr>
          <w:lang w:val="ro-RO"/>
        </w:rPr>
        <w:t xml:space="preserve"> P</w:t>
      </w:r>
      <w:proofErr w:type="spellStart"/>
      <w:r w:rsidRPr="00A56FD5">
        <w:rPr>
          <w:rStyle w:val="Heading1Char"/>
          <w:b/>
          <w:sz w:val="32"/>
        </w:rPr>
        <w:t>rogramare</w:t>
      </w:r>
      <w:proofErr w:type="spellEnd"/>
    </w:p>
    <w:p w14:paraId="20DBDCE8" w14:textId="77777777" w:rsidR="00A56FD5" w:rsidRDefault="00A56FD5" w:rsidP="00A56FD5"/>
    <w:p w14:paraId="2DB6785D" w14:textId="20C601DD" w:rsidR="00A56FD5" w:rsidRPr="00A56FD5" w:rsidRDefault="00A571DE" w:rsidP="00A56FD5">
      <w:pPr>
        <w:ind w:left="1206"/>
      </w:pPr>
      <w:proofErr w:type="spellStart"/>
      <w:r>
        <w:t>Limbajul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senzorilor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C++.</w:t>
      </w:r>
      <w:bookmarkStart w:id="53" w:name="_GoBack"/>
      <w:bookmarkEnd w:id="53"/>
    </w:p>
    <w:p w14:paraId="0119621A" w14:textId="77777777" w:rsidR="00A56FD5" w:rsidRDefault="00A56FD5" w:rsidP="00A56FD5"/>
    <w:p w14:paraId="45D53D43" w14:textId="77777777" w:rsidR="00A56FD5" w:rsidRDefault="00A56FD5" w:rsidP="00A56FD5"/>
    <w:p w14:paraId="209C0790" w14:textId="77777777" w:rsidR="00A56FD5" w:rsidRDefault="00A56FD5" w:rsidP="00A56FD5"/>
    <w:p w14:paraId="1CDAE48C" w14:textId="77777777" w:rsidR="00A56FD5" w:rsidRDefault="00A56FD5" w:rsidP="00A56FD5"/>
    <w:p w14:paraId="147EA268" w14:textId="77777777" w:rsidR="00A56FD5" w:rsidRDefault="00A56FD5" w:rsidP="00A56FD5"/>
    <w:p w14:paraId="59293790" w14:textId="77777777" w:rsidR="00A56FD5" w:rsidRDefault="00A56FD5" w:rsidP="00A56FD5"/>
    <w:p w14:paraId="1D45699B" w14:textId="77777777" w:rsidR="00A56FD5" w:rsidRDefault="00A56FD5" w:rsidP="00A56FD5"/>
    <w:p w14:paraId="0AF10E11" w14:textId="77777777" w:rsidR="00A56FD5" w:rsidRDefault="00A56FD5" w:rsidP="00A56FD5"/>
    <w:p w14:paraId="5CB562D6" w14:textId="77777777" w:rsidR="00A56FD5" w:rsidRDefault="00A56FD5" w:rsidP="00A56FD5"/>
    <w:p w14:paraId="359DA294" w14:textId="77777777" w:rsidR="00A56FD5" w:rsidRDefault="00A56FD5" w:rsidP="00A56FD5"/>
    <w:p w14:paraId="7B72E4C0" w14:textId="77777777" w:rsidR="00A56FD5" w:rsidRDefault="00A56FD5" w:rsidP="00A56FD5"/>
    <w:p w14:paraId="01BE838E" w14:textId="77777777" w:rsidR="00A56FD5" w:rsidRDefault="00A56FD5" w:rsidP="00A56FD5"/>
    <w:p w14:paraId="04C97DFC" w14:textId="77777777" w:rsidR="00A56FD5" w:rsidRDefault="00A56FD5" w:rsidP="00A56FD5"/>
    <w:p w14:paraId="40F2E425" w14:textId="77777777" w:rsidR="00A56FD5" w:rsidRDefault="00A56FD5" w:rsidP="00A56FD5"/>
    <w:p w14:paraId="412747BC" w14:textId="77777777" w:rsidR="00A56FD5" w:rsidRDefault="00A56FD5" w:rsidP="00A56FD5"/>
    <w:p w14:paraId="1AF7BBDC" w14:textId="77777777" w:rsidR="00A56FD5" w:rsidRDefault="00A56FD5" w:rsidP="00A56FD5"/>
    <w:p w14:paraId="2CEEA21E" w14:textId="77777777" w:rsidR="00A56FD5" w:rsidRDefault="00A56FD5" w:rsidP="00A56FD5"/>
    <w:p w14:paraId="59CE1F68" w14:textId="77777777" w:rsidR="00A56FD5" w:rsidRDefault="00A56FD5" w:rsidP="00A56FD5"/>
    <w:p w14:paraId="5397AFB2" w14:textId="77777777" w:rsidR="00A56FD5" w:rsidRDefault="00A56FD5" w:rsidP="00A56FD5"/>
    <w:p w14:paraId="7D3C3479" w14:textId="77777777" w:rsidR="00A56FD5" w:rsidRDefault="00A56FD5" w:rsidP="00A56FD5"/>
    <w:p w14:paraId="09B60CFB" w14:textId="77777777" w:rsidR="00A56FD5" w:rsidRDefault="00A56FD5" w:rsidP="00A56FD5"/>
    <w:p w14:paraId="281CB8F3" w14:textId="77777777" w:rsidR="00A56FD5" w:rsidRDefault="00A56FD5" w:rsidP="00A56FD5"/>
    <w:p w14:paraId="4403B8A2" w14:textId="77777777" w:rsidR="00A56FD5" w:rsidRPr="00A56FD5" w:rsidRDefault="00A56FD5" w:rsidP="00A56FD5"/>
    <w:p w14:paraId="01113D13" w14:textId="1E417F36" w:rsidR="00981516" w:rsidRPr="009871EF" w:rsidRDefault="00981516" w:rsidP="009871EF">
      <w:pPr>
        <w:pStyle w:val="Heading2"/>
        <w:spacing w:line="360" w:lineRule="auto"/>
        <w:rPr>
          <w:szCs w:val="32"/>
        </w:rPr>
      </w:pPr>
      <w:proofErr w:type="spellStart"/>
      <w:r w:rsidRPr="0014711A">
        <w:rPr>
          <w:szCs w:val="32"/>
        </w:rPr>
        <w:lastRenderedPageBreak/>
        <w:t>S</w:t>
      </w:r>
      <w:r w:rsidR="009871EF">
        <w:rPr>
          <w:rStyle w:val="Heading1Char"/>
          <w:b/>
          <w:sz w:val="32"/>
          <w:szCs w:val="32"/>
        </w:rPr>
        <w:t>chemă</w:t>
      </w:r>
      <w:proofErr w:type="spellEnd"/>
      <w:r w:rsidRPr="0014711A">
        <w:rPr>
          <w:szCs w:val="32"/>
        </w:rPr>
        <w:t xml:space="preserve"> </w:t>
      </w:r>
      <w:proofErr w:type="spellStart"/>
      <w:r w:rsidR="009871EF">
        <w:rPr>
          <w:szCs w:val="32"/>
        </w:rPr>
        <w:t>L</w:t>
      </w:r>
      <w:r w:rsidRPr="0014711A">
        <w:rPr>
          <w:rStyle w:val="Heading1Char"/>
          <w:b/>
          <w:sz w:val="32"/>
          <w:szCs w:val="32"/>
        </w:rPr>
        <w:t>ogic</w:t>
      </w:r>
      <w:bookmarkEnd w:id="51"/>
      <w:r w:rsidR="009871EF">
        <w:rPr>
          <w:rStyle w:val="Heading1Char"/>
          <w:b/>
          <w:sz w:val="32"/>
          <w:szCs w:val="32"/>
        </w:rPr>
        <w:t>ă</w:t>
      </w:r>
      <w:bookmarkEnd w:id="52"/>
      <w:proofErr w:type="spellEnd"/>
    </w:p>
    <w:p w14:paraId="42BC5784" w14:textId="77777777" w:rsidR="009871EF" w:rsidRDefault="009871EF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3F84671" w14:textId="262EB369" w:rsidR="00981516" w:rsidRDefault="001C0DB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</w:rPr>
        <w:drawing>
          <wp:inline distT="0" distB="0" distL="0" distR="0" wp14:anchorId="6D95458D" wp14:editId="782107A1">
            <wp:extent cx="5727700" cy="1975485"/>
            <wp:effectExtent l="0" t="0" r="6350" b="5715"/>
            <wp:docPr id="17" name="Picture 17" descr="C:\Users\SabinSJ\Downloads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nSJ\Downloads\flo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119C" w14:textId="53FDAD26" w:rsidR="002C7982" w:rsidRDefault="00534988" w:rsidP="002C7982">
      <w:proofErr w:type="spellStart"/>
      <w:r>
        <w:t>Pseudocod</w:t>
      </w:r>
      <w:proofErr w:type="spellEnd"/>
      <w:r>
        <w:t>:</w:t>
      </w:r>
    </w:p>
    <w:p w14:paraId="04F6705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LED_B_BL</w:t>
      </w:r>
    </w:p>
    <w:p w14:paraId="7D40F42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LED_G_BL</w:t>
      </w:r>
    </w:p>
    <w:p w14:paraId="3FE4472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LED_BL</w:t>
      </w:r>
    </w:p>
    <w:p w14:paraId="33897C4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LED_PIR</w:t>
      </w:r>
    </w:p>
    <w:p w14:paraId="3C72827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INP_PIR</w:t>
      </w:r>
    </w:p>
    <w:p w14:paraId="1004100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LED_TSL</w:t>
      </w:r>
    </w:p>
    <w:p w14:paraId="06E7E5F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LED_B_TSL</w:t>
      </w:r>
    </w:p>
    <w:p w14:paraId="096DED2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LED_G_TSL</w:t>
      </w:r>
    </w:p>
    <w:p w14:paraId="592FC26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DHT_PIN</w:t>
      </w:r>
    </w:p>
    <w:p w14:paraId="18414C4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COOLER_PIN</w:t>
      </w:r>
    </w:p>
    <w:p w14:paraId="1C17DA0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MQ7_analog_IN</w:t>
      </w:r>
    </w:p>
    <w:p w14:paraId="5A13BB5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MQ2_analog_IN</w:t>
      </w:r>
    </w:p>
    <w:p w14:paraId="420619E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humidity</w:t>
      </w:r>
    </w:p>
    <w:p w14:paraId="7F1C4F9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</w:t>
      </w:r>
      <w:proofErr w:type="spellEnd"/>
    </w:p>
    <w:p w14:paraId="7C2729A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tempF</w:t>
      </w:r>
      <w:proofErr w:type="spellEnd"/>
    </w:p>
    <w:p w14:paraId="0576C49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5FA5C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48667DA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EE834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 &gt;= 100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3F2DE81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porneste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</w:t>
      </w:r>
    </w:p>
    <w:p w14:paraId="5F2DC33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79A8429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oprit</w:t>
      </w:r>
      <w:proofErr w:type="spellEnd"/>
    </w:p>
    <w:p w14:paraId="4710957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6242EFF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FD9D1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68816A6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DCD25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MonoxideSensorPrint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7D7DCE9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6B23D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CO Value</w:t>
      </w:r>
    </w:p>
    <w:p w14:paraId="4F49BBC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68E2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2877359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50DFF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GasSensorPrint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39ADD4D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CAED1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Gas Value</w:t>
      </w:r>
    </w:p>
    <w:p w14:paraId="6FF72B7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84AEAA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6D1865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073E2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GasSensor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1CE8F4D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05308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 &gt;= 170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52225C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porneste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cooler</w:t>
      </w:r>
    </w:p>
    <w:p w14:paraId="0B53629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18FAE03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cooler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oprit</w:t>
      </w:r>
      <w:proofErr w:type="spellEnd"/>
    </w:p>
    <w:p w14:paraId="6B77E31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714FA5A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9399D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1482A02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46F57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DHTSensor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27430B3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1290C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afisare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tempC</w:t>
      </w:r>
      <w:proofErr w:type="spellEnd"/>
    </w:p>
    <w:p w14:paraId="2D49F56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58E7C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32BFC7C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610AD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TSLSensor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5FEAC91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D31DE3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visible</w:t>
      </w:r>
    </w:p>
    <w:p w14:paraId="0D26A07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DE625A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detectez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lumina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213F7B9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visible &gt; 20000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1B76313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stige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204AFC8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77C5751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6D29F53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7DB0C3D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015654B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erroare</w:t>
      </w:r>
      <w:proofErr w:type="spellEnd"/>
    </w:p>
    <w:p w14:paraId="67FBE3B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455ACB8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3ED14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4FEEBB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94492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PIRSensor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17C6F7E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21C64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detectez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miscare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75C0EF8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05B113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7555A8C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LED_RGB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stins</w:t>
      </w:r>
      <w:proofErr w:type="spellEnd"/>
    </w:p>
    <w:p w14:paraId="72390A5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114FD95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50ED8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1EB59D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60687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light_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14:paraId="659480B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B8E8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state =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7537AFE6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7464091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3CBE491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LED_RGB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stins</w:t>
      </w:r>
      <w:proofErr w:type="spellEnd"/>
    </w:p>
    <w:p w14:paraId="6B05FF8B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602966B0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555D0F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78DFCA3C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5E4C1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Functie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Bluetooth()</w:t>
      </w:r>
      <w:proofErr w:type="gramEnd"/>
    </w:p>
    <w:p w14:paraId="0899142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3A6C5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citeste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</w:p>
    <w:p w14:paraId="60002F8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2D36D4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1B9D0722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aprinde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LED_RGB</w:t>
      </w:r>
    </w:p>
    <w:p w14:paraId="72276BF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</w:p>
    <w:p w14:paraId="6D658738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LED_RGB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stins</w:t>
      </w:r>
      <w:proofErr w:type="spellEnd"/>
    </w:p>
    <w:p w14:paraId="6B015AD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2E07C34D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ADC33E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6CC09B2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DHTSensor</w:t>
      </w:r>
      <w:proofErr w:type="spellEnd"/>
    </w:p>
    <w:p w14:paraId="340C3C65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5475CED3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GasSensorPrint</w:t>
      </w:r>
      <w:proofErr w:type="spellEnd"/>
    </w:p>
    <w:p w14:paraId="468C5037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atunci</w:t>
      </w:r>
      <w:proofErr w:type="spellEnd"/>
    </w:p>
    <w:p w14:paraId="0FEE2679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MonoxideSensorPrint</w:t>
      </w:r>
      <w:proofErr w:type="spellEnd"/>
    </w:p>
    <w:p w14:paraId="3E46B74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altfel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incoming_value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atuci</w:t>
      </w:r>
      <w:proofErr w:type="spellEnd"/>
    </w:p>
    <w:p w14:paraId="39F268BA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afiseaza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LCD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DHTSensor</w:t>
      </w:r>
      <w:proofErr w:type="spellEnd"/>
    </w:p>
    <w:p w14:paraId="23A86F0E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sfarsit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daca</w:t>
      </w:r>
      <w:proofErr w:type="spellEnd"/>
    </w:p>
    <w:p w14:paraId="0FB92A81" w14:textId="77777777" w:rsidR="00534988" w:rsidRDefault="00534988" w:rsidP="0053498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E85EF3" w14:textId="4DA0561A" w:rsidR="00534988" w:rsidRDefault="00534988" w:rsidP="00534988">
      <w:proofErr w:type="spellStart"/>
      <w:r>
        <w:rPr>
          <w:rFonts w:ascii="Consolas" w:hAnsi="Consolas" w:cs="Consolas"/>
          <w:color w:val="000000"/>
          <w:sz w:val="19"/>
          <w:szCs w:val="19"/>
        </w:rPr>
        <w:t>SfFunctie</w:t>
      </w:r>
      <w:proofErr w:type="spellEnd"/>
    </w:p>
    <w:p w14:paraId="4E763141" w14:textId="77777777" w:rsidR="009871EF" w:rsidRDefault="009871EF" w:rsidP="002C7982"/>
    <w:p w14:paraId="6163C456" w14:textId="77777777" w:rsidR="009871EF" w:rsidRDefault="009871EF" w:rsidP="002C7982"/>
    <w:p w14:paraId="4B700E9A" w14:textId="77777777" w:rsidR="009871EF" w:rsidRDefault="009871EF" w:rsidP="002C7982"/>
    <w:p w14:paraId="24ED1159" w14:textId="77777777" w:rsidR="009871EF" w:rsidRDefault="009871EF" w:rsidP="002C7982"/>
    <w:p w14:paraId="35BF5049" w14:textId="77777777" w:rsidR="009871EF" w:rsidRDefault="009871EF" w:rsidP="002C7982"/>
    <w:p w14:paraId="0777C8E7" w14:textId="77777777" w:rsidR="009871EF" w:rsidRDefault="009871EF" w:rsidP="002C7982"/>
    <w:p w14:paraId="19630B3B" w14:textId="77777777" w:rsidR="009871EF" w:rsidRDefault="009871EF" w:rsidP="002C7982"/>
    <w:p w14:paraId="07B28A96" w14:textId="77777777" w:rsidR="009871EF" w:rsidRDefault="009871EF" w:rsidP="002C7982"/>
    <w:p w14:paraId="677B6026" w14:textId="77777777" w:rsidR="009871EF" w:rsidRDefault="009871EF" w:rsidP="002C7982"/>
    <w:p w14:paraId="032492D6" w14:textId="77777777" w:rsidR="009871EF" w:rsidRDefault="009871EF" w:rsidP="002C7982"/>
    <w:p w14:paraId="2D21C6FA" w14:textId="77777777" w:rsidR="009871EF" w:rsidRDefault="009871EF" w:rsidP="002C7982"/>
    <w:p w14:paraId="03DB373F" w14:textId="77777777" w:rsidR="009871EF" w:rsidRDefault="009871EF" w:rsidP="002C7982"/>
    <w:p w14:paraId="0BE32EE0" w14:textId="77777777" w:rsidR="009871EF" w:rsidRDefault="009871EF" w:rsidP="002C7982"/>
    <w:p w14:paraId="62795A63" w14:textId="77777777" w:rsidR="009871EF" w:rsidRDefault="009871EF" w:rsidP="002C7982"/>
    <w:p w14:paraId="4B95084D" w14:textId="77777777" w:rsidR="009871EF" w:rsidRDefault="009871EF" w:rsidP="002C7982"/>
    <w:p w14:paraId="2F6C461E" w14:textId="77777777" w:rsidR="009871EF" w:rsidRDefault="009871EF" w:rsidP="002C7982"/>
    <w:p w14:paraId="1B1408FA" w14:textId="77777777" w:rsidR="00534988" w:rsidRDefault="00534988" w:rsidP="002C7982"/>
    <w:p w14:paraId="6AA91704" w14:textId="77777777" w:rsidR="00534988" w:rsidRDefault="00534988" w:rsidP="002C7982"/>
    <w:p w14:paraId="73E4D721" w14:textId="77777777" w:rsidR="00534988" w:rsidRDefault="00534988" w:rsidP="002C7982"/>
    <w:p w14:paraId="2D1E15A9" w14:textId="77777777" w:rsidR="00534988" w:rsidRDefault="00534988" w:rsidP="002C7982"/>
    <w:p w14:paraId="7631B3DB" w14:textId="77777777" w:rsidR="00534988" w:rsidRDefault="00534988" w:rsidP="002C7982"/>
    <w:p w14:paraId="6BCDD2FD" w14:textId="77777777" w:rsidR="00534988" w:rsidRDefault="00534988" w:rsidP="002C7982"/>
    <w:p w14:paraId="52242C9E" w14:textId="77777777" w:rsidR="00534988" w:rsidRDefault="00534988" w:rsidP="002C7982"/>
    <w:p w14:paraId="1EF0D78D" w14:textId="2D6D27D8" w:rsidR="00981516" w:rsidRPr="00090D65" w:rsidRDefault="00981516" w:rsidP="00090D65">
      <w:pPr>
        <w:pStyle w:val="Heading2"/>
        <w:rPr>
          <w:rStyle w:val="Heading2Char"/>
          <w:b/>
          <w:szCs w:val="32"/>
        </w:rPr>
      </w:pPr>
      <w:bookmarkStart w:id="54" w:name="_Toc57993233"/>
      <w:bookmarkStart w:id="55" w:name="_Toc60241419"/>
      <w:proofErr w:type="spellStart"/>
      <w:r w:rsidRPr="00090D65">
        <w:rPr>
          <w:szCs w:val="32"/>
        </w:rPr>
        <w:t>S</w:t>
      </w:r>
      <w:r w:rsidRPr="00090D65">
        <w:rPr>
          <w:rStyle w:val="Heading2Char"/>
          <w:b/>
          <w:szCs w:val="32"/>
        </w:rPr>
        <w:t>tructurarea</w:t>
      </w:r>
      <w:proofErr w:type="spellEnd"/>
      <w:r w:rsidR="00D93086" w:rsidRPr="00090D65">
        <w:rPr>
          <w:szCs w:val="32"/>
        </w:rPr>
        <w:t xml:space="preserve"> </w:t>
      </w:r>
      <w:proofErr w:type="spellStart"/>
      <w:r w:rsidR="00D93086" w:rsidRPr="00090D65">
        <w:rPr>
          <w:szCs w:val="32"/>
        </w:rPr>
        <w:t>L</w:t>
      </w:r>
      <w:r w:rsidRPr="00090D65">
        <w:rPr>
          <w:rStyle w:val="Heading2Char"/>
          <w:b/>
          <w:szCs w:val="32"/>
        </w:rPr>
        <w:t>ucrării</w:t>
      </w:r>
      <w:bookmarkEnd w:id="54"/>
      <w:bookmarkEnd w:id="55"/>
      <w:proofErr w:type="spellEnd"/>
    </w:p>
    <w:p w14:paraId="347155BB" w14:textId="77777777" w:rsidR="00090D65" w:rsidRDefault="00090D65" w:rsidP="00090D65"/>
    <w:p w14:paraId="6CA75649" w14:textId="77777777" w:rsidR="00090D65" w:rsidRPr="00090D65" w:rsidRDefault="00090D65" w:rsidP="00090D65"/>
    <w:p w14:paraId="188A0F9F" w14:textId="2C0C3AB6" w:rsidR="00981516" w:rsidRPr="00090D65" w:rsidRDefault="00981516" w:rsidP="00090D65">
      <w:pPr>
        <w:pStyle w:val="Heading3"/>
        <w:rPr>
          <w:sz w:val="32"/>
          <w:szCs w:val="32"/>
        </w:rPr>
      </w:pPr>
      <w:bookmarkStart w:id="56" w:name="_Toc57993234"/>
      <w:bookmarkStart w:id="57" w:name="_Toc60241420"/>
      <w:proofErr w:type="spellStart"/>
      <w:r w:rsidRPr="00090D65">
        <w:rPr>
          <w:sz w:val="32"/>
          <w:szCs w:val="32"/>
        </w:rPr>
        <w:lastRenderedPageBreak/>
        <w:t>S</w:t>
      </w:r>
      <w:r w:rsidR="00E22D87" w:rsidRPr="00090D65">
        <w:rPr>
          <w:sz w:val="32"/>
          <w:szCs w:val="32"/>
        </w:rPr>
        <w:t>chemă</w:t>
      </w:r>
      <w:proofErr w:type="spellEnd"/>
      <w:r w:rsidRPr="00090D65">
        <w:rPr>
          <w:sz w:val="32"/>
          <w:szCs w:val="32"/>
        </w:rPr>
        <w:t xml:space="preserve"> </w:t>
      </w:r>
      <w:bookmarkEnd w:id="56"/>
      <w:r w:rsidR="00D93086" w:rsidRPr="00090D65">
        <w:rPr>
          <w:sz w:val="32"/>
          <w:szCs w:val="32"/>
        </w:rPr>
        <w:t>Bloc</w:t>
      </w:r>
      <w:bookmarkEnd w:id="57"/>
    </w:p>
    <w:p w14:paraId="0386009C" w14:textId="77777777" w:rsidR="00981516" w:rsidRDefault="00981516" w:rsidP="000D2808">
      <w:pPr>
        <w:spacing w:line="360" w:lineRule="auto"/>
        <w:jc w:val="center"/>
      </w:pPr>
    </w:p>
    <w:p w14:paraId="4A8EF3E0" w14:textId="77777777" w:rsidR="00AC643C" w:rsidRDefault="00AC643C" w:rsidP="000D2808">
      <w:pPr>
        <w:spacing w:line="360" w:lineRule="auto"/>
        <w:jc w:val="center"/>
      </w:pPr>
    </w:p>
    <w:p w14:paraId="1B310A02" w14:textId="77777777" w:rsidR="00AC643C" w:rsidRDefault="00AC643C" w:rsidP="000D2808">
      <w:pPr>
        <w:spacing w:line="360" w:lineRule="auto"/>
        <w:jc w:val="center"/>
      </w:pPr>
    </w:p>
    <w:p w14:paraId="0476EA58" w14:textId="4A37AD98" w:rsidR="00981516" w:rsidRDefault="00AC643C" w:rsidP="00AC643C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E3A290" wp14:editId="531AE7B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2145" cy="4158615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9E403" w14:textId="77777777" w:rsidR="0052499A" w:rsidRDefault="0052499A" w:rsidP="000D2808">
      <w:pPr>
        <w:pStyle w:val="Caption"/>
        <w:spacing w:line="360" w:lineRule="auto"/>
      </w:pPr>
    </w:p>
    <w:p w14:paraId="6108E8AA" w14:textId="175884D2" w:rsidR="00981516" w:rsidRDefault="007A2997" w:rsidP="000D2808">
      <w:pPr>
        <w:pStyle w:val="Caption"/>
        <w:spacing w:line="360" w:lineRule="auto"/>
      </w:pPr>
      <w:r>
        <w:t>Figure 18</w:t>
      </w:r>
      <w:r w:rsidR="007E1FC8">
        <w:t>.</w:t>
      </w:r>
      <w:r w:rsidR="00E22D87">
        <w:t xml:space="preserve"> </w:t>
      </w:r>
      <w:proofErr w:type="spellStart"/>
      <w:r w:rsidR="00E22D87">
        <w:t>Schemă</w:t>
      </w:r>
      <w:proofErr w:type="spellEnd"/>
      <w:r w:rsidR="00981516">
        <w:t xml:space="preserve"> bloc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251B3974" w14:textId="550B8BD1" w:rsidR="00981516" w:rsidRDefault="00981516" w:rsidP="000D2808">
      <w:pPr>
        <w:spacing w:line="360" w:lineRule="auto"/>
      </w:pPr>
    </w:p>
    <w:p w14:paraId="36FFA479" w14:textId="77777777" w:rsidR="00AC643C" w:rsidRDefault="00AC643C" w:rsidP="000D2808">
      <w:pPr>
        <w:spacing w:line="360" w:lineRule="auto"/>
      </w:pPr>
    </w:p>
    <w:p w14:paraId="1D1F0852" w14:textId="77777777" w:rsidR="00AC643C" w:rsidRDefault="00AC643C" w:rsidP="000D2808">
      <w:pPr>
        <w:spacing w:line="360" w:lineRule="auto"/>
      </w:pPr>
    </w:p>
    <w:p w14:paraId="61AA96D2" w14:textId="77777777" w:rsidR="00090D65" w:rsidRDefault="00090D65" w:rsidP="000D2808">
      <w:pPr>
        <w:spacing w:line="360" w:lineRule="auto"/>
      </w:pPr>
    </w:p>
    <w:p w14:paraId="2077DA6E" w14:textId="5E7D79A1" w:rsidR="00981516" w:rsidRPr="00D93086" w:rsidRDefault="00981516" w:rsidP="00090D65">
      <w:pPr>
        <w:pStyle w:val="Heading3"/>
        <w:rPr>
          <w:rStyle w:val="Heading1Char"/>
          <w:b/>
          <w:sz w:val="32"/>
          <w:szCs w:val="32"/>
        </w:rPr>
      </w:pPr>
      <w:bookmarkStart w:id="58" w:name="_Toc57993235"/>
      <w:bookmarkStart w:id="59" w:name="_Toc60241421"/>
      <w:proofErr w:type="spellStart"/>
      <w:r w:rsidRPr="00090D65">
        <w:rPr>
          <w:sz w:val="32"/>
          <w:szCs w:val="32"/>
        </w:rPr>
        <w:t>S</w:t>
      </w:r>
      <w:r w:rsidR="004D3BE1" w:rsidRPr="00090D65">
        <w:rPr>
          <w:sz w:val="32"/>
          <w:szCs w:val="32"/>
        </w:rPr>
        <w:t>chemă</w:t>
      </w:r>
      <w:proofErr w:type="spellEnd"/>
      <w:r w:rsidRPr="00D93086">
        <w:t xml:space="preserve"> </w:t>
      </w:r>
      <w:proofErr w:type="spellStart"/>
      <w:r w:rsidR="00D93086" w:rsidRPr="00D93086">
        <w:rPr>
          <w:rStyle w:val="Heading1Char"/>
          <w:b/>
          <w:sz w:val="32"/>
          <w:szCs w:val="32"/>
        </w:rPr>
        <w:t>E</w:t>
      </w:r>
      <w:r w:rsidRPr="00090D65">
        <w:rPr>
          <w:sz w:val="32"/>
          <w:szCs w:val="32"/>
        </w:rPr>
        <w:t>lectric</w:t>
      </w:r>
      <w:bookmarkEnd w:id="58"/>
      <w:r w:rsidR="004D3BE1" w:rsidRPr="00090D65">
        <w:rPr>
          <w:sz w:val="32"/>
          <w:szCs w:val="32"/>
        </w:rPr>
        <w:t>ă</w:t>
      </w:r>
      <w:bookmarkEnd w:id="59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</w:p>
    <w:p w14:paraId="3DF7CE8C" w14:textId="6D1FF6D0" w:rsidR="00981516" w:rsidRDefault="007C0A6B" w:rsidP="000D2808">
      <w:pPr>
        <w:spacing w:line="360" w:lineRule="auto"/>
        <w:ind w:left="630"/>
      </w:pPr>
      <w:r>
        <w:rPr>
          <w:noProof/>
        </w:rPr>
        <w:pict w14:anchorId="3A49FD0C">
          <v:shape id="_x0000_s1029" type="#_x0000_t75" style="position:absolute;left:0;text-align:left;margin-left:.2pt;margin-top:72.1pt;width:451pt;height:320.6pt;z-index:251699200;mso-position-horizontal-relative:text;mso-position-vertical-relative:text;mso-width-relative:page;mso-height-relative:page">
            <v:imagedata r:id="rId43" o:title="schema electrica"/>
            <w10:wrap type="square"/>
          </v:shape>
        </w:pict>
      </w:r>
    </w:p>
    <w:p w14:paraId="13D5E923" w14:textId="28A21582" w:rsidR="00981516" w:rsidRDefault="00981516" w:rsidP="00D170CB">
      <w:pPr>
        <w:spacing w:line="360" w:lineRule="auto"/>
      </w:pP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E4C7A8D" w14:textId="77777777" w:rsidR="004D3BE1" w:rsidRDefault="004D3BE1" w:rsidP="000D2808">
      <w:pPr>
        <w:keepNext/>
        <w:spacing w:line="360" w:lineRule="auto"/>
        <w:ind w:left="720"/>
        <w:jc w:val="center"/>
      </w:pPr>
    </w:p>
    <w:p w14:paraId="72417BAD" w14:textId="315221F9" w:rsidR="00981516" w:rsidRDefault="007A2997" w:rsidP="000D2808">
      <w:pPr>
        <w:pStyle w:val="Caption"/>
        <w:spacing w:line="360" w:lineRule="auto"/>
      </w:pPr>
      <w:r>
        <w:t>Figure 19</w:t>
      </w:r>
      <w:r w:rsidR="007E1FC8">
        <w:t>.</w:t>
      </w:r>
      <w:r w:rsidR="004D3BE1">
        <w:t xml:space="preserve"> </w:t>
      </w:r>
      <w:proofErr w:type="spellStart"/>
      <w:r w:rsidR="004D3BE1">
        <w:t>Schemă</w:t>
      </w:r>
      <w:proofErr w:type="spellEnd"/>
      <w:r w:rsidR="004D3BE1">
        <w:t xml:space="preserve"> </w:t>
      </w:r>
      <w:proofErr w:type="spellStart"/>
      <w:r w:rsidR="004D3BE1">
        <w:t>electrică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Default="00981516" w:rsidP="000D2808">
      <w:pPr>
        <w:spacing w:line="360" w:lineRule="auto"/>
      </w:pPr>
    </w:p>
    <w:p w14:paraId="16586120" w14:textId="77777777" w:rsidR="00090D65" w:rsidRPr="00E21A1D" w:rsidRDefault="00090D65" w:rsidP="000D2808">
      <w:pPr>
        <w:spacing w:line="360" w:lineRule="auto"/>
      </w:pPr>
    </w:p>
    <w:p w14:paraId="0F34A05D" w14:textId="1E6FD97D" w:rsidR="00981516" w:rsidRPr="008B3846" w:rsidRDefault="00981516" w:rsidP="00090D65">
      <w:pPr>
        <w:pStyle w:val="Heading3"/>
      </w:pPr>
      <w:bookmarkStart w:id="60" w:name="_Toc57993236"/>
      <w:bookmarkStart w:id="61" w:name="_Toc60241422"/>
      <w:proofErr w:type="spellStart"/>
      <w:r w:rsidRPr="00090D65">
        <w:rPr>
          <w:sz w:val="32"/>
          <w:szCs w:val="32"/>
        </w:rPr>
        <w:t>S</w:t>
      </w:r>
      <w:r w:rsidR="00B43B4F" w:rsidRPr="00090D65">
        <w:rPr>
          <w:sz w:val="32"/>
          <w:szCs w:val="32"/>
        </w:rPr>
        <w:t>chemă</w:t>
      </w:r>
      <w:proofErr w:type="spellEnd"/>
      <w:r w:rsidRPr="008B3846">
        <w:t xml:space="preserve"> </w:t>
      </w:r>
      <w:r w:rsidRPr="00090D65">
        <w:rPr>
          <w:rStyle w:val="Heading4Char"/>
          <w:b/>
          <w:i w:val="0"/>
          <w:sz w:val="32"/>
          <w:szCs w:val="32"/>
        </w:rPr>
        <w:t>de</w:t>
      </w:r>
      <w:r w:rsidRPr="008B3846">
        <w:t xml:space="preserve"> </w:t>
      </w:r>
      <w:bookmarkEnd w:id="60"/>
      <w:proofErr w:type="spellStart"/>
      <w:r w:rsidR="00D93086" w:rsidRPr="00090D65">
        <w:rPr>
          <w:sz w:val="32"/>
          <w:szCs w:val="32"/>
        </w:rPr>
        <w:t>Conectare</w:t>
      </w:r>
      <w:bookmarkEnd w:id="61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62BBF3E1" w14:textId="3BD6859C" w:rsidR="00981516" w:rsidRDefault="00981516" w:rsidP="000D2808">
      <w:pPr>
        <w:spacing w:line="360" w:lineRule="auto"/>
      </w:pPr>
    </w:p>
    <w:p w14:paraId="41DCE668" w14:textId="77777777" w:rsidR="002E379D" w:rsidRDefault="002E379D" w:rsidP="000D2808">
      <w:pPr>
        <w:spacing w:line="360" w:lineRule="auto"/>
      </w:pPr>
    </w:p>
    <w:p w14:paraId="5F87DD72" w14:textId="377CEBC0" w:rsidR="00981516" w:rsidRDefault="00981516" w:rsidP="000D2808">
      <w:pPr>
        <w:spacing w:line="360" w:lineRule="auto"/>
      </w:pPr>
    </w:p>
    <w:p w14:paraId="7A474F07" w14:textId="4E6CEB2F" w:rsidR="00981516" w:rsidRDefault="00B43B4F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12F61549">
            <wp:simplePos x="0" y="0"/>
            <wp:positionH relativeFrom="margin">
              <wp:align>center</wp:align>
            </wp:positionH>
            <wp:positionV relativeFrom="paragraph">
              <wp:posOffset>86691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5357D43B" w14:textId="77777777" w:rsidR="007E1FC8" w:rsidRDefault="007E1FC8" w:rsidP="000D2808">
      <w:pPr>
        <w:spacing w:line="360" w:lineRule="auto"/>
      </w:pPr>
    </w:p>
    <w:p w14:paraId="772FAC14" w14:textId="77777777" w:rsidR="00981516" w:rsidRDefault="00981516" w:rsidP="003A06D3">
      <w:pPr>
        <w:keepNext/>
        <w:spacing w:line="360" w:lineRule="auto"/>
      </w:pPr>
    </w:p>
    <w:p w14:paraId="7AE97B2A" w14:textId="67A8D453" w:rsidR="00981516" w:rsidRDefault="007A2997" w:rsidP="000D2808">
      <w:pPr>
        <w:pStyle w:val="Caption"/>
        <w:spacing w:line="360" w:lineRule="auto"/>
      </w:pPr>
      <w:r>
        <w:t>Figure 20</w:t>
      </w:r>
      <w:r w:rsidR="007E1FC8">
        <w:t>.</w:t>
      </w:r>
      <w:r w:rsidR="00981516">
        <w:t xml:space="preserve"> </w:t>
      </w:r>
      <w:proofErr w:type="spellStart"/>
      <w:r w:rsidR="00B43B4F">
        <w:t>Schemă</w:t>
      </w:r>
      <w:proofErr w:type="spellEnd"/>
      <w:r w:rsidR="00981516">
        <w:t xml:space="preserve"> de </w:t>
      </w:r>
      <w:proofErr w:type="spellStart"/>
      <w:r w:rsidR="00981516">
        <w:t>conectare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7B2B222B" w14:textId="77777777" w:rsidR="003A06D3" w:rsidRDefault="003A06D3" w:rsidP="000D2808">
      <w:pPr>
        <w:spacing w:line="360" w:lineRule="auto"/>
      </w:pPr>
    </w:p>
    <w:p w14:paraId="4CF6AA96" w14:textId="77777777" w:rsidR="00090D65" w:rsidRPr="00E21A1D" w:rsidRDefault="00090D65" w:rsidP="000D2808">
      <w:pPr>
        <w:spacing w:line="360" w:lineRule="auto"/>
      </w:pPr>
    </w:p>
    <w:p w14:paraId="03FB8FF6" w14:textId="59F02E03" w:rsidR="00981516" w:rsidRPr="0014711A" w:rsidRDefault="00D93086" w:rsidP="008A0A11">
      <w:pPr>
        <w:pStyle w:val="Heading1"/>
        <w:rPr>
          <w:sz w:val="32"/>
          <w:szCs w:val="32"/>
        </w:rPr>
      </w:pPr>
      <w:bookmarkStart w:id="62" w:name="_bibliografie"/>
      <w:bookmarkStart w:id="63" w:name="_Toc57993238"/>
      <w:bookmarkStart w:id="64" w:name="_Toc60241424"/>
      <w:bookmarkEnd w:id="62"/>
      <w:proofErr w:type="spellStart"/>
      <w:r w:rsidRPr="0014711A">
        <w:rPr>
          <w:sz w:val="32"/>
          <w:szCs w:val="32"/>
        </w:rPr>
        <w:t>B</w:t>
      </w:r>
      <w:r w:rsidR="00981516" w:rsidRPr="0014711A">
        <w:rPr>
          <w:rStyle w:val="Heading2Char"/>
          <w:b/>
          <w:szCs w:val="32"/>
        </w:rPr>
        <w:t>ibliografie</w:t>
      </w:r>
      <w:bookmarkEnd w:id="63"/>
      <w:bookmarkEnd w:id="64"/>
      <w:proofErr w:type="spellEnd"/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7C0A6B" w:rsidP="000D2808">
      <w:pPr>
        <w:pStyle w:val="ListParagraph"/>
        <w:numPr>
          <w:ilvl w:val="0"/>
          <w:numId w:val="15"/>
        </w:numPr>
        <w:spacing w:line="360" w:lineRule="auto"/>
      </w:pPr>
      <w:hyperlink r:id="rId45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7C0A6B" w:rsidP="000D2808">
      <w:pPr>
        <w:pStyle w:val="ListParagraph"/>
        <w:numPr>
          <w:ilvl w:val="0"/>
          <w:numId w:val="15"/>
        </w:numPr>
        <w:spacing w:line="360" w:lineRule="auto"/>
      </w:pPr>
      <w:hyperlink r:id="rId46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7C0A6B" w:rsidP="000D2808">
      <w:pPr>
        <w:pStyle w:val="ListParagraph"/>
        <w:numPr>
          <w:ilvl w:val="0"/>
          <w:numId w:val="15"/>
        </w:numPr>
        <w:spacing w:line="360" w:lineRule="auto"/>
      </w:pPr>
      <w:hyperlink r:id="rId47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7C0A6B" w:rsidP="000D2808">
      <w:pPr>
        <w:pStyle w:val="ListParagraph"/>
        <w:numPr>
          <w:ilvl w:val="0"/>
          <w:numId w:val="15"/>
        </w:numPr>
        <w:spacing w:line="360" w:lineRule="auto"/>
      </w:pPr>
      <w:hyperlink r:id="rId48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7C0A6B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7C0A6B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9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7C0A6B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0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7C0A6B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1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7C0A6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7C0A6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7C0A6B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7C0A6B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7C0A6B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7C0A6B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7C0A6B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7C0A6B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7C0A6B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7C0A6B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7C0A6B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2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18B8018" w:rsidR="00AB52B8" w:rsidRDefault="007A2997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3" w:history="1">
        <w:r w:rsidRPr="008B589C">
          <w:rPr>
            <w:rStyle w:val="Hyperlink"/>
          </w:rPr>
          <w:t>https://dronebotworkshop.com/lcd-displays-arduino/</w:t>
        </w:r>
      </w:hyperlink>
    </w:p>
    <w:p w14:paraId="0E4ADDA1" w14:textId="0ED98D80" w:rsidR="007A2997" w:rsidRPr="00CF6D63" w:rsidRDefault="007A2997" w:rsidP="007A299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7A2997">
        <w:rPr>
          <w:color w:val="0000FF"/>
          <w:u w:val="single"/>
        </w:rPr>
        <w:t>https://components101.com/sensors/bh1750-ambient-light-sensor</w:t>
      </w:r>
    </w:p>
    <w:sectPr w:rsidR="007A2997" w:rsidRPr="00CF6D63" w:rsidSect="005B6A2B">
      <w:headerReference w:type="first" r:id="rId64"/>
      <w:footerReference w:type="first" r:id="rId65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CB999" w14:textId="77777777" w:rsidR="00D7463D" w:rsidRDefault="00D7463D" w:rsidP="0056350E">
      <w:pPr>
        <w:spacing w:line="240" w:lineRule="auto"/>
      </w:pPr>
      <w:r>
        <w:separator/>
      </w:r>
    </w:p>
  </w:endnote>
  <w:endnote w:type="continuationSeparator" w:id="0">
    <w:p w14:paraId="2A9B984A" w14:textId="77777777" w:rsidR="00D7463D" w:rsidRDefault="00D7463D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7C0A6B" w:rsidRPr="002D092A" w:rsidRDefault="007C0A6B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A571DE">
      <w:rPr>
        <w:rFonts w:cs="Arial"/>
        <w:noProof/>
        <w:szCs w:val="20"/>
      </w:rPr>
      <w:t>30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7C0A6B" w:rsidRDefault="007C0A6B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7C0A6B" w:rsidRPr="005B6A2B" w:rsidRDefault="007C0A6B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A56FD5">
      <w:rPr>
        <w:rFonts w:cs="Arial"/>
        <w:noProof/>
        <w:szCs w:val="20"/>
      </w:rPr>
      <w:t>4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E25CE8" w14:textId="77777777" w:rsidR="00D7463D" w:rsidRDefault="00D7463D" w:rsidP="0056350E">
      <w:pPr>
        <w:spacing w:line="240" w:lineRule="auto"/>
      </w:pPr>
      <w:r>
        <w:separator/>
      </w:r>
    </w:p>
  </w:footnote>
  <w:footnote w:type="continuationSeparator" w:id="0">
    <w:p w14:paraId="2AFFB563" w14:textId="77777777" w:rsidR="00D7463D" w:rsidRDefault="00D7463D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70008949" w:rsidR="007C0A6B" w:rsidRPr="00A81227" w:rsidRDefault="007C0A6B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16" name="Picture 1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89400870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7C0A6B" w:rsidRDefault="007C0A6B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27452195" w:rsidR="007C0A6B" w:rsidRPr="00092181" w:rsidRDefault="007C0A6B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6EE22E46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D65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1FC6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764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11A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B6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48B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B4F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5F7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3ED7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C7982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79D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87F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499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4D91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ABD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99A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59E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988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111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0F5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632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1F1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02F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997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A6B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73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E0F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EEB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A11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1EF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DA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6FD5"/>
    <w:rsid w:val="00A571DE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A4D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A5E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45D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3FF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871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463D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3E5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1A1C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AEF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42E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8A0A1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8A0A1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jpg"/><Relationship Id="rId47" Type="http://schemas.openxmlformats.org/officeDocument/2006/relationships/hyperlink" Target="https://www.farnell.com/datasheets/1682209.pdf" TargetMode="External"/><Relationship Id="rId50" Type="http://schemas.openxmlformats.org/officeDocument/2006/relationships/hyperlink" Target="https://cdn-shop.adafruit.com/datasheets/TSL2561.pdf" TargetMode="External"/><Relationship Id="rId55" Type="http://schemas.openxmlformats.org/officeDocument/2006/relationships/hyperlink" Target="https://www.circuitbread.com/tutorials/how-rgb-leds-work-and-how-to-control-color" TargetMode="External"/><Relationship Id="rId63" Type="http://schemas.openxmlformats.org/officeDocument/2006/relationships/hyperlink" Target="https://dronebotworkshop.com/lcd-displays-arduino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ardushop.ro/1329-thickbox_default/dht11-digital-temperature-and-humidity-sensor-module.jpg" TargetMode="External"/><Relationship Id="rId53" Type="http://schemas.openxmlformats.org/officeDocument/2006/relationships/hyperlink" Target="https://clubarcrobotica.wordpress.com/arduino-remote-controlled-led-using-hc-05-bluetooth/" TargetMode="External"/><Relationship Id="rId58" Type="http://schemas.openxmlformats.org/officeDocument/2006/relationships/hyperlink" Target="https://components101.com/mq2-gas-sensor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www.sparkfun.com/datasheets/Sensors/Biometric/MQ-7.pdf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cdn-learn.adafruit.com/downloads/pdf/pir-passive-infrared-proximity-motion-sensor.pdf" TargetMode="External"/><Relationship Id="rId56" Type="http://schemas.openxmlformats.org/officeDocument/2006/relationships/hyperlink" Target="https://components101.com/rgb-led-pinout-configuration-circuit-datasheet" TargetMode="External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hyperlink" Target="https://cdn-learn.adafruit.com/downloads/pdf/tsl2561.pdf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mouser.com/datasheet/2/758/DHT11-Technical-Data-Sheet-Translated-Version-1143054.pdf" TargetMode="External"/><Relationship Id="rId59" Type="http://schemas.openxmlformats.org/officeDocument/2006/relationships/hyperlink" Target="https://create.arduino.cc/projecthub/Junezriyaz/how-to-connect-mq2-gas-sensor-to-arduino-f6a456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makersportal.com/blog/2018/4/19/arduino-light-sensor-tsl2561-and-experiments-with-infrared-and-visible-light" TargetMode="External"/><Relationship Id="rId62" Type="http://schemas.openxmlformats.org/officeDocument/2006/relationships/hyperlink" Target="https://opencircuit.shop/resources/file/da88acc1702a90667728fcf4ac9c75c455475706466/I2C-LCD-interface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distrelec.ro/Web/WebShopImages/landscape_large/9-/01/arduino-a000066.jpg" TargetMode="External"/><Relationship Id="rId57" Type="http://schemas.openxmlformats.org/officeDocument/2006/relationships/hyperlink" Target="https://create.arduino.cc/projecthub/AlexanderVaughn/not-your-typical-rgb-led-356854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hyperlink" Target="https://maker.pro/custom/tutorial/hc-05-bluetooth-transceiver-module-datasheet-highlights" TargetMode="External"/><Relationship Id="rId60" Type="http://schemas.openxmlformats.org/officeDocument/2006/relationships/hyperlink" Target="http://www.learningaboutelectronics.com/Articles/MQ-7-carbon-monoxide-sensor-circuit-with-arduino.php" TargetMode="External"/><Relationship Id="rId65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58A85A-FD2E-4958-8BBA-57CFB76AF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1214</TotalTime>
  <Pages>32</Pages>
  <Words>2764</Words>
  <Characters>15757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Casă inteligentă</vt:lpstr>
    </vt:vector>
  </TitlesOfParts>
  <Company>FotoNation</Company>
  <LinksUpToDate>false</LinksUpToDate>
  <CharactersWithSpaces>18485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Casă inteligentă</dc:title>
  <dc:subject/>
  <dc:creator>Dan NICULA</dc:creator>
  <cp:keywords/>
  <dc:description/>
  <cp:lastModifiedBy>Andrei Zaharia</cp:lastModifiedBy>
  <cp:revision>133</cp:revision>
  <cp:lastPrinted>2020-12-04T15:32:00Z</cp:lastPrinted>
  <dcterms:created xsi:type="dcterms:W3CDTF">2020-11-24T16:58:00Z</dcterms:created>
  <dcterms:modified xsi:type="dcterms:W3CDTF">2020-12-30T15:36:00Z</dcterms:modified>
  <cp:category>Project name</cp:category>
</cp:coreProperties>
</file>