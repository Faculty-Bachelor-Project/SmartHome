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  <w:lang w:val="ro-RO" w:eastAsia="ro-RO"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6AC1B2" w:rsidR="000D2808" w:rsidRPr="002305D0" w:rsidRDefault="00E5466A" w:rsidP="00CE73FF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3C0095">
                  <w:rPr>
                    <w:rStyle w:val="TitleChar"/>
                    <w:rFonts w:ascii="UT Sans" w:hAnsi="UT Sans"/>
                    <w:b/>
                  </w:rPr>
                  <w:t>Cas</w:t>
                </w:r>
                <w:r w:rsidR="00CE73FF">
                  <w:rPr>
                    <w:rStyle w:val="TitleChar"/>
                    <w:rFonts w:ascii="UT Sans" w:hAnsi="UT Sans"/>
                    <w:b/>
                  </w:rPr>
                  <w:t>ă</w:t>
                </w:r>
                <w:r w:rsidR="003C0095">
                  <w:rPr>
                    <w:rStyle w:val="TitleChar"/>
                    <w:rFonts w:ascii="UT Sans" w:hAnsi="UT Sans"/>
                    <w:b/>
                  </w:rPr>
                  <w:t xml:space="preserve"> inteligentă</w:t>
                </w:r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1594A787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r>
              <w:rPr>
                <w:rFonts w:ascii="UT Sans" w:hAnsi="UT Sans"/>
                <w:b/>
                <w:sz w:val="32"/>
                <w:szCs w:val="32"/>
              </w:rPr>
              <w:t>Studenț</w:t>
            </w:r>
            <w:r w:rsidR="000D2808">
              <w:rPr>
                <w:rFonts w:ascii="UT Sans" w:hAnsi="UT Sans"/>
                <w:b/>
                <w:sz w:val="32"/>
                <w:szCs w:val="32"/>
              </w:rPr>
              <w:t>i</w:t>
            </w:r>
            <w:r w:rsidR="000D2808"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4EDCD116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D2808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Grupa: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23820A5C" w14:textId="77777777" w:rsidR="00B7168C" w:rsidRDefault="00B7168C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4ED42950" w14:textId="77777777" w:rsidR="00B7168C" w:rsidRDefault="00B7168C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p w14:paraId="27475DAA" w14:textId="43AEC9D7" w:rsidR="00981516" w:rsidRPr="002305D0" w:rsidRDefault="00981516" w:rsidP="00B7168C">
      <w:pPr>
        <w:tabs>
          <w:tab w:val="left" w:pos="2295"/>
        </w:tabs>
        <w:spacing w:line="360" w:lineRule="auto"/>
      </w:pPr>
    </w:p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3B201B15" w:rsidR="00981516" w:rsidRPr="00DD48AD" w:rsidRDefault="003C0095" w:rsidP="000D2808">
          <w:pPr>
            <w:spacing w:line="240" w:lineRule="auto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Conț</w:t>
          </w:r>
          <w:r w:rsidR="00981516" w:rsidRPr="00DD48AD">
            <w:rPr>
              <w:b/>
              <w:sz w:val="36"/>
              <w:szCs w:val="36"/>
            </w:rPr>
            <w:t>inut</w:t>
          </w:r>
        </w:p>
        <w:p w14:paraId="11DC3336" w14:textId="77777777" w:rsidR="00BF2916" w:rsidRDefault="00981516">
          <w:pPr>
            <w:pStyle w:val="TOC1"/>
            <w:rPr>
              <w:rFonts w:asciiTheme="minorHAnsi" w:hAnsiTheme="minorHAnsi"/>
              <w:lang w:val="ro-RO" w:eastAsia="ro-RO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493610" w:history="1">
            <w:r w:rsidR="00BF2916" w:rsidRPr="00C1241B">
              <w:rPr>
                <w:rStyle w:val="Hyperlink"/>
              </w:rPr>
              <w:t>1</w:t>
            </w:r>
            <w:r w:rsidR="00BF2916">
              <w:rPr>
                <w:rFonts w:asciiTheme="minorHAnsi" w:hAnsiTheme="minorHAnsi"/>
                <w:lang w:val="ro-RO" w:eastAsia="ro-RO"/>
              </w:rPr>
              <w:tab/>
            </w:r>
            <w:r w:rsidR="00BF2916" w:rsidRPr="00C1241B">
              <w:rPr>
                <w:rStyle w:val="Hyperlink"/>
              </w:rPr>
              <w:t>Rezumatul Lucrării</w:t>
            </w:r>
            <w:r w:rsidR="00BF2916">
              <w:rPr>
                <w:webHidden/>
              </w:rPr>
              <w:tab/>
            </w:r>
            <w:r w:rsidR="00BF2916">
              <w:rPr>
                <w:webHidden/>
              </w:rPr>
              <w:fldChar w:fldCharType="begin"/>
            </w:r>
            <w:r w:rsidR="00BF2916">
              <w:rPr>
                <w:webHidden/>
              </w:rPr>
              <w:instrText xml:space="preserve"> PAGEREF _Toc60493610 \h </w:instrText>
            </w:r>
            <w:r w:rsidR="00BF2916">
              <w:rPr>
                <w:webHidden/>
              </w:rPr>
            </w:r>
            <w:r w:rsidR="00BF2916">
              <w:rPr>
                <w:webHidden/>
              </w:rPr>
              <w:fldChar w:fldCharType="separate"/>
            </w:r>
            <w:r w:rsidR="00BF2916">
              <w:rPr>
                <w:webHidden/>
              </w:rPr>
              <w:t>3</w:t>
            </w:r>
            <w:r w:rsidR="00BF2916">
              <w:rPr>
                <w:webHidden/>
              </w:rPr>
              <w:fldChar w:fldCharType="end"/>
            </w:r>
          </w:hyperlink>
        </w:p>
        <w:p w14:paraId="47A55337" w14:textId="77777777" w:rsidR="00BF2916" w:rsidRDefault="00BF2916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493611" w:history="1">
            <w:r w:rsidRPr="00C1241B">
              <w:rPr>
                <w:rStyle w:val="Hyperlink"/>
              </w:rPr>
              <w:t>2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C1241B">
              <w:rPr>
                <w:rStyle w:val="Hyperlink"/>
              </w:rPr>
              <w:t>Introducere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_Toc60493611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C765274" w14:textId="77777777" w:rsidR="00BF2916" w:rsidRDefault="00BF2916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493612" w:history="1">
            <w:r w:rsidRPr="00C1241B">
              <w:rPr>
                <w:rStyle w:val="Hyperlink"/>
              </w:rPr>
              <w:t>3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C1241B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_Toc60493612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245EE14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13" w:history="1">
            <w:r w:rsidRPr="00C1241B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B491C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14" w:history="1">
            <w:r w:rsidRPr="00C1241B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9AD4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15" w:history="1">
            <w:r w:rsidRPr="00C1241B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80D2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16" w:history="1">
            <w:r w:rsidRPr="00C1241B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Input și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ACEE7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17" w:history="1">
            <w:r w:rsidRPr="00C1241B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Senzorul de temperatură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733A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18" w:history="1">
            <w:r w:rsidRPr="00C1241B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1C8F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19" w:history="1">
            <w:r w:rsidRPr="00C1241B">
              <w:rPr>
                <w:rStyle w:val="Hyperlink"/>
                <w:smallCaps/>
                <w:noProof/>
              </w:rPr>
              <w:t>3.2.2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smallCaps/>
                <w:noProof/>
              </w:rPr>
              <w:t>A</w:t>
            </w:r>
            <w:r w:rsidRPr="00C1241B">
              <w:rPr>
                <w:rStyle w:val="Hyperlink"/>
                <w:noProof/>
              </w:rPr>
              <w:t>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18565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20" w:history="1">
            <w:r w:rsidRPr="00C1241B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75FAA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21" w:history="1">
            <w:r w:rsidRPr="00C1241B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Senzorul de mișcare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CCC8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22" w:history="1">
            <w:r w:rsidRPr="00C1241B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5EE32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23" w:history="1">
            <w:r w:rsidRPr="00C1241B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D053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24" w:history="1">
            <w:r w:rsidRPr="00C1241B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Senzorul de lumină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7EA06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25" w:history="1">
            <w:r w:rsidRPr="00C1241B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9DB59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26" w:history="1">
            <w:r w:rsidRPr="00C1241B">
              <w:rPr>
                <w:rStyle w:val="Hyperlink"/>
                <w:noProof/>
              </w:rPr>
              <w:t>3.4.2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9FDA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27" w:history="1">
            <w:r w:rsidRPr="00C1241B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42B6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28" w:history="1">
            <w:r w:rsidRPr="00C1241B">
              <w:rPr>
                <w:rStyle w:val="Hyperlink"/>
                <w:noProof/>
              </w:rPr>
              <w:t>3.5.1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93C1F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29" w:history="1">
            <w:r w:rsidRPr="00C1241B">
              <w:rPr>
                <w:rStyle w:val="Hyperlink"/>
                <w:noProof/>
              </w:rPr>
              <w:t>3.5.2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62C7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30" w:history="1">
            <w:r w:rsidRPr="00C1241B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4D41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31" w:history="1">
            <w:r w:rsidRPr="00C1241B">
              <w:rPr>
                <w:rStyle w:val="Hyperlink"/>
                <w:noProof/>
              </w:rPr>
              <w:t>3.6.1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6BBC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32" w:history="1">
            <w:r w:rsidRPr="00C1241B">
              <w:rPr>
                <w:rStyle w:val="Hyperlink"/>
                <w:noProof/>
              </w:rPr>
              <w:t>3.6.2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0032F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33" w:history="1">
            <w:r w:rsidRPr="00C1241B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Senzor Gaz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ED88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34" w:history="1">
            <w:r w:rsidRPr="00C1241B">
              <w:rPr>
                <w:rStyle w:val="Hyperlink"/>
                <w:noProof/>
              </w:rPr>
              <w:t>3.7.1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2A83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35" w:history="1">
            <w:r w:rsidRPr="00C1241B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Senzor CO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2AE98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36" w:history="1">
            <w:r w:rsidRPr="00C1241B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E73D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37" w:history="1">
            <w:r w:rsidRPr="00C1241B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41042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38" w:history="1">
            <w:r w:rsidRPr="00C1241B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0B2FC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39" w:history="1">
            <w:r w:rsidRPr="00C1241B">
              <w:rPr>
                <w:rStyle w:val="Hyperlink"/>
                <w:noProof/>
              </w:rPr>
              <w:t>3.9.1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F1C88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40" w:history="1">
            <w:r w:rsidRPr="00C1241B">
              <w:rPr>
                <w:rStyle w:val="Hyperlink"/>
                <w:noProof/>
              </w:rPr>
              <w:t>3.9.2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3C9C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41" w:history="1">
            <w:r w:rsidRPr="00C1241B">
              <w:rPr>
                <w:rStyle w:val="Hyperlink"/>
                <w:noProof/>
              </w:rPr>
              <w:t>3.10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Power Supply Pentru Breadboard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1726" w14:textId="77777777" w:rsidR="00BF2916" w:rsidRDefault="00BF2916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493642" w:history="1">
            <w:r w:rsidRPr="00C1241B">
              <w:rPr>
                <w:rStyle w:val="Hyperlink"/>
              </w:rPr>
              <w:t>4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C1241B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_Toc60493642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BB4DB8D" w14:textId="77777777" w:rsidR="00BF2916" w:rsidRDefault="00BF2916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493643" w:history="1">
            <w:r w:rsidRPr="00C1241B">
              <w:rPr>
                <w:rStyle w:val="Hyperlink"/>
              </w:rPr>
              <w:t>5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C1241B">
              <w:rPr>
                <w:rStyle w:val="Hyperlink"/>
              </w:rPr>
              <w:t>Arhitectura Software / Firmware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_Toc60493643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457ACC2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44" w:history="1">
            <w:r w:rsidRPr="00C1241B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Sistem de Operare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B3DC3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45" w:history="1">
            <w:r w:rsidRPr="00C1241B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  <w:lang w:val="ro-RO"/>
              </w:rPr>
              <w:t>L</w:t>
            </w:r>
            <w:r w:rsidRPr="00C1241B">
              <w:rPr>
                <w:rStyle w:val="Hyperlink"/>
                <w:noProof/>
              </w:rPr>
              <w:t>imbaj</w:t>
            </w:r>
            <w:r w:rsidRPr="00C1241B">
              <w:rPr>
                <w:rStyle w:val="Hyperlink"/>
                <w:noProof/>
                <w:lang w:val="ro-RO"/>
              </w:rPr>
              <w:t xml:space="preserve"> </w:t>
            </w:r>
            <w:r w:rsidRPr="00C1241B">
              <w:rPr>
                <w:rStyle w:val="Hyperlink"/>
                <w:noProof/>
              </w:rPr>
              <w:t>de</w:t>
            </w:r>
            <w:r w:rsidRPr="00C1241B">
              <w:rPr>
                <w:rStyle w:val="Hyperlink"/>
                <w:noProof/>
                <w:lang w:val="ro-RO"/>
              </w:rPr>
              <w:t xml:space="preserve"> P</w:t>
            </w:r>
            <w:r w:rsidRPr="00C1241B">
              <w:rPr>
                <w:rStyle w:val="Hyperlink"/>
                <w:noProof/>
              </w:rPr>
              <w:t>rogramare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068E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46" w:history="1">
            <w:r w:rsidRPr="00C1241B">
              <w:rPr>
                <w:rStyle w:val="Hyperlink"/>
                <w:noProof/>
              </w:rPr>
              <w:t>5.3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Medii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4F93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47" w:history="1">
            <w:r w:rsidRPr="00C1241B">
              <w:rPr>
                <w:rStyle w:val="Hyperlink"/>
                <w:noProof/>
              </w:rPr>
              <w:t>5.4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Compilator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6B104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48" w:history="1">
            <w:r w:rsidRPr="00C1241B">
              <w:rPr>
                <w:rStyle w:val="Hyperlink"/>
                <w:noProof/>
              </w:rPr>
              <w:t>5.5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Librării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AE9B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49" w:history="1">
            <w:r w:rsidRPr="00C1241B">
              <w:rPr>
                <w:rStyle w:val="Hyperlink"/>
                <w:noProof/>
              </w:rPr>
              <w:t>5.6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Schemă Logică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6D71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50" w:history="1">
            <w:r w:rsidRPr="00C1241B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Cod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74891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51" w:history="1">
            <w:r w:rsidRPr="00C1241B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Statistică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7A537" w14:textId="77777777" w:rsidR="00BF2916" w:rsidRDefault="00BF2916">
          <w:pPr>
            <w:pStyle w:val="TOC2"/>
            <w:rPr>
              <w:rFonts w:asciiTheme="minorHAnsi" w:hAnsiTheme="minorHAnsi"/>
              <w:noProof/>
              <w:lang w:val="ro-RO" w:eastAsia="ro-RO"/>
            </w:rPr>
          </w:pPr>
          <w:hyperlink w:anchor="_Toc60493652" w:history="1">
            <w:r w:rsidRPr="00C1241B">
              <w:rPr>
                <w:rStyle w:val="Hyperlink"/>
                <w:noProof/>
              </w:rPr>
              <w:t>5.3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Structurarea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EDD9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53" w:history="1">
            <w:r w:rsidRPr="00C1241B">
              <w:rPr>
                <w:rStyle w:val="Hyperlink"/>
                <w:noProof/>
              </w:rPr>
              <w:t>5.3.1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>Schemă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6085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54" w:history="1">
            <w:r w:rsidRPr="00C1241B">
              <w:rPr>
                <w:rStyle w:val="Hyperlink"/>
                <w:smallCaps/>
                <w:noProof/>
              </w:rPr>
              <w:t>5.3.2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 xml:space="preserve">Schemă </w:t>
            </w:r>
            <w:r w:rsidRPr="00C1241B">
              <w:rPr>
                <w:rStyle w:val="Hyperlink"/>
                <w:smallCaps/>
                <w:noProof/>
              </w:rPr>
              <w:t>E</w:t>
            </w:r>
            <w:r w:rsidRPr="00C1241B">
              <w:rPr>
                <w:rStyle w:val="Hyperlink"/>
                <w:noProof/>
              </w:rPr>
              <w:t>lectrică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19B1F" w14:textId="77777777" w:rsidR="00BF2916" w:rsidRDefault="00BF2916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  <w:lang w:val="ro-RO" w:eastAsia="ro-RO"/>
            </w:rPr>
          </w:pPr>
          <w:hyperlink w:anchor="_Toc60493655" w:history="1">
            <w:r w:rsidRPr="00C1241B">
              <w:rPr>
                <w:rStyle w:val="Hyperlink"/>
                <w:noProof/>
              </w:rPr>
              <w:t>5.3.3</w:t>
            </w:r>
            <w:r>
              <w:rPr>
                <w:rFonts w:asciiTheme="minorHAnsi" w:hAnsiTheme="minorHAnsi"/>
                <w:noProof/>
                <w:lang w:val="ro-RO" w:eastAsia="ro-RO"/>
              </w:rPr>
              <w:tab/>
            </w:r>
            <w:r w:rsidRPr="00C1241B">
              <w:rPr>
                <w:rStyle w:val="Hyperlink"/>
                <w:noProof/>
              </w:rPr>
              <w:t xml:space="preserve">Schemă </w:t>
            </w:r>
            <w:r w:rsidRPr="00C1241B">
              <w:rPr>
                <w:rStyle w:val="Hyperlink"/>
                <w:iCs/>
                <w:noProof/>
              </w:rPr>
              <w:t>de</w:t>
            </w:r>
            <w:r w:rsidRPr="00C1241B">
              <w:rPr>
                <w:rStyle w:val="Hyperlink"/>
                <w:noProof/>
              </w:rPr>
              <w:t xml:space="preserve">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AEB5" w14:textId="77777777" w:rsidR="00BF2916" w:rsidRDefault="00BF2916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493656" w:history="1">
            <w:r w:rsidRPr="00C1241B">
              <w:rPr>
                <w:rStyle w:val="Hyperlink"/>
              </w:rPr>
              <w:t>6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C1241B">
              <w:rPr>
                <w:rStyle w:val="Hyperlink"/>
              </w:rPr>
              <w:t>Montaj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_Toc60493656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923234D" w14:textId="77777777" w:rsidR="00BF2916" w:rsidRDefault="00BF2916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493657" w:history="1">
            <w:r w:rsidRPr="00C1241B">
              <w:rPr>
                <w:rStyle w:val="Hyperlink"/>
              </w:rPr>
              <w:t>7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C1241B">
              <w:rPr>
                <w:rStyle w:val="Hyperlink"/>
              </w:rPr>
              <w:t>Concluzii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_Toc60493657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40E4119" w14:textId="77777777" w:rsidR="00BF2916" w:rsidRDefault="00BF2916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493658" w:history="1">
            <w:r w:rsidRPr="00C1241B">
              <w:rPr>
                <w:rStyle w:val="Hyperlink"/>
              </w:rPr>
              <w:t>8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C1241B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_Toc60493658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1E44D4D" w14:textId="77777777" w:rsidR="00BF2916" w:rsidRDefault="00BF2916">
          <w:pPr>
            <w:pStyle w:val="TOC1"/>
            <w:rPr>
              <w:rFonts w:asciiTheme="minorHAnsi" w:hAnsiTheme="minorHAnsi"/>
              <w:lang w:val="ro-RO" w:eastAsia="ro-RO"/>
            </w:rPr>
          </w:pPr>
          <w:hyperlink w:anchor="_Toc60493659" w:history="1">
            <w:r w:rsidRPr="00C1241B">
              <w:rPr>
                <w:rStyle w:val="Hyperlink"/>
              </w:rPr>
              <w:t>9</w:t>
            </w:r>
            <w:r>
              <w:rPr>
                <w:rFonts w:asciiTheme="minorHAnsi" w:hAnsiTheme="minorHAnsi"/>
                <w:lang w:val="ro-RO" w:eastAsia="ro-RO"/>
              </w:rPr>
              <w:tab/>
            </w:r>
            <w:r w:rsidRPr="00C1241B">
              <w:rPr>
                <w:rStyle w:val="Hyperlink"/>
              </w:rPr>
              <w:t>Cod Sursă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_Toc60493659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Default="00981516" w:rsidP="008A0A11">
      <w:pPr>
        <w:pStyle w:val="Heading1"/>
      </w:pPr>
      <w:bookmarkStart w:id="0" w:name="_Ref513157005"/>
      <w:r w:rsidRPr="002305D0">
        <w:br w:type="page"/>
      </w:r>
      <w:bookmarkEnd w:id="0"/>
    </w:p>
    <w:p w14:paraId="505A6594" w14:textId="4F482A45" w:rsidR="00C1545D" w:rsidRPr="0053159E" w:rsidRDefault="0053159E" w:rsidP="0053159E">
      <w:pPr>
        <w:pStyle w:val="Heading1"/>
        <w:rPr>
          <w:sz w:val="32"/>
          <w:szCs w:val="32"/>
        </w:rPr>
      </w:pPr>
      <w:bookmarkStart w:id="1" w:name="_Toc60493610"/>
      <w:r w:rsidRPr="0053159E">
        <w:rPr>
          <w:sz w:val="32"/>
          <w:szCs w:val="32"/>
        </w:rPr>
        <w:lastRenderedPageBreak/>
        <w:t>R</w:t>
      </w:r>
      <w:r w:rsidRPr="0053159E">
        <w:rPr>
          <w:rStyle w:val="Heading2Char"/>
          <w:b/>
          <w:szCs w:val="32"/>
        </w:rPr>
        <w:t>ezumatul</w:t>
      </w:r>
      <w:r w:rsidRPr="0053159E">
        <w:rPr>
          <w:sz w:val="32"/>
          <w:szCs w:val="32"/>
        </w:rPr>
        <w:t xml:space="preserve"> L</w:t>
      </w:r>
      <w:r w:rsidRPr="0053159E">
        <w:rPr>
          <w:rStyle w:val="Heading2Char"/>
          <w:b/>
          <w:szCs w:val="32"/>
        </w:rPr>
        <w:t>ucrării</w:t>
      </w:r>
      <w:bookmarkEnd w:id="1"/>
    </w:p>
    <w:p w14:paraId="2E3E716E" w14:textId="77777777" w:rsidR="00FF742E" w:rsidRDefault="00FF742E" w:rsidP="00D06871">
      <w:pPr>
        <w:rPr>
          <w:lang w:val="ro-RO"/>
        </w:rPr>
      </w:pPr>
    </w:p>
    <w:p w14:paraId="7D4922BE" w14:textId="77777777" w:rsidR="009C3BDA" w:rsidRDefault="009C3BDA" w:rsidP="00D06871">
      <w:pPr>
        <w:rPr>
          <w:lang w:val="ro-RO"/>
        </w:rPr>
      </w:pPr>
    </w:p>
    <w:p w14:paraId="058673ED" w14:textId="03967379" w:rsidR="00FF742E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D06871" w:rsidRPr="00136764">
        <w:rPr>
          <w:sz w:val="24"/>
          <w:szCs w:val="24"/>
          <w:lang w:val="ro-RO"/>
        </w:rPr>
        <w:t xml:space="preserve">n acest proiect </w:t>
      </w:r>
      <w:r w:rsidRPr="00136764">
        <w:rPr>
          <w:sz w:val="24"/>
          <w:szCs w:val="24"/>
          <w:lang w:val="ro-RO"/>
        </w:rPr>
        <w:t>am dorit să</w:t>
      </w:r>
      <w:r w:rsidR="00D06871" w:rsidRPr="00136764">
        <w:rPr>
          <w:sz w:val="24"/>
          <w:szCs w:val="24"/>
          <w:lang w:val="ro-RO"/>
        </w:rPr>
        <w:t xml:space="preserve"> realizam o </w:t>
      </w:r>
      <w:r w:rsidRPr="00136764">
        <w:rPr>
          <w:sz w:val="24"/>
          <w:szCs w:val="24"/>
          <w:lang w:val="ro-RO"/>
        </w:rPr>
        <w:t>casă modernă care are un nivel de confort mai ridicat decât al unei locuințe clasice.</w:t>
      </w:r>
    </w:p>
    <w:p w14:paraId="121A022C" w14:textId="77777777" w:rsidR="00FF742E" w:rsidRPr="00136764" w:rsidRDefault="00FF742E" w:rsidP="00FF742E">
      <w:pPr>
        <w:ind w:left="720"/>
        <w:rPr>
          <w:sz w:val="24"/>
          <w:szCs w:val="24"/>
          <w:lang w:val="ro-RO"/>
        </w:rPr>
      </w:pPr>
    </w:p>
    <w:p w14:paraId="1BB6C82B" w14:textId="166939D1" w:rsidR="00513ABD" w:rsidRPr="00136764" w:rsidRDefault="00FF742E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Im</w:t>
      </w:r>
      <w:r w:rsidR="009C3BDA" w:rsidRPr="00136764">
        <w:rPr>
          <w:sz w:val="24"/>
          <w:szCs w:val="24"/>
          <w:lang w:val="ro-RO"/>
        </w:rPr>
        <w:t>plementarea a fost realizată</w:t>
      </w:r>
      <w:r w:rsidRPr="00136764">
        <w:rPr>
          <w:sz w:val="24"/>
          <w:szCs w:val="24"/>
          <w:lang w:val="ro-RO"/>
        </w:rPr>
        <w:t xml:space="preserve"> pe placa de dezvoltare Arduino UNO </w:t>
      </w:r>
      <w:r w:rsidR="00136764">
        <w:rPr>
          <w:sz w:val="24"/>
          <w:szCs w:val="24"/>
          <w:lang w:val="ro-RO"/>
        </w:rPr>
        <w:t>unde s-au efectuat măsurători ș</w:t>
      </w:r>
      <w:r w:rsidR="00D06871" w:rsidRPr="00136764">
        <w:rPr>
          <w:sz w:val="24"/>
          <w:szCs w:val="24"/>
          <w:lang w:val="ro-RO"/>
        </w:rPr>
        <w:t xml:space="preserve">i cu ajutorul IDE-ului am putut programa </w:t>
      </w:r>
      <w:r w:rsidR="00136764">
        <w:rPr>
          <w:sz w:val="24"/>
          <w:szCs w:val="24"/>
          <w:lang w:val="ro-RO"/>
        </w:rPr>
        <w:t>ș</w:t>
      </w:r>
      <w:r w:rsidR="009C3BDA" w:rsidRPr="00136764">
        <w:rPr>
          <w:sz w:val="24"/>
          <w:szCs w:val="24"/>
          <w:lang w:val="ro-RO"/>
        </w:rPr>
        <w:t xml:space="preserve">i testa </w:t>
      </w:r>
      <w:r w:rsidR="00D06871" w:rsidRPr="00136764">
        <w:rPr>
          <w:sz w:val="24"/>
          <w:szCs w:val="24"/>
          <w:lang w:val="ro-RO"/>
        </w:rPr>
        <w:t>senzorii.</w:t>
      </w:r>
    </w:p>
    <w:p w14:paraId="249DF158" w14:textId="77777777" w:rsidR="0053159E" w:rsidRPr="00136764" w:rsidRDefault="0053159E" w:rsidP="009C3BDA">
      <w:pPr>
        <w:ind w:left="720" w:firstLine="720"/>
        <w:rPr>
          <w:sz w:val="24"/>
          <w:szCs w:val="24"/>
          <w:lang w:val="ro-RO"/>
        </w:rPr>
      </w:pPr>
    </w:p>
    <w:p w14:paraId="3DD89B89" w14:textId="06D70057" w:rsidR="009C3BDA" w:rsidRPr="00136764" w:rsidRDefault="009C3BDA" w:rsidP="0053159E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În func</w:t>
      </w:r>
      <w:r w:rsidR="00136764">
        <w:rPr>
          <w:sz w:val="24"/>
          <w:szCs w:val="24"/>
          <w:lang w:val="ro-RO"/>
        </w:rPr>
        <w:t>ție de anumiț</w:t>
      </w:r>
      <w:r w:rsidRPr="00136764">
        <w:rPr>
          <w:sz w:val="24"/>
          <w:szCs w:val="24"/>
          <w:lang w:val="ro-RO"/>
        </w:rPr>
        <w:t xml:space="preserve">i parametri </w:t>
      </w:r>
      <w:r w:rsidR="00136764">
        <w:rPr>
          <w:sz w:val="24"/>
          <w:szCs w:val="24"/>
          <w:lang w:val="ro-RO"/>
        </w:rPr>
        <w:t xml:space="preserve">măsurați de acești senzori, se pot </w:t>
      </w:r>
      <w:r w:rsidR="00BF3360">
        <w:rPr>
          <w:sz w:val="24"/>
          <w:szCs w:val="24"/>
          <w:lang w:val="ro-RO"/>
        </w:rPr>
        <w:t>activa</w:t>
      </w:r>
      <w:r w:rsidR="0053159E" w:rsidRPr="00136764">
        <w:rPr>
          <w:sz w:val="24"/>
          <w:szCs w:val="24"/>
          <w:lang w:val="ro-RO"/>
        </w:rPr>
        <w:t xml:space="preserve"> anumite echipamente auxiliare</w:t>
      </w:r>
      <w:r w:rsidR="00136764">
        <w:rPr>
          <w:sz w:val="24"/>
          <w:szCs w:val="24"/>
          <w:lang w:val="ro-RO"/>
        </w:rPr>
        <w:t>.</w:t>
      </w:r>
    </w:p>
    <w:p w14:paraId="5A407A2F" w14:textId="77777777" w:rsidR="0053159E" w:rsidRPr="00136764" w:rsidRDefault="0053159E" w:rsidP="0053159E">
      <w:pPr>
        <w:ind w:left="720" w:firstLine="720"/>
        <w:rPr>
          <w:sz w:val="24"/>
          <w:szCs w:val="24"/>
          <w:lang w:val="ro-RO"/>
        </w:rPr>
      </w:pPr>
    </w:p>
    <w:p w14:paraId="31112338" w14:textId="36BB1E88" w:rsidR="009C3BDA" w:rsidRPr="00136764" w:rsidRDefault="009C3BDA" w:rsidP="009C3BDA">
      <w:pPr>
        <w:ind w:left="720" w:firstLine="720"/>
        <w:rPr>
          <w:sz w:val="24"/>
          <w:szCs w:val="24"/>
        </w:rPr>
        <w:sectPr w:rsidR="009C3BDA" w:rsidRPr="00136764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r w:rsidRPr="00136764">
        <w:rPr>
          <w:sz w:val="24"/>
          <w:szCs w:val="24"/>
        </w:rPr>
        <w:t xml:space="preserve">Prin intermediul modulului </w:t>
      </w:r>
      <w:proofErr w:type="gramStart"/>
      <w:r w:rsidRPr="00136764">
        <w:rPr>
          <w:sz w:val="24"/>
          <w:szCs w:val="24"/>
        </w:rPr>
        <w:t xml:space="preserve">Bluetooth </w:t>
      </w:r>
      <w:r w:rsidR="00136764">
        <w:rPr>
          <w:sz w:val="24"/>
          <w:szCs w:val="24"/>
        </w:rPr>
        <w:t xml:space="preserve"> am</w:t>
      </w:r>
      <w:proofErr w:type="gramEnd"/>
      <w:r w:rsidR="00136764">
        <w:rPr>
          <w:sz w:val="24"/>
          <w:szCs w:val="24"/>
        </w:rPr>
        <w:t xml:space="preserve"> creat o aplicaț</w:t>
      </w:r>
      <w:r w:rsidRPr="00136764">
        <w:rPr>
          <w:sz w:val="24"/>
          <w:szCs w:val="24"/>
        </w:rPr>
        <w:t>ie de telefon  prin care putem schimba</w:t>
      </w:r>
      <w:r w:rsidR="00136764">
        <w:rPr>
          <w:sz w:val="24"/>
          <w:szCs w:val="24"/>
        </w:rPr>
        <w:t xml:space="preserve"> afiș</w:t>
      </w:r>
      <w:r w:rsidRPr="00136764">
        <w:rPr>
          <w:sz w:val="24"/>
          <w:szCs w:val="24"/>
        </w:rPr>
        <w:t>area ecranului LCD al casei</w:t>
      </w:r>
      <w:r w:rsidR="00136764">
        <w:rPr>
          <w:sz w:val="24"/>
          <w:szCs w:val="24"/>
        </w:rPr>
        <w:t xml:space="preserve"> ș</w:t>
      </w:r>
      <w:r w:rsidRPr="00136764">
        <w:rPr>
          <w:sz w:val="24"/>
          <w:szCs w:val="24"/>
        </w:rPr>
        <w:t>i putem controla lumina ambientală.</w:t>
      </w:r>
    </w:p>
    <w:p w14:paraId="077B713B" w14:textId="77777777" w:rsidR="00981516" w:rsidRPr="008E552A" w:rsidRDefault="00981516" w:rsidP="008A0A11">
      <w:pPr>
        <w:pStyle w:val="Heading1"/>
        <w:rPr>
          <w:color w:val="auto"/>
        </w:rPr>
      </w:pPr>
      <w:bookmarkStart w:id="2" w:name="_Introducere"/>
      <w:bookmarkStart w:id="3" w:name="_Toc57993213"/>
      <w:bookmarkStart w:id="4" w:name="_Toc60493611"/>
      <w:bookmarkEnd w:id="2"/>
      <w:r w:rsidRPr="004C175D">
        <w:rPr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3"/>
      <w:bookmarkEnd w:id="4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1B516ABB" w:rsidR="00981516" w:rsidRPr="004C175D" w:rsidRDefault="003C0095" w:rsidP="003C0095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>O casă inteligentă reprezintă</w:t>
      </w:r>
      <w:r w:rsidR="00981516" w:rsidRPr="004C175D">
        <w:rPr>
          <w:sz w:val="24"/>
          <w:szCs w:val="24"/>
        </w:rPr>
        <w:t xml:space="preserve"> automatizarea </w:t>
      </w:r>
      <w:r>
        <w:rPr>
          <w:sz w:val="24"/>
          <w:szCs w:val="24"/>
        </w:rPr>
        <w:t xml:space="preserve">locuinței noastre și ne permite </w:t>
      </w:r>
      <w:proofErr w:type="gramStart"/>
      <w:r>
        <w:rPr>
          <w:sz w:val="24"/>
          <w:szCs w:val="24"/>
        </w:rPr>
        <w:t>să</w:t>
      </w:r>
      <w:proofErr w:type="gramEnd"/>
      <w:r>
        <w:rPr>
          <w:sz w:val="24"/>
          <w:szCs w:val="24"/>
        </w:rPr>
        <w:t xml:space="preserve"> controlăm de la distanță aspecte ce țin de confortul ambiental ș</w:t>
      </w:r>
      <w:r w:rsidR="00981516" w:rsidRPr="004C175D">
        <w:rPr>
          <w:sz w:val="24"/>
          <w:szCs w:val="24"/>
        </w:rPr>
        <w:t>i nu numai. Une</w:t>
      </w:r>
      <w:r>
        <w:rPr>
          <w:sz w:val="24"/>
          <w:szCs w:val="24"/>
        </w:rPr>
        <w:t>le echipamente pot lua decizii în funcție de anumiț</w:t>
      </w:r>
      <w:r w:rsidR="00981516" w:rsidRPr="004C175D">
        <w:rPr>
          <w:sz w:val="24"/>
          <w:szCs w:val="24"/>
        </w:rPr>
        <w:t>i para</w:t>
      </w:r>
      <w:r>
        <w:rPr>
          <w:sz w:val="24"/>
          <w:szCs w:val="24"/>
        </w:rPr>
        <w:t>metri, pentru a le crea siguranța si ușurarea vieț</w:t>
      </w:r>
      <w:r w:rsidR="00981516" w:rsidRPr="004C175D">
        <w:rPr>
          <w:sz w:val="24"/>
          <w:szCs w:val="24"/>
        </w:rPr>
        <w:t xml:space="preserve">ii proprietarilor. </w:t>
      </w:r>
    </w:p>
    <w:p w14:paraId="1E47A4C8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3D8946E0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5670DE62" w14:textId="46EA35E4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 w:rsidRPr="004C175D">
        <w:rPr>
          <w:sz w:val="24"/>
          <w:szCs w:val="24"/>
        </w:rPr>
        <w:t>Senzorii util</w:t>
      </w:r>
      <w:r w:rsidR="003C0095">
        <w:rPr>
          <w:sz w:val="24"/>
          <w:szCs w:val="24"/>
        </w:rPr>
        <w:t>izați sunt: senzor de temperatură, senzor de mișcare, senzor de lumină</w:t>
      </w:r>
      <w:r w:rsidR="0016758F">
        <w:rPr>
          <w:sz w:val="24"/>
          <w:szCs w:val="24"/>
        </w:rPr>
        <w:t>, senzor de gaz ș</w:t>
      </w:r>
      <w:r w:rsidRPr="004C175D">
        <w:rPr>
          <w:sz w:val="24"/>
          <w:szCs w:val="24"/>
        </w:rPr>
        <w:t>i fum, senzor de monoxid de carbon.</w:t>
      </w:r>
    </w:p>
    <w:p w14:paraId="43103BBB" w14:textId="77777777" w:rsidR="00981516" w:rsidRPr="004C175D" w:rsidRDefault="00981516" w:rsidP="000D2808">
      <w:pPr>
        <w:spacing w:line="360" w:lineRule="auto"/>
        <w:jc w:val="left"/>
        <w:rPr>
          <w:sz w:val="24"/>
          <w:szCs w:val="24"/>
        </w:rPr>
      </w:pPr>
    </w:p>
    <w:p w14:paraId="60D03E83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2FFB0FAB" w14:textId="52879B43" w:rsidR="00981516" w:rsidRPr="004C175D" w:rsidRDefault="00B464A9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casă inteligentă poate </w:t>
      </w:r>
      <w:proofErr w:type="gramStart"/>
      <w:r>
        <w:rPr>
          <w:sz w:val="24"/>
          <w:szCs w:val="24"/>
        </w:rPr>
        <w:t>să</w:t>
      </w:r>
      <w:proofErr w:type="gramEnd"/>
      <w:r>
        <w:rPr>
          <w:sz w:val="24"/>
          <w:szCs w:val="24"/>
        </w:rPr>
        <w:t>: detecteze dacă într-o încapere există</w:t>
      </w:r>
      <w:r w:rsidR="00981516" w:rsidRPr="004C175D">
        <w:rPr>
          <w:sz w:val="24"/>
          <w:szCs w:val="24"/>
        </w:rPr>
        <w:t xml:space="preserve"> pericol de ince</w:t>
      </w:r>
      <w:r>
        <w:rPr>
          <w:sz w:val="24"/>
          <w:szCs w:val="24"/>
        </w:rPr>
        <w:t>ndiu, monoxid de carbon, aprindă lumina dintr-o încapere din aplicaț</w:t>
      </w:r>
      <w:r w:rsidR="00981516" w:rsidRPr="004C175D">
        <w:rPr>
          <w:sz w:val="24"/>
          <w:szCs w:val="24"/>
        </w:rPr>
        <w:t>ia de pe telefon prin intermedi</w:t>
      </w:r>
      <w:r>
        <w:rPr>
          <w:sz w:val="24"/>
          <w:szCs w:val="24"/>
        </w:rPr>
        <w:t xml:space="preserve">ul </w:t>
      </w:r>
      <w:r w:rsidR="00F069E8">
        <w:rPr>
          <w:sz w:val="24"/>
          <w:szCs w:val="24"/>
        </w:rPr>
        <w:t>modulului Bluetooth</w:t>
      </w:r>
      <w:r>
        <w:rPr>
          <w:sz w:val="24"/>
          <w:szCs w:val="24"/>
        </w:rPr>
        <w:t>, detecteze miș</w:t>
      </w:r>
      <w:r w:rsidR="00981516" w:rsidRPr="004C175D">
        <w:rPr>
          <w:sz w:val="24"/>
          <w:szCs w:val="24"/>
        </w:rPr>
        <w:t xml:space="preserve">carea unei </w:t>
      </w:r>
      <w:r>
        <w:rPr>
          <w:sz w:val="24"/>
          <w:szCs w:val="24"/>
        </w:rPr>
        <w:t>persoane ce va face ca lumina să se aprindă</w:t>
      </w:r>
      <w:r w:rsidR="00981516" w:rsidRPr="004C175D">
        <w:rPr>
          <w:sz w:val="24"/>
          <w:szCs w:val="24"/>
        </w:rPr>
        <w:t xml:space="preserve"> automat.</w:t>
      </w:r>
    </w:p>
    <w:p w14:paraId="61E319B7" w14:textId="77777777" w:rsidR="00981516" w:rsidRDefault="00981516" w:rsidP="000D2808">
      <w:pPr>
        <w:spacing w:line="360" w:lineRule="auto"/>
        <w:jc w:val="left"/>
      </w:pPr>
    </w:p>
    <w:p w14:paraId="3E109454" w14:textId="77777777" w:rsidR="0006645B" w:rsidRDefault="0006645B" w:rsidP="000D2808">
      <w:pPr>
        <w:spacing w:line="360" w:lineRule="auto"/>
        <w:jc w:val="left"/>
      </w:pPr>
    </w:p>
    <w:p w14:paraId="1D1736AE" w14:textId="77777777" w:rsidR="0006645B" w:rsidRDefault="0006645B" w:rsidP="000D2808">
      <w:pPr>
        <w:spacing w:line="360" w:lineRule="auto"/>
        <w:jc w:val="left"/>
      </w:pPr>
    </w:p>
    <w:p w14:paraId="1E9974B9" w14:textId="77777777" w:rsidR="0006645B" w:rsidRDefault="0006645B" w:rsidP="000D2808">
      <w:pPr>
        <w:spacing w:line="360" w:lineRule="auto"/>
        <w:jc w:val="left"/>
      </w:pPr>
    </w:p>
    <w:p w14:paraId="001FA9F0" w14:textId="77777777" w:rsidR="0006645B" w:rsidRDefault="0006645B" w:rsidP="000D2808">
      <w:pPr>
        <w:spacing w:line="360" w:lineRule="auto"/>
        <w:jc w:val="left"/>
      </w:pPr>
      <w:bookmarkStart w:id="5" w:name="_GoBack"/>
      <w:bookmarkEnd w:id="5"/>
    </w:p>
    <w:p w14:paraId="605E5A1E" w14:textId="77777777" w:rsidR="00981516" w:rsidRPr="0014711A" w:rsidRDefault="00981516" w:rsidP="008A0A11">
      <w:pPr>
        <w:pStyle w:val="Heading1"/>
        <w:rPr>
          <w:sz w:val="32"/>
          <w:szCs w:val="32"/>
        </w:rPr>
      </w:pPr>
      <w:bookmarkStart w:id="6" w:name="_Toc57993214"/>
      <w:bookmarkStart w:id="7" w:name="_Toc60493612"/>
      <w:r w:rsidRPr="0014711A">
        <w:rPr>
          <w:sz w:val="32"/>
          <w:szCs w:val="32"/>
        </w:rPr>
        <w:lastRenderedPageBreak/>
        <w:t>A</w:t>
      </w:r>
      <w:r w:rsidRPr="0014711A">
        <w:rPr>
          <w:rStyle w:val="Heading2Char"/>
          <w:b/>
          <w:szCs w:val="32"/>
        </w:rPr>
        <w:t>rhitectura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hardware</w:t>
      </w:r>
      <w:bookmarkEnd w:id="6"/>
      <w:bookmarkEnd w:id="7"/>
    </w:p>
    <w:p w14:paraId="1EB42C88" w14:textId="77777777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8" w:name="_Toc57993215"/>
      <w:bookmarkStart w:id="9" w:name="_Toc60493613"/>
      <w:r w:rsidRPr="0014711A">
        <w:rPr>
          <w:szCs w:val="32"/>
        </w:rPr>
        <w:t>A</w:t>
      </w:r>
      <w:r w:rsidRPr="0014711A">
        <w:rPr>
          <w:rStyle w:val="Heading1Char"/>
          <w:b/>
          <w:sz w:val="32"/>
          <w:szCs w:val="32"/>
        </w:rPr>
        <w:t>rduino</w:t>
      </w:r>
      <w:r w:rsidRPr="0014711A">
        <w:rPr>
          <w:szCs w:val="32"/>
        </w:rPr>
        <w:t xml:space="preserve"> UNO</w:t>
      </w:r>
      <w:bookmarkEnd w:id="8"/>
      <w:bookmarkEnd w:id="9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4E0EDBB1" w:rsidR="00981516" w:rsidRPr="00D93086" w:rsidRDefault="00B464A9" w:rsidP="000D2808">
      <w:pPr>
        <w:spacing w:line="360" w:lineRule="auto"/>
        <w:ind w:left="431" w:firstLine="289"/>
        <w:jc w:val="left"/>
        <w:rPr>
          <w:sz w:val="24"/>
        </w:rPr>
      </w:pPr>
      <w:proofErr w:type="gramStart"/>
      <w:r>
        <w:rPr>
          <w:sz w:val="24"/>
        </w:rPr>
        <w:t>î</w:t>
      </w:r>
      <w:r w:rsidR="00981516" w:rsidRPr="00D93086">
        <w:rPr>
          <w:sz w:val="24"/>
        </w:rPr>
        <w:t>n</w:t>
      </w:r>
      <w:proofErr w:type="gramEnd"/>
      <w:r w:rsidR="00981516" w:rsidRPr="00D93086">
        <w:rPr>
          <w:sz w:val="24"/>
        </w:rPr>
        <w:t xml:space="preserve"> realizarea proiectul</w:t>
      </w:r>
      <w:r w:rsidR="00C5569B">
        <w:rPr>
          <w:sz w:val="24"/>
        </w:rPr>
        <w:t>ui am ales folosirea unei plă</w:t>
      </w:r>
      <w:r>
        <w:rPr>
          <w:sz w:val="24"/>
        </w:rPr>
        <w:t>cuț</w:t>
      </w:r>
      <w:r w:rsidR="00981516" w:rsidRPr="00D93086">
        <w:rPr>
          <w:sz w:val="24"/>
        </w:rPr>
        <w:t>e de dezvoltare</w:t>
      </w:r>
      <w:r>
        <w:rPr>
          <w:sz w:val="24"/>
        </w:rPr>
        <w:t xml:space="preserve"> de tip Arduino UNO cu următoarele specificaț</w:t>
      </w:r>
      <w:r w:rsidR="00981516" w:rsidRPr="00D93086">
        <w:rPr>
          <w:sz w:val="24"/>
        </w:rPr>
        <w:t>ii:</w:t>
      </w:r>
    </w:p>
    <w:p w14:paraId="1D4D64B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Microcontroller – Atmega328P</w:t>
      </w:r>
    </w:p>
    <w:p w14:paraId="3D1E94E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Tensiune de lucru – 5V</w:t>
      </w:r>
    </w:p>
    <w:p w14:paraId="59425CF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Tensiune de intrare – 7-20V</w:t>
      </w:r>
    </w:p>
    <w:p w14:paraId="61F673A2" w14:textId="33034947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Numă</w:t>
      </w:r>
      <w:r w:rsidR="00981516" w:rsidRPr="00D93086">
        <w:rPr>
          <w:sz w:val="24"/>
        </w:rPr>
        <w:t>rul pinilor</w:t>
      </w:r>
      <w:r>
        <w:rPr>
          <w:sz w:val="24"/>
        </w:rPr>
        <w:t xml:space="preserve"> digitali de I/O – 14 (6 asigură ieș</w:t>
      </w:r>
      <w:r w:rsidR="00981516" w:rsidRPr="00D93086">
        <w:rPr>
          <w:sz w:val="24"/>
        </w:rPr>
        <w:t>ire PWM)</w:t>
      </w:r>
    </w:p>
    <w:p w14:paraId="46BEF54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UART – 1</w:t>
      </w:r>
    </w:p>
    <w:p w14:paraId="26D38B9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I2C – 1</w:t>
      </w:r>
    </w:p>
    <w:p w14:paraId="1C9E020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SPPI – 1</w:t>
      </w:r>
    </w:p>
    <w:p w14:paraId="74C1BEC1" w14:textId="5D8A36F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Numă</w:t>
      </w:r>
      <w:r w:rsidR="00981516" w:rsidRPr="00D93086">
        <w:rPr>
          <w:sz w:val="24"/>
        </w:rPr>
        <w:t>rul pinilor analogici – 6</w:t>
      </w:r>
    </w:p>
    <w:p w14:paraId="47BFF2F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Memorie Flash – 32KB</w:t>
      </w:r>
    </w:p>
    <w:p w14:paraId="29D9BDE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SRAM – 2KB</w:t>
      </w:r>
    </w:p>
    <w:p w14:paraId="2158547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EEPROM – 1KB</w:t>
      </w:r>
    </w:p>
    <w:p w14:paraId="54AE1102" w14:textId="0B76A95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Frecvență</w:t>
      </w:r>
      <w:r w:rsidR="00981516" w:rsidRPr="00D93086">
        <w:rPr>
          <w:sz w:val="24"/>
        </w:rPr>
        <w:t xml:space="preserve"> – 16 MHz</w:t>
      </w:r>
    </w:p>
    <w:p w14:paraId="34CF4C26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Lungime – 68.6 mm</w:t>
      </w:r>
    </w:p>
    <w:p w14:paraId="0FA92027" w14:textId="44AAF876" w:rsidR="00981516" w:rsidRPr="00D93086" w:rsidRDefault="00ED52D0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Lă</w:t>
      </w:r>
      <w:r w:rsidR="00B464A9">
        <w:rPr>
          <w:sz w:val="24"/>
        </w:rPr>
        <w:t>ți</w:t>
      </w:r>
      <w:r w:rsidR="00981516" w:rsidRPr="00D93086">
        <w:rPr>
          <w:sz w:val="24"/>
        </w:rPr>
        <w:t>me – 53.4 mm</w:t>
      </w:r>
    </w:p>
    <w:p w14:paraId="6643438B" w14:textId="205AAA24" w:rsidR="00981516" w:rsidRPr="00D93086" w:rsidRDefault="00942E02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2336" behindDoc="0" locked="0" layoutInCell="1" allowOverlap="1" wp14:anchorId="103AC092" wp14:editId="4A627BB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05125" cy="1628775"/>
            <wp:effectExtent l="0" t="0" r="9525" b="9525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516" w:rsidRPr="00D93086">
        <w:rPr>
          <w:sz w:val="24"/>
        </w:rPr>
        <w:t>Greutate – 25 g</w:t>
      </w:r>
    </w:p>
    <w:p w14:paraId="3D83215C" w14:textId="5279A924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4691B98C" w14:textId="77777777" w:rsidR="00981516" w:rsidRDefault="00981516" w:rsidP="00D93086">
      <w:pPr>
        <w:keepNext/>
        <w:spacing w:line="360" w:lineRule="auto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Placa de dezvoltare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0" w:name="_Toc57993216"/>
      <w:bookmarkStart w:id="11" w:name="_Toc60493614"/>
      <w:r w:rsidRPr="000532A0">
        <w:rPr>
          <w:sz w:val="32"/>
          <w:szCs w:val="32"/>
        </w:rPr>
        <w:lastRenderedPageBreak/>
        <w:t>Tensiune de alimentare</w:t>
      </w:r>
      <w:bookmarkEnd w:id="10"/>
      <w:bookmarkEnd w:id="11"/>
    </w:p>
    <w:p w14:paraId="287B198D" w14:textId="77777777" w:rsidR="00B464A9" w:rsidRDefault="00981516" w:rsidP="00B464A9">
      <w:pPr>
        <w:spacing w:after="0" w:line="360" w:lineRule="auto"/>
        <w:ind w:left="720"/>
        <w:rPr>
          <w:sz w:val="24"/>
        </w:rPr>
      </w:pPr>
      <w:r w:rsidRPr="00D93086">
        <w:rPr>
          <w:sz w:val="24"/>
        </w:rPr>
        <w:t>Arduino UNO poate fi alimentat direct de la USB sau prin intermediul unui alimentator</w:t>
      </w:r>
      <w:r w:rsidR="00B464A9">
        <w:rPr>
          <w:sz w:val="24"/>
        </w:rPr>
        <w:t xml:space="preserve"> </w:t>
      </w:r>
      <w:r w:rsidRPr="00D93086">
        <w:rPr>
          <w:sz w:val="24"/>
        </w:rPr>
        <w:t xml:space="preserve">extern de 9V – 1A. </w:t>
      </w:r>
    </w:p>
    <w:p w14:paraId="5177967C" w14:textId="77777777" w:rsidR="00B464A9" w:rsidRDefault="00B464A9" w:rsidP="00B464A9">
      <w:pPr>
        <w:spacing w:after="0" w:line="360" w:lineRule="auto"/>
        <w:ind w:left="720"/>
        <w:rPr>
          <w:sz w:val="24"/>
        </w:rPr>
      </w:pPr>
    </w:p>
    <w:p w14:paraId="1DDCCBED" w14:textId="40164C6E" w:rsidR="00981516" w:rsidRPr="00D93086" w:rsidRDefault="00B464A9" w:rsidP="00B464A9">
      <w:pPr>
        <w:spacing w:after="0" w:line="360" w:lineRule="auto"/>
        <w:ind w:left="720"/>
        <w:rPr>
          <w:sz w:val="24"/>
        </w:rPr>
      </w:pPr>
      <w:r>
        <w:rPr>
          <w:sz w:val="24"/>
        </w:rPr>
        <w:t xml:space="preserve">Plăcuța poate fi alimentată extern </w:t>
      </w:r>
      <w:r w:rsidR="00ED52D0">
        <w:rPr>
          <w:sz w:val="24"/>
        </w:rPr>
        <w:t>la o tensiune cuprinsă între 6 ș</w:t>
      </w:r>
      <w:r>
        <w:rPr>
          <w:sz w:val="24"/>
        </w:rPr>
        <w:t>i 20V. Dacă</w:t>
      </w:r>
      <w:r w:rsidR="00981516" w:rsidRPr="00D93086">
        <w:rPr>
          <w:sz w:val="24"/>
        </w:rPr>
        <w:t xml:space="preserve"> </w:t>
      </w:r>
      <w:r>
        <w:rPr>
          <w:sz w:val="24"/>
        </w:rPr>
        <w:t xml:space="preserve">alimentarea </w:t>
      </w:r>
      <w:proofErr w:type="gramStart"/>
      <w:r>
        <w:rPr>
          <w:sz w:val="24"/>
        </w:rPr>
        <w:t>este</w:t>
      </w:r>
      <w:proofErr w:type="gramEnd"/>
      <w:r>
        <w:rPr>
          <w:sz w:val="24"/>
        </w:rPr>
        <w:t xml:space="preserve"> mai mică</w:t>
      </w:r>
      <w:r w:rsidR="002708E8">
        <w:rPr>
          <w:sz w:val="24"/>
        </w:rPr>
        <w:t xml:space="preserve"> decâ</w:t>
      </w:r>
      <w:r w:rsidR="00981516" w:rsidRPr="00D93086">
        <w:rPr>
          <w:sz w:val="24"/>
        </w:rPr>
        <w:t>t 7V, pinul de</w:t>
      </w:r>
      <w:r>
        <w:rPr>
          <w:sz w:val="24"/>
        </w:rPr>
        <w:t xml:space="preserve"> 5V v</w:t>
      </w:r>
      <w:r w:rsidR="004C6F4B">
        <w:rPr>
          <w:sz w:val="24"/>
        </w:rPr>
        <w:t>a livra o tensiune mai mică decâ</w:t>
      </w:r>
      <w:r>
        <w:rPr>
          <w:sz w:val="24"/>
        </w:rPr>
        <w:t>t 5V și placa poate deveni instabilă. Dacă</w:t>
      </w:r>
      <w:r w:rsidR="00981516" w:rsidRPr="00D93086">
        <w:rPr>
          <w:sz w:val="24"/>
        </w:rPr>
        <w:t xml:space="preserve"> folosi</w:t>
      </w:r>
      <w:r>
        <w:rPr>
          <w:sz w:val="24"/>
        </w:rPr>
        <w:t>m o tensiune de alimentare a plăcii mai mar</w:t>
      </w:r>
      <w:r w:rsidR="004F4623">
        <w:rPr>
          <w:sz w:val="24"/>
        </w:rPr>
        <w:t>e decât 12V, putem deteriora plă</w:t>
      </w:r>
      <w:r>
        <w:rPr>
          <w:sz w:val="24"/>
        </w:rPr>
        <w:t>cuț</w:t>
      </w:r>
      <w:r w:rsidR="00981516" w:rsidRPr="00D93086">
        <w:rPr>
          <w:sz w:val="24"/>
        </w:rPr>
        <w:t xml:space="preserve">a. Recomandat </w:t>
      </w:r>
      <w:proofErr w:type="gramStart"/>
      <w:r w:rsidR="00981516" w:rsidRPr="00D93086">
        <w:rPr>
          <w:sz w:val="24"/>
        </w:rPr>
        <w:t>este</w:t>
      </w:r>
      <w:proofErr w:type="gramEnd"/>
      <w:r w:rsidR="00981516" w:rsidRPr="00D93086">
        <w:rPr>
          <w:sz w:val="24"/>
        </w:rPr>
        <w:t xml:space="preserve"> fo</w:t>
      </w:r>
      <w:r>
        <w:rPr>
          <w:sz w:val="24"/>
        </w:rPr>
        <w:t>losirea unei tensiuni cuprinse î</w:t>
      </w:r>
      <w:r w:rsidR="00981516" w:rsidRPr="00D93086">
        <w:rPr>
          <w:sz w:val="24"/>
        </w:rPr>
        <w:t>ntre 7-12V.</w:t>
      </w:r>
    </w:p>
    <w:p w14:paraId="3A87FD0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0E026BF5" w14:textId="2DFE04EE" w:rsidR="00981516" w:rsidRPr="00D93086" w:rsidRDefault="006D2FDD" w:rsidP="000D2808">
      <w:pPr>
        <w:spacing w:after="0" w:line="360" w:lineRule="auto"/>
        <w:ind w:left="720"/>
        <w:rPr>
          <w:sz w:val="24"/>
        </w:rPr>
      </w:pPr>
      <w:r>
        <w:rPr>
          <w:sz w:val="24"/>
        </w:rPr>
        <w:t>Pini de alimentare folosiț</w:t>
      </w:r>
      <w:r w:rsidR="00981516" w:rsidRPr="00D93086">
        <w:rPr>
          <w:sz w:val="24"/>
        </w:rPr>
        <w:t>i:</w:t>
      </w:r>
    </w:p>
    <w:p w14:paraId="0DF43FE4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6E43D5E8" w14:textId="7643D30C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>VIN –</w:t>
      </w:r>
      <w:r w:rsidR="006D2FDD">
        <w:rPr>
          <w:sz w:val="24"/>
        </w:rPr>
        <w:t xml:space="preserve"> Acest pin </w:t>
      </w:r>
      <w:proofErr w:type="gramStart"/>
      <w:r w:rsidR="006D2FDD">
        <w:rPr>
          <w:sz w:val="24"/>
        </w:rPr>
        <w:t>este</w:t>
      </w:r>
      <w:proofErr w:type="gramEnd"/>
      <w:r w:rsidR="006D2FDD">
        <w:rPr>
          <w:sz w:val="24"/>
        </w:rPr>
        <w:t xml:space="preserve"> folosit pentru î</w:t>
      </w:r>
      <w:r w:rsidR="00FF02B1">
        <w:rPr>
          <w:sz w:val="24"/>
        </w:rPr>
        <w:t>nlocuirea pinului de 5V când plă</w:t>
      </w:r>
      <w:r w:rsidR="006D2FDD">
        <w:rPr>
          <w:sz w:val="24"/>
        </w:rPr>
        <w:t>cuț</w:t>
      </w:r>
      <w:r w:rsidRPr="00D93086">
        <w:rPr>
          <w:sz w:val="24"/>
        </w:rPr>
        <w:t>a es</w:t>
      </w:r>
      <w:r w:rsidR="006D2FDD">
        <w:rPr>
          <w:sz w:val="24"/>
        </w:rPr>
        <w:t>te alimentată</w:t>
      </w:r>
      <w:r w:rsidRPr="00D93086">
        <w:rPr>
          <w:sz w:val="24"/>
        </w:rPr>
        <w:t xml:space="preserve"> extern</w:t>
      </w:r>
      <w:r w:rsidR="006D2FDD">
        <w:rPr>
          <w:sz w:val="24"/>
        </w:rPr>
        <w:t>.</w:t>
      </w:r>
    </w:p>
    <w:p w14:paraId="3B721B72" w14:textId="301A9BB5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5V – Acest p</w:t>
      </w:r>
      <w:r w:rsidR="00F93B07">
        <w:rPr>
          <w:sz w:val="24"/>
        </w:rPr>
        <w:t>in dă o tensiune de 5V de pe plă</w:t>
      </w:r>
      <w:r w:rsidR="00D06D24">
        <w:rPr>
          <w:sz w:val="24"/>
        </w:rPr>
        <w:t>cuță. Plă</w:t>
      </w:r>
      <w:r>
        <w:rPr>
          <w:sz w:val="24"/>
        </w:rPr>
        <w:t>cuța poate fi alimentată</w:t>
      </w:r>
      <w:r w:rsidR="00981516" w:rsidRPr="00D93086">
        <w:rPr>
          <w:sz w:val="24"/>
        </w:rPr>
        <w:t xml:space="preserve"> de la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alimentator extern (7-12V), de la USB (5V), </w:t>
      </w:r>
      <w:r>
        <w:rPr>
          <w:sz w:val="24"/>
        </w:rPr>
        <w:t>ori de la pinul VIN (7-12V). Adăugâ</w:t>
      </w:r>
      <w:r w:rsidR="00981516" w:rsidRPr="00D93086">
        <w:rPr>
          <w:sz w:val="24"/>
        </w:rPr>
        <w:t>nd mai mult voltaj pinilor de 5V sau 3.3V vor ignora regulatorul ceea</w:t>
      </w:r>
      <w:r>
        <w:rPr>
          <w:sz w:val="24"/>
        </w:rPr>
        <w:t xml:space="preserve"> </w:t>
      </w:r>
      <w:proofErr w:type="gramStart"/>
      <w:r>
        <w:rPr>
          <w:sz w:val="24"/>
        </w:rPr>
        <w:t>ce</w:t>
      </w:r>
      <w:proofErr w:type="gramEnd"/>
      <w:r>
        <w:rPr>
          <w:sz w:val="24"/>
        </w:rPr>
        <w:t xml:space="preserve"> poate duce la avarierea plă</w:t>
      </w:r>
      <w:r w:rsidR="00981516" w:rsidRPr="00D93086">
        <w:rPr>
          <w:sz w:val="24"/>
        </w:rPr>
        <w:t>cii.</w:t>
      </w:r>
    </w:p>
    <w:p w14:paraId="2393A920" w14:textId="5AD98CC1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3.3V – Acest pin livrează 3.3V generată</w:t>
      </w:r>
      <w:r w:rsidR="00981516" w:rsidRPr="00D93086">
        <w:rPr>
          <w:sz w:val="24"/>
        </w:rPr>
        <w:t xml:space="preserve"> de regulator. Curentul maxim </w:t>
      </w:r>
      <w:proofErr w:type="gramStart"/>
      <w:r w:rsidR="00981516" w:rsidRPr="00D93086">
        <w:rPr>
          <w:sz w:val="24"/>
        </w:rPr>
        <w:t>este</w:t>
      </w:r>
      <w:proofErr w:type="gramEnd"/>
      <w:r w:rsidR="00981516" w:rsidRPr="00D93086">
        <w:rPr>
          <w:sz w:val="24"/>
        </w:rPr>
        <w:t xml:space="preserve"> de 50mA.</w:t>
      </w:r>
    </w:p>
    <w:p w14:paraId="72CBF9C1" w14:textId="2BD97B7F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GND – Pini de împămâ</w:t>
      </w:r>
      <w:r w:rsidR="00981516" w:rsidRPr="00D93086">
        <w:rPr>
          <w:sz w:val="24"/>
        </w:rPr>
        <w:t>ntare</w:t>
      </w:r>
      <w:r>
        <w:rPr>
          <w:sz w:val="24"/>
        </w:rPr>
        <w:t>.</w:t>
      </w:r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2" w:name="_Toc57993217"/>
      <w:bookmarkStart w:id="13" w:name="_Toc60493615"/>
      <w:r w:rsidRPr="000532A0">
        <w:rPr>
          <w:sz w:val="32"/>
          <w:szCs w:val="32"/>
        </w:rPr>
        <w:t>Memorie</w:t>
      </w:r>
      <w:bookmarkEnd w:id="12"/>
      <w:bookmarkEnd w:id="13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0C6BAA2" w:rsidR="00981516" w:rsidRPr="00D93086" w:rsidRDefault="00981516" w:rsidP="004B1F81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 xml:space="preserve">Microcontrollerul ATmega238P are </w:t>
      </w:r>
      <w:r w:rsidR="006D2FDD">
        <w:rPr>
          <w:sz w:val="24"/>
        </w:rPr>
        <w:t>o memorie 32KB (cu 0.5KB folosiț</w:t>
      </w:r>
      <w:r w:rsidRPr="00D93086">
        <w:rPr>
          <w:sz w:val="24"/>
        </w:rPr>
        <w:t>i pentru BIOS).</w:t>
      </w:r>
    </w:p>
    <w:p w14:paraId="420B113D" w14:textId="2748F426" w:rsidR="00981516" w:rsidRPr="00D93086" w:rsidRDefault="00D64655" w:rsidP="000D2808">
      <w:pPr>
        <w:spacing w:after="0" w:line="360" w:lineRule="auto"/>
        <w:ind w:firstLine="720"/>
        <w:rPr>
          <w:sz w:val="24"/>
        </w:rPr>
      </w:pPr>
      <w:r>
        <w:rPr>
          <w:sz w:val="24"/>
        </w:rPr>
        <w:t>Are deasemenea 2KB SRAM ș</w:t>
      </w:r>
      <w:r w:rsidR="00981516" w:rsidRPr="00D93086">
        <w:rPr>
          <w:sz w:val="24"/>
        </w:rPr>
        <w:t xml:space="preserve">i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1KB de EEPROM.</w:t>
      </w:r>
    </w:p>
    <w:p w14:paraId="6929F87E" w14:textId="77777777" w:rsidR="000D2808" w:rsidRDefault="000D2808" w:rsidP="000D2808">
      <w:pPr>
        <w:spacing w:line="360" w:lineRule="auto"/>
        <w:ind w:left="1440"/>
      </w:pPr>
    </w:p>
    <w:p w14:paraId="73D4FE1E" w14:textId="77777777" w:rsidR="00B464A9" w:rsidRDefault="00B464A9" w:rsidP="000D2808">
      <w:pPr>
        <w:spacing w:line="360" w:lineRule="auto"/>
        <w:ind w:left="1440"/>
      </w:pPr>
    </w:p>
    <w:p w14:paraId="48273DDC" w14:textId="77777777" w:rsidR="000D2808" w:rsidRPr="006B4E03" w:rsidRDefault="000D2808" w:rsidP="00D93086">
      <w:pPr>
        <w:spacing w:line="360" w:lineRule="auto"/>
      </w:pPr>
    </w:p>
    <w:p w14:paraId="6C266338" w14:textId="455C78E6" w:rsidR="00981516" w:rsidRPr="000532A0" w:rsidRDefault="004B1F81" w:rsidP="000D2808">
      <w:pPr>
        <w:pStyle w:val="Heading3"/>
        <w:spacing w:line="360" w:lineRule="auto"/>
        <w:rPr>
          <w:sz w:val="32"/>
          <w:szCs w:val="32"/>
        </w:rPr>
      </w:pPr>
      <w:bookmarkStart w:id="14" w:name="_Toc57993218"/>
      <w:bookmarkStart w:id="15" w:name="_Toc60493616"/>
      <w:r>
        <w:rPr>
          <w:sz w:val="32"/>
          <w:szCs w:val="32"/>
        </w:rPr>
        <w:lastRenderedPageBreak/>
        <w:t>Input ș</w:t>
      </w:r>
      <w:r w:rsidR="00981516" w:rsidRPr="000532A0">
        <w:rPr>
          <w:sz w:val="32"/>
          <w:szCs w:val="32"/>
        </w:rPr>
        <w:t>i Output</w:t>
      </w:r>
      <w:bookmarkEnd w:id="14"/>
      <w:bookmarkEnd w:id="15"/>
    </w:p>
    <w:p w14:paraId="17B95481" w14:textId="77777777" w:rsidR="00981516" w:rsidRPr="006E01B3" w:rsidRDefault="00981516" w:rsidP="000D2808">
      <w:pPr>
        <w:spacing w:after="0" w:line="360" w:lineRule="auto"/>
      </w:pPr>
    </w:p>
    <w:p w14:paraId="5A8FC7F1" w14:textId="094E7518" w:rsidR="00981516" w:rsidRPr="001A7782" w:rsidRDefault="00981516" w:rsidP="004B1F81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Cei 14 pini digitali pot fi folosiți ca pini de int</w:t>
      </w:r>
      <w:r w:rsidR="004B1F81">
        <w:rPr>
          <w:sz w:val="24"/>
        </w:rPr>
        <w:t xml:space="preserve">rare sau ieșire prin utilizarea </w:t>
      </w:r>
      <w:r w:rsidRPr="001A7782">
        <w:rPr>
          <w:sz w:val="24"/>
        </w:rPr>
        <w:t xml:space="preserve">funcțiilor pinMode (), digitalRead () și digitalWrite () în programarea arduino. Fiecare pin acționează la 5V și poate furniza sau primi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curent maxim de 40mA. Din acești 14 pini, unii au funcții specifice, așa cum sunt cei enumerați mai </w:t>
      </w:r>
      <w:proofErr w:type="gramStart"/>
      <w:r w:rsidRPr="001A7782">
        <w:rPr>
          <w:sz w:val="24"/>
        </w:rPr>
        <w:t>jos</w:t>
      </w:r>
      <w:proofErr w:type="gramEnd"/>
      <w:r w:rsidRPr="001A7782">
        <w:rPr>
          <w:sz w:val="24"/>
        </w:rPr>
        <w:t>:</w:t>
      </w:r>
    </w:p>
    <w:p w14:paraId="58F65C2A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</w:p>
    <w:p w14:paraId="7E3A9B82" w14:textId="637ECF19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seriali 0 (Rx) și 1 (</w:t>
      </w:r>
      <w:proofErr w:type="gramStart"/>
      <w:r w:rsidRPr="001A7782">
        <w:rPr>
          <w:sz w:val="24"/>
        </w:rPr>
        <w:t>Tx</w:t>
      </w:r>
      <w:proofErr w:type="gramEnd"/>
      <w:r w:rsidRPr="001A7782">
        <w:rPr>
          <w:sz w:val="24"/>
        </w:rPr>
        <w:t xml:space="preserve">): pinii Rx și Tx sunt folosiți pentru a primi și </w:t>
      </w:r>
      <w:r w:rsidR="004B1F81">
        <w:rPr>
          <w:sz w:val="24"/>
        </w:rPr>
        <w:t>transmite date seriale TTL. Aceș</w:t>
      </w:r>
      <w:r w:rsidRPr="001A7782">
        <w:rPr>
          <w:sz w:val="24"/>
        </w:rPr>
        <w:t>tia sunt conectați cu USB-ul.</w:t>
      </w:r>
    </w:p>
    <w:p w14:paraId="296CCBC7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 xml:space="preserve">Pinii de întrerupere externi 2 și 3: Acești pini pot fi configurați pentru a declanșa o întrerupere atunci când au o valoare low,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front crescător sau descrescător sau o modificare a valorii.</w:t>
      </w:r>
    </w:p>
    <w:p w14:paraId="4DD26D61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3, 5, 6, 9 și 11 PWM: Acești pin furnizează o ieșire PWM pe 8 biți folosind funcția analogWrite ().</w:t>
      </w:r>
    </w:p>
    <w:p w14:paraId="1CBB0525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SPI 10 (SS), 11 (MOSI), 12 (MISO) și 13 (SCK): Acești pini sunt folosiți pentru comunicarea SPI.</w:t>
      </w:r>
    </w:p>
    <w:p w14:paraId="4DC12D4A" w14:textId="36501427" w:rsidR="00981516" w:rsidRPr="001A7782" w:rsidRDefault="0097260E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>
        <w:rPr>
          <w:sz w:val="24"/>
        </w:rPr>
        <w:t>Pinul LED î</w:t>
      </w:r>
      <w:r w:rsidR="00981516" w:rsidRPr="001A7782">
        <w:rPr>
          <w:sz w:val="24"/>
        </w:rPr>
        <w:t xml:space="preserve">ncorporat 13: Acest pin </w:t>
      </w:r>
      <w:proofErr w:type="gramStart"/>
      <w:r w:rsidR="00981516" w:rsidRPr="001A7782">
        <w:rPr>
          <w:sz w:val="24"/>
        </w:rPr>
        <w:t>este</w:t>
      </w:r>
      <w:proofErr w:type="gramEnd"/>
      <w:r w:rsidR="00981516" w:rsidRPr="001A7782">
        <w:rPr>
          <w:sz w:val="24"/>
        </w:rPr>
        <w:t xml:space="preserve"> conectat cu un LED încorporat, când pinul 13 este HIGH - LED-ul este pornit și când pinul 13 este LOW, este oprit.</w:t>
      </w:r>
    </w:p>
    <w:p w14:paraId="06F3495A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6983A333" w14:textId="77777777" w:rsidR="00981516" w:rsidRPr="004B1F81" w:rsidRDefault="00981516" w:rsidP="004B1F81">
      <w:pPr>
        <w:spacing w:after="0" w:line="360" w:lineRule="auto"/>
        <w:rPr>
          <w:sz w:val="24"/>
        </w:rPr>
      </w:pPr>
    </w:p>
    <w:p w14:paraId="7A18B8E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2179C2BF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  <w:r w:rsidRPr="001A7782">
        <w:rPr>
          <w:sz w:val="24"/>
        </w:rPr>
        <w:t>Pe lângă cei 14 pini digitali, există și 6 pini de intrare analogici, fiecare având o</w:t>
      </w:r>
    </w:p>
    <w:p w14:paraId="5730CA9D" w14:textId="67FC7C32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gramStart"/>
      <w:r w:rsidRPr="001A7782">
        <w:rPr>
          <w:sz w:val="24"/>
        </w:rPr>
        <w:t>rezoluție</w:t>
      </w:r>
      <w:proofErr w:type="gramEnd"/>
      <w:r w:rsidRPr="001A7782">
        <w:rPr>
          <w:sz w:val="24"/>
        </w:rPr>
        <w:t xml:space="preserve"> de 10 biți, adică 1024 de valori diferite. Aceștia măsoară o tensiune de la 0 la 5 volți, dar această limită poate fi mărită folosind pi</w:t>
      </w:r>
      <w:r w:rsidR="00F7493E">
        <w:rPr>
          <w:sz w:val="24"/>
        </w:rPr>
        <w:t>nul AREF cu funcția de analog</w:t>
      </w:r>
      <w:r w:rsidRPr="001A7782">
        <w:rPr>
          <w:sz w:val="24"/>
        </w:rPr>
        <w:t>Reference().</w:t>
      </w:r>
    </w:p>
    <w:p w14:paraId="05D9CFD7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Pinul analogic 4 (SDA) și pinul 5 (SCA), de asemenea pot fi utilizați pentru comunicarea TWI folosind biblioteca Wire.</w:t>
      </w: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80BBC13" w14:textId="77777777" w:rsidR="004B1F81" w:rsidRDefault="004B1F81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44CC4A9F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16" w:name="_Toc57993219"/>
      <w:bookmarkStart w:id="17" w:name="_Toc60493617"/>
      <w:r w:rsidRPr="0014711A">
        <w:rPr>
          <w:szCs w:val="32"/>
        </w:rPr>
        <w:lastRenderedPageBreak/>
        <w:t>S</w:t>
      </w:r>
      <w:r w:rsidRPr="0014711A">
        <w:rPr>
          <w:rStyle w:val="Heading1Char"/>
          <w:b/>
          <w:sz w:val="32"/>
          <w:szCs w:val="32"/>
        </w:rPr>
        <w:t>enzorul de temperatur</w:t>
      </w:r>
      <w:bookmarkEnd w:id="16"/>
      <w:r w:rsidR="004B1F81" w:rsidRPr="0014711A">
        <w:rPr>
          <w:rStyle w:val="Heading1Char"/>
          <w:b/>
          <w:sz w:val="32"/>
          <w:szCs w:val="32"/>
        </w:rPr>
        <w:t>ă</w:t>
      </w:r>
      <w:bookmarkEnd w:id="17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1CCA8E3E" w:rsidR="00981516" w:rsidRPr="001A7782" w:rsidRDefault="00981516" w:rsidP="000D2808">
      <w:pPr>
        <w:spacing w:after="0" w:line="360" w:lineRule="auto"/>
        <w:ind w:left="1206"/>
        <w:rPr>
          <w:sz w:val="24"/>
        </w:rPr>
      </w:pPr>
      <w:r w:rsidRPr="001A7782">
        <w:rPr>
          <w:sz w:val="24"/>
        </w:rPr>
        <w:t xml:space="preserve">Unii din senzorii </w:t>
      </w:r>
      <w:r w:rsidR="004B1F81">
        <w:rPr>
          <w:sz w:val="24"/>
        </w:rPr>
        <w:t>folosiți î</w:t>
      </w:r>
      <w:r w:rsidRPr="001A7782">
        <w:rPr>
          <w:sz w:val="24"/>
        </w:rPr>
        <w:t>n acest proi</w:t>
      </w:r>
      <w:r w:rsidR="004B1F81">
        <w:rPr>
          <w:sz w:val="24"/>
        </w:rPr>
        <w:t xml:space="preserve">ect </w:t>
      </w:r>
      <w:proofErr w:type="gramStart"/>
      <w:r w:rsidR="004B1F81">
        <w:rPr>
          <w:sz w:val="24"/>
        </w:rPr>
        <w:t>este</w:t>
      </w:r>
      <w:proofErr w:type="gramEnd"/>
      <w:r w:rsidR="004B1F81">
        <w:rPr>
          <w:sz w:val="24"/>
        </w:rPr>
        <w:t xml:space="preserve"> senzorul de temperatură ș</w:t>
      </w:r>
      <w:r w:rsidRPr="001A7782">
        <w:rPr>
          <w:sz w:val="24"/>
        </w:rPr>
        <w:t>i umiditate</w:t>
      </w:r>
    </w:p>
    <w:p w14:paraId="746FF523" w14:textId="717F25DE" w:rsidR="00981516" w:rsidRPr="001A7782" w:rsidRDefault="00511EAA" w:rsidP="000D2808">
      <w:pPr>
        <w:spacing w:after="0" w:line="360" w:lineRule="auto"/>
        <w:ind w:left="720"/>
        <w:rPr>
          <w:sz w:val="24"/>
        </w:rPr>
      </w:pPr>
      <w:r>
        <w:rPr>
          <w:noProof/>
        </w:rPr>
        <w:pict w14:anchorId="3885C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left:0;text-align:left;margin-left:162.8pt;margin-top:61.9pt;width:127.3pt;height:105.7pt;z-index:251717632;mso-position-horizontal-relative:text;mso-position-vertical-relative:text;mso-width-relative:page;mso-height-relative:page">
            <v:imagedata r:id="rId15" o:title="dht"/>
            <w10:wrap type="square"/>
          </v:shape>
        </w:pict>
      </w:r>
      <w:r w:rsidR="00981516" w:rsidRPr="001A7782">
        <w:rPr>
          <w:sz w:val="24"/>
        </w:rPr>
        <w:t>D</w:t>
      </w:r>
      <w:r w:rsidR="004B1F81">
        <w:rPr>
          <w:sz w:val="24"/>
        </w:rPr>
        <w:t xml:space="preserve">HT11 cu </w:t>
      </w:r>
      <w:proofErr w:type="gramStart"/>
      <w:r w:rsidR="004B1F81">
        <w:rPr>
          <w:sz w:val="24"/>
        </w:rPr>
        <w:t>un</w:t>
      </w:r>
      <w:proofErr w:type="gramEnd"/>
      <w:r w:rsidR="004B1F81">
        <w:rPr>
          <w:sz w:val="24"/>
        </w:rPr>
        <w:t xml:space="preserve"> semnal digital de ieșire calibrat. Coeficienții de calibrare sunt stocați î</w:t>
      </w:r>
      <w:r w:rsidR="00981516" w:rsidRPr="001A7782">
        <w:rPr>
          <w:sz w:val="24"/>
        </w:rPr>
        <w:t>n memoria O</w:t>
      </w:r>
      <w:r w:rsidR="004B1F81">
        <w:rPr>
          <w:sz w:val="24"/>
        </w:rPr>
        <w:t xml:space="preserve">TP a senzorului, </w:t>
      </w:r>
      <w:proofErr w:type="gramStart"/>
      <w:r w:rsidR="004B1F81">
        <w:rPr>
          <w:sz w:val="24"/>
        </w:rPr>
        <w:t>ce</w:t>
      </w:r>
      <w:proofErr w:type="gramEnd"/>
      <w:r w:rsidR="004B1F81">
        <w:rPr>
          <w:sz w:val="24"/>
        </w:rPr>
        <w:t xml:space="preserve"> sunt folosiț</w:t>
      </w:r>
      <w:r w:rsidR="00981516" w:rsidRPr="001A7782">
        <w:rPr>
          <w:sz w:val="24"/>
        </w:rPr>
        <w:t>i de procesul de detectare a semnalului intern al senzorului.</w:t>
      </w:r>
    </w:p>
    <w:p w14:paraId="061C349B" w14:textId="4F57AC70" w:rsidR="00981516" w:rsidRDefault="00981516" w:rsidP="000D2808">
      <w:pPr>
        <w:spacing w:after="0" w:line="360" w:lineRule="auto"/>
        <w:ind w:left="720"/>
      </w:pPr>
    </w:p>
    <w:p w14:paraId="031ADF93" w14:textId="4E06A3AF" w:rsidR="00981516" w:rsidRDefault="00981516" w:rsidP="000D2808">
      <w:pPr>
        <w:spacing w:after="0" w:line="360" w:lineRule="auto"/>
        <w:ind w:left="720"/>
      </w:pPr>
    </w:p>
    <w:p w14:paraId="38FFC5E5" w14:textId="537E94CF" w:rsidR="00981516" w:rsidRDefault="00981516" w:rsidP="000D2808">
      <w:pPr>
        <w:spacing w:after="0" w:line="360" w:lineRule="auto"/>
        <w:ind w:left="720"/>
      </w:pP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1F81FEE1" w14:textId="77777777" w:rsidR="00742EF1" w:rsidRDefault="00742EF1" w:rsidP="00742EF1">
      <w:pPr>
        <w:spacing w:after="0" w:line="360" w:lineRule="auto"/>
      </w:pPr>
    </w:p>
    <w:p w14:paraId="0949D52A" w14:textId="379E7321" w:rsidR="000D2808" w:rsidRDefault="00981516" w:rsidP="00742EF1">
      <w:pPr>
        <w:pStyle w:val="Caption"/>
        <w:spacing w:line="360" w:lineRule="auto"/>
      </w:pPr>
      <w:r>
        <w:t>Fig</w:t>
      </w:r>
      <w:r w:rsidR="00742EF1">
        <w:t>ure 2. Senzor Temperatura DHT11</w:t>
      </w:r>
    </w:p>
    <w:p w14:paraId="4F3CD629" w14:textId="40070C76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t xml:space="preserve"> </w:t>
      </w:r>
      <w:bookmarkStart w:id="18" w:name="_Toc57993220"/>
      <w:bookmarkStart w:id="19" w:name="_Toc60493618"/>
      <w:r w:rsidRPr="008B3846">
        <w:rPr>
          <w:sz w:val="32"/>
          <w:szCs w:val="32"/>
        </w:rPr>
        <w:t>Detalii tehnice</w:t>
      </w:r>
      <w:bookmarkEnd w:id="18"/>
      <w:bookmarkEnd w:id="19"/>
    </w:p>
    <w:p w14:paraId="6BF0B503" w14:textId="6975D558" w:rsidR="00981516" w:rsidRDefault="00742EF1" w:rsidP="000D2808">
      <w:pPr>
        <w:spacing w:line="360" w:lineRule="auto"/>
      </w:pPr>
      <w:r>
        <w:rPr>
          <w:noProof/>
          <w:lang w:val="ro-RO" w:eastAsia="ro-RO"/>
        </w:rPr>
        <w:drawing>
          <wp:anchor distT="0" distB="0" distL="114300" distR="114300" simplePos="0" relativeHeight="251663360" behindDoc="0" locked="0" layoutInCell="1" allowOverlap="1" wp14:anchorId="7A1B347F" wp14:editId="6647025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76750" cy="587375"/>
            <wp:effectExtent l="0" t="0" r="0" b="3175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8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D374B" w14:textId="7637A203" w:rsidR="00981516" w:rsidRPr="006809A5" w:rsidRDefault="00742EF1" w:rsidP="000D2808">
      <w:pPr>
        <w:spacing w:line="360" w:lineRule="auto"/>
        <w:ind w:left="720"/>
      </w:pPr>
      <w:r>
        <w:rPr>
          <w:noProof/>
          <w:lang w:val="ro-RO" w:eastAsia="ro-RO"/>
        </w:rPr>
        <w:drawing>
          <wp:anchor distT="0" distB="0" distL="114300" distR="114300" simplePos="0" relativeHeight="251664384" behindDoc="0" locked="0" layoutInCell="1" allowOverlap="1" wp14:anchorId="00B9E5C0" wp14:editId="2C5BBF89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4000500" cy="3358515"/>
            <wp:effectExtent l="0" t="0" r="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5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EEDD1" w14:textId="2876F23C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0966643" w14:textId="005CCC8B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22EBF29C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4127D1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677F8640" w:rsidR="00981516" w:rsidRPr="008B3846" w:rsidRDefault="00511EAA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20" w:name="_Toc57993221"/>
      <w:bookmarkStart w:id="21" w:name="_Toc60493619"/>
      <w:r>
        <w:rPr>
          <w:noProof/>
          <w:lang w:val="ro-RO" w:eastAsia="ro-RO"/>
        </w:rPr>
        <w:lastRenderedPageBreak/>
        <w:drawing>
          <wp:anchor distT="0" distB="0" distL="114300" distR="114300" simplePos="0" relativeHeight="251665408" behindDoc="0" locked="0" layoutInCell="1" allowOverlap="1" wp14:anchorId="76AFA2BB" wp14:editId="3D176101">
            <wp:simplePos x="0" y="0"/>
            <wp:positionH relativeFrom="margin">
              <wp:align>center</wp:align>
            </wp:positionH>
            <wp:positionV relativeFrom="paragraph">
              <wp:posOffset>364812</wp:posOffset>
            </wp:positionV>
            <wp:extent cx="2876550" cy="1552575"/>
            <wp:effectExtent l="0" t="0" r="0" b="952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516" w:rsidRPr="008B3846">
        <w:rPr>
          <w:bCs w:val="0"/>
          <w:smallCaps/>
          <w:sz w:val="32"/>
          <w:szCs w:val="32"/>
        </w:rPr>
        <w:t>A</w:t>
      </w:r>
      <w:r w:rsidR="004B1F81">
        <w:rPr>
          <w:sz w:val="32"/>
        </w:rPr>
        <w:t>plicaț</w:t>
      </w:r>
      <w:r w:rsidR="00981516" w:rsidRPr="008E552A">
        <w:rPr>
          <w:sz w:val="32"/>
        </w:rPr>
        <w:t>ie practic</w:t>
      </w:r>
      <w:bookmarkEnd w:id="20"/>
      <w:r w:rsidR="004B1F81">
        <w:rPr>
          <w:sz w:val="32"/>
        </w:rPr>
        <w:t>ă</w:t>
      </w:r>
      <w:bookmarkEnd w:id="21"/>
    </w:p>
    <w:p w14:paraId="66AEA265" w14:textId="08E22A5A" w:rsidR="00981516" w:rsidRDefault="00981516" w:rsidP="000D2808">
      <w:pPr>
        <w:spacing w:line="360" w:lineRule="auto"/>
      </w:pPr>
    </w:p>
    <w:p w14:paraId="5498EA16" w14:textId="3B3713FA" w:rsidR="00981516" w:rsidRDefault="00981516" w:rsidP="000D2808">
      <w:pPr>
        <w:spacing w:line="360" w:lineRule="auto"/>
      </w:pPr>
    </w:p>
    <w:p w14:paraId="09592F54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414F537F" w14:textId="77777777" w:rsidR="00511EAA" w:rsidRDefault="00511EAA" w:rsidP="000D2808">
      <w:pPr>
        <w:spacing w:line="360" w:lineRule="auto"/>
      </w:pPr>
    </w:p>
    <w:p w14:paraId="421CAF3B" w14:textId="6A85FE96" w:rsidR="00981516" w:rsidRDefault="00EE4EB3" w:rsidP="00742EF1">
      <w:pPr>
        <w:pStyle w:val="Caption"/>
        <w:spacing w:line="360" w:lineRule="auto"/>
      </w:pPr>
      <w:r>
        <w:t>Figure 3. Schemă</w:t>
      </w:r>
      <w:r w:rsidR="00981516">
        <w:t xml:space="preserve"> </w:t>
      </w:r>
      <w:r w:rsidR="007A43FD">
        <w:t>electrică</w:t>
      </w:r>
      <w:r w:rsidR="00742EF1">
        <w:t xml:space="preserve"> DHT11</w:t>
      </w:r>
    </w:p>
    <w:p w14:paraId="617B5009" w14:textId="7148D81E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r>
        <w:rPr>
          <w:sz w:val="24"/>
        </w:rPr>
        <w:t>Dacă</w:t>
      </w:r>
      <w:r w:rsidR="00981516" w:rsidRPr="001A7782">
        <w:rPr>
          <w:sz w:val="24"/>
        </w:rPr>
        <w:t xml:space="preserve"> vom conecta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mai mic de 20m</w:t>
      </w:r>
      <w:r>
        <w:rPr>
          <w:sz w:val="24"/>
        </w:rPr>
        <w:t>, vom avea nevoie de o rezistență</w:t>
      </w:r>
      <w:r w:rsidR="00981516" w:rsidRPr="001A7782">
        <w:rPr>
          <w:sz w:val="24"/>
        </w:rPr>
        <w:t xml:space="preserve"> de 5K.</w:t>
      </w:r>
    </w:p>
    <w:p w14:paraId="1E6B70CE" w14:textId="13655654" w:rsidR="00981516" w:rsidRPr="00742EF1" w:rsidRDefault="004B1F81" w:rsidP="00742EF1">
      <w:pPr>
        <w:spacing w:after="0" w:line="360" w:lineRule="auto"/>
        <w:ind w:left="720" w:firstLine="720"/>
        <w:rPr>
          <w:sz w:val="24"/>
        </w:rPr>
      </w:pPr>
      <w:r>
        <w:rPr>
          <w:sz w:val="24"/>
        </w:rPr>
        <w:t>Dacă</w:t>
      </w:r>
      <w:r w:rsidR="00981516" w:rsidRPr="001A7782">
        <w:rPr>
          <w:sz w:val="24"/>
        </w:rPr>
        <w:t xml:space="preserve"> folosim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mai mare de 20m, s</w:t>
      </w:r>
      <w:r>
        <w:rPr>
          <w:sz w:val="24"/>
        </w:rPr>
        <w:t>e va alege o valoare a rezistenț</w:t>
      </w:r>
      <w:r w:rsidR="00981516" w:rsidRPr="001A7782">
        <w:rPr>
          <w:sz w:val="24"/>
        </w:rPr>
        <w:t xml:space="preserve">ei </w:t>
      </w:r>
      <w:r>
        <w:rPr>
          <w:sz w:val="24"/>
        </w:rPr>
        <w:t>necesară</w:t>
      </w:r>
      <w:r w:rsidR="00742EF1">
        <w:rPr>
          <w:sz w:val="24"/>
        </w:rPr>
        <w:t>.</w:t>
      </w:r>
    </w:p>
    <w:p w14:paraId="36E89A1F" w14:textId="40513918" w:rsidR="00981516" w:rsidRPr="00511EAA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2" w:name="_Toc57993222"/>
      <w:bookmarkStart w:id="23" w:name="_Toc60493620"/>
      <w:r w:rsidRPr="008B3846">
        <w:rPr>
          <w:sz w:val="32"/>
          <w:szCs w:val="32"/>
        </w:rPr>
        <w:t>Alimentare</w:t>
      </w:r>
      <w:bookmarkEnd w:id="22"/>
      <w:bookmarkEnd w:id="23"/>
    </w:p>
    <w:p w14:paraId="45443836" w14:textId="4D401A11" w:rsidR="00742EF1" w:rsidRPr="00BE3FAA" w:rsidRDefault="00A245DE" w:rsidP="00742EF1">
      <w:pPr>
        <w:spacing w:line="360" w:lineRule="auto"/>
        <w:ind w:left="720" w:firstLine="720"/>
      </w:pPr>
      <w:r>
        <w:rPr>
          <w:sz w:val="24"/>
        </w:rPr>
        <w:t>DHT11 se alimentează de la plă</w:t>
      </w:r>
      <w:r w:rsidR="004B1F81">
        <w:rPr>
          <w:sz w:val="24"/>
        </w:rPr>
        <w:t>cuț</w:t>
      </w:r>
      <w:r w:rsidR="00981516" w:rsidRPr="001A7782">
        <w:rPr>
          <w:sz w:val="24"/>
        </w:rPr>
        <w:t>a Arduino UNO prin interm</w:t>
      </w:r>
      <w:r w:rsidR="004B1F81">
        <w:rPr>
          <w:sz w:val="24"/>
        </w:rPr>
        <w:t>ediul pinului 3.3V sau 5V DC. Când alimentăm senzorul, nu trebuie trimisă nicio instrucț</w:t>
      </w:r>
      <w:r w:rsidR="00981516" w:rsidRPr="001A7782">
        <w:rPr>
          <w:sz w:val="24"/>
        </w:rPr>
        <w:t>iune timp de o sec</w:t>
      </w:r>
      <w:r w:rsidR="004B1F81">
        <w:rPr>
          <w:sz w:val="24"/>
        </w:rPr>
        <w:t>undă</w:t>
      </w:r>
      <w:r w:rsidR="00981516" w:rsidRPr="001A7782">
        <w:rPr>
          <w:sz w:val="24"/>
        </w:rPr>
        <w:t xml:space="preserve"> pe</w:t>
      </w:r>
      <w:r w:rsidR="004B1F81">
        <w:rPr>
          <w:sz w:val="24"/>
        </w:rPr>
        <w:t>ntru a trece de starea instabilă</w:t>
      </w:r>
      <w:r w:rsidR="00981516" w:rsidRPr="001A7782">
        <w:rPr>
          <w:sz w:val="24"/>
        </w:rPr>
        <w:t>.</w:t>
      </w:r>
      <w:r w:rsidR="00742EF1">
        <w:tab/>
      </w:r>
    </w:p>
    <w:p w14:paraId="5683CE0B" w14:textId="27076545" w:rsidR="00981516" w:rsidRDefault="00981516" w:rsidP="00511EAA">
      <w:pPr>
        <w:pStyle w:val="Heading2"/>
        <w:spacing w:line="360" w:lineRule="auto"/>
      </w:pPr>
      <w:bookmarkStart w:id="24" w:name="_Toc57993223"/>
      <w:bookmarkStart w:id="25" w:name="_Toc60493621"/>
      <w:r w:rsidRPr="008B3846">
        <w:t>S</w:t>
      </w:r>
      <w:r w:rsidR="004B1F81">
        <w:rPr>
          <w:rStyle w:val="Heading1Char"/>
          <w:b/>
          <w:sz w:val="32"/>
        </w:rPr>
        <w:t>enzorul de miș</w:t>
      </w:r>
      <w:r w:rsidRPr="008E552A">
        <w:rPr>
          <w:rStyle w:val="Heading1Char"/>
          <w:b/>
          <w:sz w:val="32"/>
        </w:rPr>
        <w:t>care</w:t>
      </w:r>
      <w:bookmarkEnd w:id="24"/>
      <w:bookmarkEnd w:id="25"/>
    </w:p>
    <w:p w14:paraId="19844E45" w14:textId="05F5160B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C</w:t>
      </w:r>
      <w:r w:rsidR="00F63E37">
        <w:rPr>
          <w:sz w:val="24"/>
        </w:rPr>
        <w:t xml:space="preserve">el de-al doilea senzor folosit în proiect </w:t>
      </w:r>
      <w:proofErr w:type="gramStart"/>
      <w:r w:rsidR="00F63E37">
        <w:rPr>
          <w:sz w:val="24"/>
        </w:rPr>
        <w:t>este</w:t>
      </w:r>
      <w:proofErr w:type="gramEnd"/>
      <w:r w:rsidR="00F63E37">
        <w:rPr>
          <w:sz w:val="24"/>
        </w:rPr>
        <w:t xml:space="preserve"> senzorul de miș</w:t>
      </w:r>
      <w:r w:rsidRPr="001A7782">
        <w:rPr>
          <w:sz w:val="24"/>
        </w:rPr>
        <w:t>care PIR.</w:t>
      </w:r>
      <w:r w:rsidR="00F63E37">
        <w:rPr>
          <w:sz w:val="24"/>
        </w:rPr>
        <w:t xml:space="preserve"> Senzorul permite detectarea mișcării folosit pentru a vedea dacă o persoană</w:t>
      </w:r>
      <w:r w:rsidRPr="001A7782">
        <w:rPr>
          <w:sz w:val="24"/>
        </w:rPr>
        <w:t xml:space="preserve"> trece prin raza acestuia.  </w:t>
      </w:r>
    </w:p>
    <w:p w14:paraId="0493C683" w14:textId="5900C477" w:rsidR="00AC5073" w:rsidRDefault="00981516" w:rsidP="00AC5073">
      <w:pPr>
        <w:spacing w:after="0" w:line="360" w:lineRule="auto"/>
        <w:ind w:left="630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r w:rsidR="00F63E37">
        <w:rPr>
          <w:sz w:val="24"/>
        </w:rPr>
        <w:t>Senzorul PIR conț</w:t>
      </w:r>
      <w:r w:rsidRPr="001A7782">
        <w:rPr>
          <w:sz w:val="24"/>
        </w:rPr>
        <w:t xml:space="preserve">ine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s</w:t>
      </w:r>
      <w:r w:rsidR="00F63E37">
        <w:rPr>
          <w:sz w:val="24"/>
        </w:rPr>
        <w:t>enzor piroelectric ce detectează nivele de radiații infraroș</w:t>
      </w:r>
      <w:r w:rsidRPr="001A7782">
        <w:rPr>
          <w:sz w:val="24"/>
        </w:rPr>
        <w:t xml:space="preserve">u. Acest </w:t>
      </w:r>
      <w:r w:rsidR="00F63E37">
        <w:rPr>
          <w:sz w:val="24"/>
        </w:rPr>
        <w:t>senzor piroelectric emite radiații de intensitate mică și în momentul în</w:t>
      </w:r>
      <w:r w:rsidR="00DE7E52">
        <w:rPr>
          <w:sz w:val="24"/>
        </w:rPr>
        <w:t xml:space="preserve"> care o persoană</w:t>
      </w:r>
      <w:r w:rsidR="00F63E37">
        <w:rPr>
          <w:sz w:val="24"/>
        </w:rPr>
        <w:t xml:space="preserve"> trece în raza lui, el va emite radiații de intensitate mare î</w:t>
      </w:r>
      <w:r w:rsidRPr="001A7782">
        <w:rPr>
          <w:sz w:val="24"/>
        </w:rPr>
        <w:t>n urma c</w:t>
      </w:r>
      <w:r w:rsidR="00F63E37">
        <w:rPr>
          <w:sz w:val="24"/>
        </w:rPr>
        <w:t>ăldurii degajate de persoană</w:t>
      </w:r>
      <w:r w:rsidR="00AC5073">
        <w:rPr>
          <w:sz w:val="24"/>
        </w:rPr>
        <w:t>.</w:t>
      </w:r>
    </w:p>
    <w:p w14:paraId="543B11B3" w14:textId="0D7DFCD9" w:rsidR="00742EF1" w:rsidRPr="00AC5073" w:rsidRDefault="00AC5073" w:rsidP="00AC5073">
      <w:pPr>
        <w:spacing w:after="0" w:line="360" w:lineRule="auto"/>
        <w:ind w:left="630"/>
        <w:rPr>
          <w:sz w:val="24"/>
        </w:rPr>
      </w:pPr>
      <w:r>
        <w:rPr>
          <w:noProof/>
        </w:rPr>
        <w:pict w14:anchorId="71E41090">
          <v:shape id="_x0000_s1034" type="#_x0000_t75" style="position:absolute;left:0;text-align:left;margin-left:166.8pt;margin-top:8.95pt;width:116.6pt;height:95.1pt;z-index:251715584;mso-position-horizontal-relative:text;mso-position-vertical-relative:text;mso-width-relative:page;mso-height-relative:page">
            <v:imagedata r:id="rId19" o:title="pir"/>
            <w10:wrap type="square"/>
          </v:shape>
        </w:pict>
      </w:r>
    </w:p>
    <w:p w14:paraId="6317E812" w14:textId="77777777" w:rsidR="005D6FA4" w:rsidRDefault="00AC5073" w:rsidP="00AC5073">
      <w:pPr>
        <w:pStyle w:val="Caption"/>
        <w:spacing w:line="360" w:lineRule="auto"/>
        <w:ind w:left="2160"/>
        <w:jc w:val="both"/>
      </w:pPr>
      <w:r>
        <w:t xml:space="preserve">                 </w:t>
      </w:r>
    </w:p>
    <w:p w14:paraId="0BFE683D" w14:textId="4E70528D" w:rsidR="00981516" w:rsidRDefault="005D6FA4" w:rsidP="00AC5073">
      <w:pPr>
        <w:pStyle w:val="Caption"/>
        <w:spacing w:line="360" w:lineRule="auto"/>
        <w:ind w:left="2160"/>
        <w:jc w:val="both"/>
      </w:pPr>
      <w:r>
        <w:t xml:space="preserve">               </w:t>
      </w:r>
      <w:r w:rsidR="002850C8">
        <w:t>Figure 4. Senzor de miș</w:t>
      </w:r>
      <w:r w:rsidR="00981516">
        <w:t>care PIR</w:t>
      </w:r>
    </w:p>
    <w:p w14:paraId="481E560E" w14:textId="254E23BB" w:rsidR="00742EF1" w:rsidRPr="008B3846" w:rsidRDefault="00742EF1" w:rsidP="00742EF1">
      <w:pPr>
        <w:pStyle w:val="Heading3"/>
        <w:spacing w:line="360" w:lineRule="auto"/>
        <w:rPr>
          <w:sz w:val="32"/>
          <w:szCs w:val="32"/>
        </w:rPr>
      </w:pPr>
      <w:bookmarkStart w:id="26" w:name="_Toc57993224"/>
      <w:bookmarkStart w:id="27" w:name="_Toc60493622"/>
      <w:r w:rsidRPr="008B3846">
        <w:rPr>
          <w:sz w:val="32"/>
          <w:szCs w:val="32"/>
        </w:rPr>
        <w:lastRenderedPageBreak/>
        <w:t>Detalii tehnice</w:t>
      </w:r>
      <w:bookmarkEnd w:id="26"/>
      <w:bookmarkEnd w:id="27"/>
    </w:p>
    <w:p w14:paraId="056F89D1" w14:textId="41BD8431" w:rsidR="00A738F9" w:rsidRDefault="00511EAA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8480" behindDoc="0" locked="0" layoutInCell="1" allowOverlap="1" wp14:anchorId="4632B4E3" wp14:editId="35960DA8">
            <wp:simplePos x="0" y="0"/>
            <wp:positionH relativeFrom="margin">
              <wp:align>center</wp:align>
            </wp:positionH>
            <wp:positionV relativeFrom="paragraph">
              <wp:posOffset>11076</wp:posOffset>
            </wp:positionV>
            <wp:extent cx="3371850" cy="2682875"/>
            <wp:effectExtent l="0" t="0" r="0" b="3175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8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78F0E" w14:textId="26561F84" w:rsidR="00981516" w:rsidRDefault="00981516" w:rsidP="000D2808">
      <w:pPr>
        <w:spacing w:line="360" w:lineRule="auto"/>
      </w:pPr>
    </w:p>
    <w:p w14:paraId="4618076B" w14:textId="0CA56998" w:rsidR="00981516" w:rsidRDefault="00981516" w:rsidP="000D2808">
      <w:pPr>
        <w:spacing w:line="360" w:lineRule="auto"/>
      </w:pPr>
    </w:p>
    <w:p w14:paraId="22E16D1D" w14:textId="182672EF" w:rsidR="00981516" w:rsidRDefault="00981516" w:rsidP="000D2808">
      <w:pPr>
        <w:spacing w:line="360" w:lineRule="auto"/>
      </w:pPr>
    </w:p>
    <w:p w14:paraId="3D23B1D3" w14:textId="57200C6C" w:rsidR="00981516" w:rsidRDefault="00981516" w:rsidP="000D2808">
      <w:pPr>
        <w:spacing w:line="360" w:lineRule="auto"/>
      </w:pPr>
    </w:p>
    <w:p w14:paraId="1D69BFA6" w14:textId="2FC299D1" w:rsidR="00981516" w:rsidRDefault="00981516" w:rsidP="000D2808">
      <w:pPr>
        <w:spacing w:line="360" w:lineRule="auto"/>
      </w:pPr>
    </w:p>
    <w:p w14:paraId="7CEA0E88" w14:textId="25EA2009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3AC39DB9" w14:textId="4F2E0F40" w:rsidR="00742EF1" w:rsidRPr="008B3846" w:rsidRDefault="00742EF1" w:rsidP="00742EF1">
      <w:pPr>
        <w:pStyle w:val="Heading3"/>
        <w:spacing w:line="360" w:lineRule="auto"/>
        <w:rPr>
          <w:sz w:val="32"/>
          <w:szCs w:val="32"/>
        </w:rPr>
      </w:pPr>
      <w:bookmarkStart w:id="28" w:name="_Toc57993225"/>
      <w:bookmarkStart w:id="29" w:name="_Toc60493623"/>
      <w:r>
        <w:rPr>
          <w:sz w:val="32"/>
          <w:szCs w:val="32"/>
        </w:rPr>
        <w:t>Aplicaț</w:t>
      </w:r>
      <w:r w:rsidRPr="008B3846">
        <w:rPr>
          <w:sz w:val="32"/>
          <w:szCs w:val="32"/>
        </w:rPr>
        <w:t>ie practic</w:t>
      </w:r>
      <w:bookmarkEnd w:id="28"/>
      <w:r>
        <w:rPr>
          <w:sz w:val="32"/>
          <w:szCs w:val="32"/>
        </w:rPr>
        <w:t>ă</w:t>
      </w:r>
      <w:bookmarkEnd w:id="29"/>
    </w:p>
    <w:p w14:paraId="010D75C9" w14:textId="350BF014" w:rsidR="00981516" w:rsidRDefault="00742EF1" w:rsidP="000D2808">
      <w:pPr>
        <w:spacing w:line="360" w:lineRule="auto"/>
      </w:pPr>
      <w:r>
        <w:rPr>
          <w:noProof/>
          <w:lang w:val="ro-RO" w:eastAsia="ro-RO"/>
        </w:rPr>
        <w:drawing>
          <wp:anchor distT="0" distB="0" distL="114300" distR="114300" simplePos="0" relativeHeight="251711488" behindDoc="0" locked="0" layoutInCell="1" allowOverlap="1" wp14:anchorId="7CCBD795" wp14:editId="4C41C87E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2877185" cy="2371725"/>
            <wp:effectExtent l="0" t="0" r="0" b="9525"/>
            <wp:wrapSquare wrapText="bothSides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C49FA" w14:textId="329B0063" w:rsidR="00981516" w:rsidRDefault="00981516" w:rsidP="000D2808">
      <w:pPr>
        <w:spacing w:line="360" w:lineRule="auto"/>
      </w:pPr>
    </w:p>
    <w:p w14:paraId="615EF13B" w14:textId="4204179E" w:rsidR="00981516" w:rsidRDefault="00981516" w:rsidP="000D2808">
      <w:pPr>
        <w:spacing w:line="360" w:lineRule="auto"/>
      </w:pPr>
    </w:p>
    <w:p w14:paraId="12596217" w14:textId="6236D129" w:rsidR="00981516" w:rsidRDefault="00981516" w:rsidP="000D2808">
      <w:pPr>
        <w:spacing w:line="360" w:lineRule="auto"/>
      </w:pPr>
    </w:p>
    <w:p w14:paraId="0A14D74A" w14:textId="044B9F01" w:rsidR="00981516" w:rsidRDefault="00981516" w:rsidP="000D2808">
      <w:pPr>
        <w:spacing w:line="360" w:lineRule="auto"/>
      </w:pPr>
    </w:p>
    <w:p w14:paraId="0BD098DB" w14:textId="77777777" w:rsidR="00742EF1" w:rsidRDefault="00742EF1" w:rsidP="000D2808">
      <w:pPr>
        <w:spacing w:line="360" w:lineRule="auto"/>
      </w:pPr>
    </w:p>
    <w:p w14:paraId="77259219" w14:textId="77777777" w:rsidR="00742EF1" w:rsidRDefault="00742EF1" w:rsidP="000D2808">
      <w:pPr>
        <w:spacing w:line="360" w:lineRule="auto"/>
      </w:pPr>
    </w:p>
    <w:p w14:paraId="136556E2" w14:textId="12B56184" w:rsidR="00981516" w:rsidRDefault="00981516" w:rsidP="00742EF1">
      <w:pPr>
        <w:pStyle w:val="Caption"/>
        <w:spacing w:line="360" w:lineRule="auto"/>
      </w:pPr>
      <w:r>
        <w:t>Figure 5. Exemplu practic Senzor d</w:t>
      </w:r>
      <w:r w:rsidR="008432D1">
        <w:t>e miș</w:t>
      </w:r>
      <w:r>
        <w:t>care PIR</w:t>
      </w:r>
    </w:p>
    <w:p w14:paraId="3E3C3F99" w14:textId="54B152F3" w:rsidR="001E6B4F" w:rsidRDefault="00F75CAB" w:rsidP="00742EF1">
      <w:pPr>
        <w:spacing w:line="240" w:lineRule="auto"/>
        <w:ind w:left="720" w:firstLine="720"/>
        <w:jc w:val="left"/>
        <w:rPr>
          <w:sz w:val="24"/>
        </w:rPr>
      </w:pPr>
      <w:r>
        <w:rPr>
          <w:sz w:val="24"/>
        </w:rPr>
        <w:t>Î</w:t>
      </w:r>
      <w:r w:rsidR="00AB4631">
        <w:rPr>
          <w:sz w:val="24"/>
        </w:rPr>
        <w:t>n fig 5.</w:t>
      </w:r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este</w:t>
      </w:r>
      <w:proofErr w:type="gramEnd"/>
      <w:r w:rsidR="00F63E37">
        <w:rPr>
          <w:sz w:val="24"/>
        </w:rPr>
        <w:t xml:space="preserve"> reprezentat un circuit simplu î</w:t>
      </w:r>
      <w:r w:rsidR="00981516" w:rsidRPr="001A7782">
        <w:rPr>
          <w:sz w:val="24"/>
        </w:rPr>
        <w:t>n care vom aprinde un led RGB pr</w:t>
      </w:r>
      <w:r w:rsidR="00F63E37">
        <w:rPr>
          <w:sz w:val="24"/>
        </w:rPr>
        <w:t>in intermediul senzorului de mișcare PIR ș</w:t>
      </w:r>
      <w:r w:rsidR="00257734">
        <w:rPr>
          <w:sz w:val="24"/>
        </w:rPr>
        <w:t>i al plă</w:t>
      </w:r>
      <w:r>
        <w:rPr>
          <w:sz w:val="24"/>
        </w:rPr>
        <w:t>cuț</w:t>
      </w:r>
      <w:r w:rsidR="00981516" w:rsidRPr="001A7782">
        <w:rPr>
          <w:sz w:val="24"/>
        </w:rPr>
        <w:t>ei Arduino.</w:t>
      </w:r>
    </w:p>
    <w:p w14:paraId="174286D7" w14:textId="77777777" w:rsidR="009D1E8F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6E3B989B" w14:textId="77777777" w:rsidR="009D1E8F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7F5A5C7A" w14:textId="77777777" w:rsidR="009D1E8F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489AC35C" w14:textId="77777777" w:rsidR="009D1E8F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744570D1" w14:textId="77777777" w:rsidR="009D1E8F" w:rsidRPr="00742EF1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21AFB43F" w14:textId="495D12A2" w:rsidR="00981516" w:rsidRPr="008E552A" w:rsidRDefault="006B1091" w:rsidP="008E552A">
      <w:pPr>
        <w:pStyle w:val="Heading2"/>
      </w:pPr>
      <w:bookmarkStart w:id="30" w:name="_Toc60493624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 de lumin</w:t>
      </w:r>
      <w:r w:rsidR="00F75CAB">
        <w:rPr>
          <w:rStyle w:val="Heading1Char"/>
          <w:b/>
          <w:sz w:val="32"/>
        </w:rPr>
        <w:t>ă</w:t>
      </w:r>
      <w:bookmarkEnd w:id="30"/>
    </w:p>
    <w:p w14:paraId="6CA28D75" w14:textId="5CDA9C40" w:rsidR="00981516" w:rsidRDefault="00981516" w:rsidP="000D2808">
      <w:pPr>
        <w:spacing w:line="360" w:lineRule="auto"/>
      </w:pPr>
    </w:p>
    <w:p w14:paraId="5BA50E9C" w14:textId="3BCDB6D8" w:rsidR="000D2808" w:rsidRPr="001A7782" w:rsidRDefault="006B1091" w:rsidP="001E6B4F">
      <w:pPr>
        <w:spacing w:line="240" w:lineRule="auto"/>
        <w:ind w:left="720" w:firstLine="720"/>
        <w:rPr>
          <w:sz w:val="24"/>
          <w:szCs w:val="24"/>
        </w:rPr>
      </w:pPr>
      <w:r w:rsidRPr="001A7782">
        <w:rPr>
          <w:sz w:val="24"/>
          <w:szCs w:val="24"/>
        </w:rPr>
        <w:t>Senzorul TSL</w:t>
      </w:r>
      <w:r w:rsidR="00F75CAB">
        <w:rPr>
          <w:sz w:val="24"/>
          <w:szCs w:val="24"/>
        </w:rPr>
        <w:t xml:space="preserve">2561 </w:t>
      </w:r>
      <w:proofErr w:type="gramStart"/>
      <w:r w:rsidR="00F75CAB">
        <w:rPr>
          <w:sz w:val="24"/>
          <w:szCs w:val="24"/>
        </w:rPr>
        <w:t>este</w:t>
      </w:r>
      <w:proofErr w:type="gramEnd"/>
      <w:r w:rsidR="00F75CAB">
        <w:rPr>
          <w:sz w:val="24"/>
          <w:szCs w:val="24"/>
        </w:rPr>
        <w:t xml:space="preserve"> un convertor de lumină către digital ce transformă </w:t>
      </w:r>
      <w:r w:rsidR="003009B9">
        <w:rPr>
          <w:sz w:val="24"/>
          <w:szCs w:val="24"/>
        </w:rPr>
        <w:t>i</w:t>
      </w:r>
      <w:r w:rsidR="00F75CAB">
        <w:rPr>
          <w:sz w:val="24"/>
          <w:szCs w:val="24"/>
        </w:rPr>
        <w:t>ntensitatea luminii î</w:t>
      </w:r>
      <w:r w:rsidRPr="001A7782">
        <w:rPr>
          <w:sz w:val="24"/>
          <w:szCs w:val="24"/>
        </w:rPr>
        <w:t>ntr-un semnal digital</w:t>
      </w:r>
      <w:r w:rsidR="00F75CAB">
        <w:rPr>
          <w:sz w:val="24"/>
          <w:szCs w:val="24"/>
        </w:rPr>
        <w:t xml:space="preserve"> capabil de a fi afiș</w:t>
      </w:r>
      <w:r w:rsidR="000D2808" w:rsidRPr="001A7782">
        <w:rPr>
          <w:sz w:val="24"/>
          <w:szCs w:val="24"/>
        </w:rPr>
        <w:t>at pe un I2C sau o</w:t>
      </w:r>
    </w:p>
    <w:p w14:paraId="1BCB3D1D" w14:textId="34E76F79" w:rsidR="000D2808" w:rsidRDefault="000D2808" w:rsidP="001E6B4F">
      <w:pPr>
        <w:spacing w:line="240" w:lineRule="auto"/>
        <w:ind w:firstLine="720"/>
        <w:rPr>
          <w:sz w:val="24"/>
          <w:szCs w:val="24"/>
        </w:rPr>
      </w:pPr>
      <w:proofErr w:type="gramStart"/>
      <w:r w:rsidRPr="001A7782">
        <w:rPr>
          <w:sz w:val="24"/>
          <w:szCs w:val="24"/>
        </w:rPr>
        <w:t>inter</w:t>
      </w:r>
      <w:r w:rsidR="00F75CAB">
        <w:rPr>
          <w:sz w:val="24"/>
          <w:szCs w:val="24"/>
        </w:rPr>
        <w:t>față</w:t>
      </w:r>
      <w:proofErr w:type="gramEnd"/>
      <w:r w:rsidRPr="001A7782">
        <w:rPr>
          <w:sz w:val="24"/>
          <w:szCs w:val="24"/>
        </w:rPr>
        <w:t xml:space="preserve"> SMBus.</w:t>
      </w:r>
    </w:p>
    <w:p w14:paraId="7F75C703" w14:textId="612F4CA6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ro-RO" w:eastAsia="ro-RO"/>
        </w:rPr>
        <w:drawing>
          <wp:anchor distT="0" distB="0" distL="114300" distR="114300" simplePos="0" relativeHeight="251701248" behindDoc="0" locked="0" layoutInCell="1" allowOverlap="1" wp14:anchorId="60842AA8" wp14:editId="5D6F0145">
            <wp:simplePos x="0" y="0"/>
            <wp:positionH relativeFrom="margin">
              <wp:posOffset>1695450</wp:posOffset>
            </wp:positionH>
            <wp:positionV relativeFrom="paragraph">
              <wp:posOffset>13970</wp:posOffset>
            </wp:positionV>
            <wp:extent cx="2307590" cy="9144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D0621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55158146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3DF20D81" w14:textId="37E27CFA" w:rsidR="007A2997" w:rsidRDefault="007A2997" w:rsidP="00742EF1">
      <w:pPr>
        <w:spacing w:line="240" w:lineRule="auto"/>
        <w:rPr>
          <w:sz w:val="24"/>
          <w:szCs w:val="24"/>
        </w:rPr>
      </w:pPr>
    </w:p>
    <w:p w14:paraId="57AFBECA" w14:textId="30A33017" w:rsidR="007A2997" w:rsidRPr="007A2997" w:rsidRDefault="00E51535" w:rsidP="007A2997">
      <w:pPr>
        <w:pStyle w:val="Caption"/>
        <w:spacing w:line="360" w:lineRule="auto"/>
      </w:pPr>
      <w:r>
        <w:t>Fig</w:t>
      </w:r>
      <w:r w:rsidR="006122FE">
        <w:t>ure 6. Senzor de lumină</w:t>
      </w:r>
      <w:r w:rsidR="00270F05">
        <w:t xml:space="preserve"> TSL256</w:t>
      </w:r>
      <w:r w:rsidR="001E4E11">
        <w:t>1</w:t>
      </w:r>
    </w:p>
    <w:p w14:paraId="474916A5" w14:textId="1E59D662" w:rsidR="00981516" w:rsidRDefault="008E552A" w:rsidP="00413A44">
      <w:pPr>
        <w:pStyle w:val="Heading3"/>
        <w:rPr>
          <w:sz w:val="32"/>
          <w:szCs w:val="32"/>
        </w:rPr>
      </w:pPr>
      <w:bookmarkStart w:id="31" w:name="_Toc60493625"/>
      <w:r w:rsidRPr="00413A44">
        <w:rPr>
          <w:sz w:val="32"/>
          <w:szCs w:val="32"/>
        </w:rPr>
        <w:t>Detalii tehnice</w:t>
      </w:r>
      <w:bookmarkEnd w:id="31"/>
    </w:p>
    <w:p w14:paraId="5A3527FC" w14:textId="13A58852" w:rsidR="002B5DA1" w:rsidRDefault="002B5DA1" w:rsidP="002B5DA1">
      <w:r>
        <w:rPr>
          <w:noProof/>
        </w:rPr>
        <w:pict w14:anchorId="71C1EB51">
          <v:shape id="_x0000_s1033" type="#_x0000_t75" style="position:absolute;left:0;text-align:left;margin-left:40.75pt;margin-top:2.3pt;width:368.85pt;height:170.55pt;z-index:251713536;mso-position-horizontal-relative:text;mso-position-vertical-relative:text;mso-width-relative:page;mso-height-relative:page">
            <v:imagedata r:id="rId23" o:title="tabel"/>
            <w10:wrap type="square"/>
          </v:shape>
        </w:pict>
      </w:r>
    </w:p>
    <w:p w14:paraId="444BE10A" w14:textId="71679D0A" w:rsidR="002B5DA1" w:rsidRDefault="002B5DA1" w:rsidP="002B5DA1"/>
    <w:p w14:paraId="2E050517" w14:textId="77777777" w:rsidR="002B5DA1" w:rsidRDefault="002B5DA1" w:rsidP="002B5DA1"/>
    <w:p w14:paraId="11A10FA3" w14:textId="77777777" w:rsidR="002B5DA1" w:rsidRDefault="002B5DA1" w:rsidP="002B5DA1"/>
    <w:p w14:paraId="6AE1903E" w14:textId="77777777" w:rsidR="002B5DA1" w:rsidRDefault="002B5DA1" w:rsidP="002B5DA1"/>
    <w:p w14:paraId="6A6784EB" w14:textId="77777777" w:rsidR="002B5DA1" w:rsidRDefault="002B5DA1" w:rsidP="002B5DA1"/>
    <w:p w14:paraId="206328E1" w14:textId="77777777" w:rsidR="002B5DA1" w:rsidRDefault="002B5DA1" w:rsidP="002B5DA1"/>
    <w:p w14:paraId="6FB3D776" w14:textId="77777777" w:rsidR="002B5DA1" w:rsidRPr="002B5DA1" w:rsidRDefault="002B5DA1" w:rsidP="002B5DA1"/>
    <w:p w14:paraId="796DB2DF" w14:textId="07B6DE95" w:rsidR="006D58A4" w:rsidRPr="008B3846" w:rsidRDefault="00257734" w:rsidP="006D58A4">
      <w:pPr>
        <w:pStyle w:val="Heading3"/>
        <w:spacing w:line="360" w:lineRule="auto"/>
        <w:rPr>
          <w:sz w:val="32"/>
          <w:szCs w:val="32"/>
        </w:rPr>
      </w:pPr>
      <w:bookmarkStart w:id="32" w:name="_Toc60493626"/>
      <w:r>
        <w:rPr>
          <w:sz w:val="32"/>
          <w:szCs w:val="32"/>
        </w:rPr>
        <w:t>Aplicaț</w:t>
      </w:r>
      <w:r w:rsidR="006D58A4" w:rsidRPr="008B3846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2"/>
    </w:p>
    <w:p w14:paraId="59F6A4E3" w14:textId="0D85ACC9" w:rsidR="00981516" w:rsidRDefault="009D1E8F" w:rsidP="006D58A4">
      <w:r>
        <w:rPr>
          <w:noProof/>
          <w:lang w:val="ro-RO" w:eastAsia="ro-RO"/>
        </w:rPr>
        <w:drawing>
          <wp:anchor distT="0" distB="0" distL="114300" distR="114300" simplePos="0" relativeHeight="251683840" behindDoc="0" locked="0" layoutInCell="1" allowOverlap="1" wp14:anchorId="71F58FAB" wp14:editId="50BECA97">
            <wp:simplePos x="0" y="0"/>
            <wp:positionH relativeFrom="margin">
              <wp:posOffset>1790065</wp:posOffset>
            </wp:positionH>
            <wp:positionV relativeFrom="paragraph">
              <wp:posOffset>123825</wp:posOffset>
            </wp:positionV>
            <wp:extent cx="2190750" cy="18046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3562EBFD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34D2CAC8" w14:textId="77777777" w:rsidR="009D1E8F" w:rsidRDefault="009D1E8F" w:rsidP="00742EF1">
      <w:pPr>
        <w:pStyle w:val="Caption"/>
        <w:spacing w:line="360" w:lineRule="auto"/>
        <w:ind w:left="2160" w:firstLine="720"/>
        <w:rPr>
          <w:i w:val="0"/>
          <w:iCs w:val="0"/>
          <w:color w:val="auto"/>
          <w:sz w:val="22"/>
          <w:szCs w:val="22"/>
        </w:rPr>
      </w:pPr>
    </w:p>
    <w:p w14:paraId="15BA2BF5" w14:textId="77777777" w:rsidR="009D1E8F" w:rsidRDefault="009D1E8F" w:rsidP="00742EF1">
      <w:pPr>
        <w:pStyle w:val="Caption"/>
        <w:spacing w:line="360" w:lineRule="auto"/>
        <w:ind w:left="2160" w:firstLine="720"/>
        <w:rPr>
          <w:i w:val="0"/>
          <w:iCs w:val="0"/>
          <w:color w:val="auto"/>
          <w:sz w:val="22"/>
          <w:szCs w:val="22"/>
        </w:rPr>
      </w:pPr>
    </w:p>
    <w:p w14:paraId="723D637D" w14:textId="32D06D4C" w:rsidR="001E6B4F" w:rsidRDefault="00FC083D" w:rsidP="009D1E8F">
      <w:pPr>
        <w:pStyle w:val="Caption"/>
        <w:spacing w:line="360" w:lineRule="auto"/>
        <w:ind w:left="2160" w:firstLine="720"/>
        <w:jc w:val="left"/>
      </w:pPr>
      <w:r>
        <w:t>Figure 7. Senzor de lumină</w:t>
      </w:r>
      <w:r w:rsidR="00257206">
        <w:t xml:space="preserve"> TSL2561</w:t>
      </w:r>
    </w:p>
    <w:p w14:paraId="4D772D09" w14:textId="77777777" w:rsidR="009D1E8F" w:rsidRDefault="009D1E8F" w:rsidP="009D1E8F"/>
    <w:p w14:paraId="7007A3C9" w14:textId="77777777" w:rsidR="009D1E8F" w:rsidRPr="009D1E8F" w:rsidRDefault="009D1E8F" w:rsidP="009D1E8F"/>
    <w:p w14:paraId="59A9FD17" w14:textId="7BE00E79" w:rsidR="00413A44" w:rsidRPr="00C20BA9" w:rsidRDefault="00A738F9" w:rsidP="00C20BA9">
      <w:pPr>
        <w:pStyle w:val="Heading2"/>
        <w:rPr>
          <w:bCs w:val="0"/>
          <w:smallCaps w:val="0"/>
          <w:szCs w:val="32"/>
        </w:rPr>
      </w:pPr>
      <w:bookmarkStart w:id="33" w:name="_Toc60493627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 Bluetooth HC-05</w:t>
      </w:r>
      <w:bookmarkEnd w:id="33"/>
    </w:p>
    <w:p w14:paraId="334AB318" w14:textId="77777777" w:rsidR="00C20BA9" w:rsidRDefault="00447B3B" w:rsidP="00C20BA9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HC-0</w:t>
      </w:r>
      <w:r w:rsidR="00257734">
        <w:rPr>
          <w:sz w:val="24"/>
          <w:szCs w:val="24"/>
        </w:rPr>
        <w:t xml:space="preserve">5 </w:t>
      </w:r>
      <w:proofErr w:type="gramStart"/>
      <w:r w:rsidR="00257734">
        <w:rPr>
          <w:sz w:val="24"/>
          <w:szCs w:val="24"/>
        </w:rPr>
        <w:t>este</w:t>
      </w:r>
      <w:proofErr w:type="gramEnd"/>
      <w:r w:rsidR="00257734">
        <w:rPr>
          <w:sz w:val="24"/>
          <w:szCs w:val="24"/>
        </w:rPr>
        <w:t xml:space="preserve"> un modul ce se conectează</w:t>
      </w:r>
      <w:r>
        <w:rPr>
          <w:sz w:val="24"/>
          <w:szCs w:val="24"/>
        </w:rPr>
        <w:t xml:space="preserve"> la un port</w:t>
      </w:r>
      <w:r w:rsidR="003009B9">
        <w:rPr>
          <w:sz w:val="24"/>
          <w:szCs w:val="24"/>
        </w:rPr>
        <w:t xml:space="preserve"> serial (Rx -&gt; Tx, Tx -&gt; Rx) de </w:t>
      </w:r>
      <w:r>
        <w:rPr>
          <w:sz w:val="24"/>
          <w:szCs w:val="24"/>
        </w:rPr>
        <w:t xml:space="preserve">la </w:t>
      </w:r>
      <w:r>
        <w:t>Atmega328P, c</w:t>
      </w:r>
      <w:r w:rsidR="00257734">
        <w:t>e permite microcontroller</w:t>
      </w:r>
      <w:r w:rsidR="00B75CBB">
        <w:t>-</w:t>
      </w:r>
      <w:r w:rsidR="00257734">
        <w:t>ului să</w:t>
      </w:r>
      <w:r>
        <w:t xml:space="preserve"> comunice cu alte device</w:t>
      </w:r>
      <w:r w:rsidR="00F157F5">
        <w:t>-</w:t>
      </w:r>
      <w:r>
        <w:t>uri prin intermediul Bluetooth</w:t>
      </w:r>
      <w:r w:rsidR="00257734">
        <w:t>-</w:t>
      </w:r>
      <w:r>
        <w:t>ului.</w:t>
      </w:r>
    </w:p>
    <w:p w14:paraId="7E575DB3" w14:textId="53C56FE4" w:rsidR="00413A44" w:rsidRDefault="00C20BA9" w:rsidP="00C20BA9">
      <w:pPr>
        <w:spacing w:line="240" w:lineRule="auto"/>
        <w:ind w:left="720" w:firstLine="720"/>
        <w:rPr>
          <w:sz w:val="24"/>
          <w:szCs w:val="24"/>
        </w:rPr>
      </w:pPr>
      <w:r>
        <w:rPr>
          <w:noProof/>
        </w:rPr>
        <w:pict w14:anchorId="2A8CD5F2">
          <v:shape id="_x0000_s1036" type="#_x0000_t75" style="position:absolute;left:0;text-align:left;margin-left:150pt;margin-top:8.5pt;width:151.05pt;height:92.2pt;z-index:251719680;mso-position-horizontal-relative:text;mso-position-vertical-relative:text;mso-width-relative:page;mso-height-relative:page">
            <v:imagedata r:id="rId25" o:title="hc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C20BA9">
      <w:pPr>
        <w:spacing w:line="360" w:lineRule="auto"/>
        <w:rPr>
          <w:sz w:val="24"/>
          <w:szCs w:val="24"/>
        </w:rPr>
      </w:pPr>
    </w:p>
    <w:p w14:paraId="4B3F554E" w14:textId="77777777" w:rsidR="00C20BA9" w:rsidRDefault="00C20BA9" w:rsidP="00C20BA9">
      <w:pPr>
        <w:spacing w:line="360" w:lineRule="auto"/>
        <w:rPr>
          <w:sz w:val="24"/>
          <w:szCs w:val="24"/>
        </w:rPr>
      </w:pPr>
    </w:p>
    <w:p w14:paraId="2DE6EE1F" w14:textId="2C0842F0" w:rsidR="00A738F9" w:rsidRDefault="007A2997" w:rsidP="00A738F9">
      <w:pPr>
        <w:pStyle w:val="Caption"/>
        <w:spacing w:line="360" w:lineRule="auto"/>
      </w:pPr>
      <w:r>
        <w:t>Figure 8</w:t>
      </w:r>
      <w:r w:rsidR="00A738F9">
        <w:t>. Modul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4" w:name="_Toc60493628"/>
      <w:r w:rsidRPr="00447B3B">
        <w:rPr>
          <w:sz w:val="32"/>
          <w:szCs w:val="32"/>
        </w:rPr>
        <w:t>Detalii tehnice</w:t>
      </w:r>
      <w:bookmarkEnd w:id="34"/>
    </w:p>
    <w:p w14:paraId="03D87307" w14:textId="1D8CAEB9" w:rsidR="00413A44" w:rsidRDefault="00E5466A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6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1CF75DF6" w:rsidR="00413A44" w:rsidRDefault="00257734" w:rsidP="003009B9">
      <w:pPr>
        <w:ind w:left="720" w:firstLine="720"/>
        <w:rPr>
          <w:sz w:val="24"/>
        </w:rPr>
      </w:pPr>
      <w:r>
        <w:rPr>
          <w:sz w:val="24"/>
        </w:rPr>
        <w:t>Modulul poate rula în ambele moduri, atât ca master cât și slave, și poate fi folosit î</w:t>
      </w:r>
      <w:r w:rsidR="00447B3B">
        <w:rPr>
          <w:sz w:val="24"/>
        </w:rPr>
        <w:t xml:space="preserve">n </w:t>
      </w:r>
      <w:r w:rsidR="00576AC0">
        <w:rPr>
          <w:sz w:val="24"/>
        </w:rPr>
        <w:t>diferite</w:t>
      </w:r>
      <w:r>
        <w:rPr>
          <w:sz w:val="24"/>
        </w:rPr>
        <w:t xml:space="preserve"> aplicaț</w:t>
      </w:r>
      <w:r w:rsidR="00447B3B">
        <w:rPr>
          <w:sz w:val="24"/>
        </w:rPr>
        <w:t>ii</w:t>
      </w:r>
      <w:r w:rsidR="00EE5062">
        <w:rPr>
          <w:sz w:val="24"/>
        </w:rPr>
        <w:t xml:space="preserve"> cum ar fi: casă</w:t>
      </w:r>
      <w:r>
        <w:rPr>
          <w:sz w:val="24"/>
        </w:rPr>
        <w:t xml:space="preserve"> înteligentă</w:t>
      </w:r>
      <w:r w:rsidR="00576AC0">
        <w:rPr>
          <w:sz w:val="24"/>
        </w:rPr>
        <w:t>, roboti</w:t>
      </w:r>
      <w:r>
        <w:rPr>
          <w:sz w:val="24"/>
        </w:rPr>
        <w:t>că, control la distanță</w:t>
      </w:r>
      <w:r w:rsidR="00576AC0">
        <w:rPr>
          <w:sz w:val="24"/>
        </w:rPr>
        <w:t>, etc.</w:t>
      </w:r>
      <w:r w:rsidR="00447B3B">
        <w:rPr>
          <w:sz w:val="24"/>
        </w:rPr>
        <w:t xml:space="preserve"> </w:t>
      </w:r>
    </w:p>
    <w:p w14:paraId="6C1A4F4E" w14:textId="17333BAD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7514D61B" w:rsidR="00576AC0" w:rsidRDefault="00257734" w:rsidP="00576AC0">
      <w:pPr>
        <w:pStyle w:val="Heading3"/>
        <w:rPr>
          <w:sz w:val="32"/>
          <w:szCs w:val="32"/>
        </w:rPr>
      </w:pPr>
      <w:bookmarkStart w:id="35" w:name="_Toc60493629"/>
      <w:r>
        <w:rPr>
          <w:sz w:val="32"/>
          <w:szCs w:val="32"/>
        </w:rPr>
        <w:t>Aplicaț</w:t>
      </w:r>
      <w:r w:rsidR="00576AC0" w:rsidRPr="00576AC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5"/>
    </w:p>
    <w:p w14:paraId="143F8FED" w14:textId="3B66CD4F" w:rsidR="00576AC0" w:rsidRDefault="00350765" w:rsidP="00576AC0">
      <w:r>
        <w:rPr>
          <w:noProof/>
        </w:rPr>
        <w:pict w14:anchorId="4C48412D">
          <v:shape id="_x0000_s1028" type="#_x0000_t75" style="position:absolute;left:0;text-align:left;margin-left:97.35pt;margin-top:2.8pt;width:192.15pt;height:131.5pt;z-index:251682816;mso-position-horizontal-relative:text;mso-position-vertical-relative:text;mso-width-relative:page;mso-height-relative:page">
            <v:imagedata r:id="rId27" o:title="bluetooth_apk"/>
            <w10:wrap type="square"/>
          </v:shape>
        </w:pict>
      </w:r>
    </w:p>
    <w:p w14:paraId="6ED073D3" w14:textId="77777777" w:rsidR="00576AC0" w:rsidRDefault="00576AC0" w:rsidP="00576AC0"/>
    <w:p w14:paraId="4734D272" w14:textId="77777777" w:rsidR="008B7949" w:rsidRDefault="008B7949" w:rsidP="00576AC0"/>
    <w:p w14:paraId="4D92671C" w14:textId="71DF2125" w:rsidR="00A24210" w:rsidRDefault="00350765" w:rsidP="00350765">
      <w:pPr>
        <w:pStyle w:val="Caption"/>
        <w:spacing w:line="360" w:lineRule="auto"/>
        <w:jc w:val="both"/>
      </w:pPr>
      <w:r>
        <w:rPr>
          <w:i w:val="0"/>
          <w:iCs w:val="0"/>
          <w:color w:val="auto"/>
          <w:sz w:val="22"/>
          <w:szCs w:val="22"/>
        </w:rPr>
        <w:t xml:space="preserve">                            </w:t>
      </w:r>
      <w:r w:rsidR="007A2997">
        <w:t>Figure 9</w:t>
      </w:r>
      <w:r w:rsidR="00A24210">
        <w:t>. Modul Bluetooth HC-05</w:t>
      </w:r>
    </w:p>
    <w:p w14:paraId="5830F9E7" w14:textId="77777777" w:rsidR="00350765" w:rsidRPr="00350765" w:rsidRDefault="00350765" w:rsidP="00350765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6" w:name="_Toc60493630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6"/>
    </w:p>
    <w:p w14:paraId="553CD2AA" w14:textId="77777777" w:rsidR="00576AC0" w:rsidRDefault="00576AC0" w:rsidP="00576AC0"/>
    <w:p w14:paraId="6E9D5706" w14:textId="5940C68F" w:rsidR="00334578" w:rsidRPr="00D67084" w:rsidRDefault="00257734" w:rsidP="001E6B4F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Ledul RGB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o componentă electronică des folosită</w:t>
      </w:r>
      <w:r w:rsidR="00334578" w:rsidRPr="00334578">
        <w:rPr>
          <w:sz w:val="24"/>
          <w:szCs w:val="24"/>
        </w:rPr>
        <w:t xml:space="preserve"> pentru verificarea </w:t>
      </w:r>
      <w:r>
        <w:rPr>
          <w:sz w:val="24"/>
          <w:szCs w:val="24"/>
        </w:rPr>
        <w:t>funcționalităț</w:t>
      </w:r>
      <w:r w:rsidR="00334578" w:rsidRPr="00D67084">
        <w:rPr>
          <w:sz w:val="24"/>
          <w:szCs w:val="24"/>
        </w:rPr>
        <w:t>ii unui modul/c</w:t>
      </w:r>
      <w:r>
        <w:rPr>
          <w:sz w:val="24"/>
          <w:szCs w:val="24"/>
        </w:rPr>
        <w:t>ircuit sau iluminarea ambientală</w:t>
      </w:r>
      <w:r w:rsidR="00334578"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021D78F9" w:rsidR="00334578" w:rsidRDefault="00257734" w:rsidP="00334578">
      <w:pPr>
        <w:ind w:left="1440"/>
        <w:rPr>
          <w:sz w:val="24"/>
          <w:szCs w:val="24"/>
        </w:rPr>
      </w:pPr>
      <w:r>
        <w:rPr>
          <w:sz w:val="24"/>
          <w:szCs w:val="24"/>
        </w:rPr>
        <w:t>Î</w:t>
      </w:r>
      <w:r w:rsidR="00334578">
        <w:rPr>
          <w:sz w:val="24"/>
          <w:szCs w:val="24"/>
        </w:rPr>
        <w:t>n cazul ledu</w:t>
      </w:r>
      <w:r>
        <w:rPr>
          <w:sz w:val="24"/>
          <w:szCs w:val="24"/>
        </w:rPr>
        <w:t>rilor RGB acestea pot fi de două</w:t>
      </w:r>
      <w:r w:rsidR="00334578">
        <w:rPr>
          <w:sz w:val="24"/>
          <w:szCs w:val="24"/>
        </w:rPr>
        <w:t xml:space="preserve"> feluri: </w:t>
      </w:r>
    </w:p>
    <w:p w14:paraId="7CEFB001" w14:textId="5CAB446F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anod comun </w:t>
      </w:r>
      <w:r w:rsidR="00257734">
        <w:rPr>
          <w:sz w:val="24"/>
          <w:szCs w:val="24"/>
        </w:rPr>
        <w:t>– se conectează</w:t>
      </w:r>
      <w:r>
        <w:rPr>
          <w:sz w:val="24"/>
          <w:szCs w:val="24"/>
        </w:rPr>
        <w:t xml:space="preserve"> la Vcc;</w:t>
      </w:r>
    </w:p>
    <w:p w14:paraId="6967C775" w14:textId="03E64E92" w:rsid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>sau catod comun</w:t>
      </w:r>
      <w:r w:rsidR="00257734">
        <w:rPr>
          <w:sz w:val="24"/>
          <w:szCs w:val="24"/>
        </w:rPr>
        <w:t xml:space="preserve"> – se conectează</w:t>
      </w:r>
      <w:r>
        <w:rPr>
          <w:sz w:val="24"/>
          <w:szCs w:val="24"/>
        </w:rPr>
        <w:t xml:space="preserve"> la </w:t>
      </w:r>
      <w:r w:rsidR="00703EEF">
        <w:rPr>
          <w:sz w:val="24"/>
          <w:szCs w:val="24"/>
        </w:rPr>
        <w:t>GND</w:t>
      </w:r>
      <w:r>
        <w:rPr>
          <w:sz w:val="24"/>
          <w:szCs w:val="24"/>
        </w:rPr>
        <w:t>;</w:t>
      </w:r>
    </w:p>
    <w:p w14:paraId="045BEEEE" w14:textId="2F32E1D6" w:rsidR="004607B2" w:rsidRDefault="00FC7F1B" w:rsidP="004607B2">
      <w:pPr>
        <w:rPr>
          <w:sz w:val="24"/>
          <w:szCs w:val="24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84864" behindDoc="0" locked="0" layoutInCell="1" allowOverlap="1" wp14:anchorId="61AE9475" wp14:editId="4A560F79">
            <wp:simplePos x="0" y="0"/>
            <wp:positionH relativeFrom="margin">
              <wp:align>center</wp:align>
            </wp:positionH>
            <wp:positionV relativeFrom="paragraph">
              <wp:posOffset>130967</wp:posOffset>
            </wp:positionV>
            <wp:extent cx="2200275" cy="1748155"/>
            <wp:effectExtent l="0" t="0" r="9525" b="4445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41791" w14:textId="0BC1E485" w:rsidR="004607B2" w:rsidRPr="004607B2" w:rsidRDefault="004607B2" w:rsidP="004607B2">
      <w:pPr>
        <w:rPr>
          <w:sz w:val="24"/>
          <w:szCs w:val="24"/>
        </w:rPr>
      </w:pPr>
    </w:p>
    <w:p w14:paraId="3C91118A" w14:textId="4C1726A8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63866E3B" w:rsidR="00576AC0" w:rsidRDefault="00576AC0" w:rsidP="00576AC0"/>
    <w:p w14:paraId="184376C5" w14:textId="5321AED8" w:rsidR="00576AC0" w:rsidRDefault="00576AC0" w:rsidP="00576AC0"/>
    <w:p w14:paraId="6F302234" w14:textId="3A5AC570" w:rsidR="00576AC0" w:rsidRDefault="00576AC0" w:rsidP="00576AC0"/>
    <w:p w14:paraId="60B7C05F" w14:textId="77777777" w:rsidR="004607B2" w:rsidRDefault="004607B2" w:rsidP="00576AC0"/>
    <w:p w14:paraId="0A44EE7B" w14:textId="67D84081" w:rsidR="00334578" w:rsidRDefault="00184780" w:rsidP="00A24210">
      <w:pPr>
        <w:pStyle w:val="Caption"/>
        <w:spacing w:line="360" w:lineRule="auto"/>
        <w:ind w:left="2880" w:firstLine="720"/>
        <w:jc w:val="both"/>
      </w:pPr>
      <w:r>
        <w:t xml:space="preserve">       </w:t>
      </w:r>
      <w:r w:rsidR="007A2997">
        <w:t>Figure 10. Led RGB</w:t>
      </w:r>
    </w:p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7" w:name="_Toc60493631"/>
      <w:r w:rsidRPr="00184780">
        <w:rPr>
          <w:sz w:val="32"/>
          <w:szCs w:val="32"/>
        </w:rPr>
        <w:t>Detalii tehnice</w:t>
      </w:r>
      <w:bookmarkEnd w:id="37"/>
    </w:p>
    <w:p w14:paraId="2959DC0E" w14:textId="5334CFEF" w:rsidR="00334578" w:rsidRDefault="00F75CAB" w:rsidP="00576AC0">
      <w:r>
        <w:rPr>
          <w:noProof/>
          <w:lang w:val="ro-RO" w:eastAsia="ro-RO"/>
        </w:rPr>
        <w:drawing>
          <wp:anchor distT="0" distB="0" distL="114300" distR="114300" simplePos="0" relativeHeight="251685888" behindDoc="0" locked="0" layoutInCell="1" allowOverlap="1" wp14:anchorId="0FC4E183" wp14:editId="375CD575">
            <wp:simplePos x="0" y="0"/>
            <wp:positionH relativeFrom="margin">
              <wp:posOffset>609600</wp:posOffset>
            </wp:positionH>
            <wp:positionV relativeFrom="paragraph">
              <wp:posOffset>99695</wp:posOffset>
            </wp:positionV>
            <wp:extent cx="3200400" cy="2781300"/>
            <wp:effectExtent l="0" t="0" r="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09A86DE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620A5C1D" w14:textId="77777777" w:rsidR="000E648B" w:rsidRDefault="000E648B" w:rsidP="00576AC0"/>
    <w:p w14:paraId="5FA00690" w14:textId="1C5B2E86" w:rsidR="00184780" w:rsidRDefault="00257734" w:rsidP="00184780">
      <w:pPr>
        <w:pStyle w:val="Heading3"/>
        <w:rPr>
          <w:sz w:val="32"/>
          <w:szCs w:val="32"/>
        </w:rPr>
      </w:pPr>
      <w:bookmarkStart w:id="38" w:name="_Toc60493632"/>
      <w:r>
        <w:rPr>
          <w:sz w:val="32"/>
          <w:szCs w:val="32"/>
        </w:rPr>
        <w:lastRenderedPageBreak/>
        <w:t>Aplicaț</w:t>
      </w:r>
      <w:r w:rsidR="00184780"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8"/>
    </w:p>
    <w:p w14:paraId="77FC7FA4" w14:textId="4E57FE3A" w:rsidR="00184780" w:rsidRDefault="00F15617" w:rsidP="00184780">
      <w:r>
        <w:rPr>
          <w:noProof/>
          <w:lang w:val="ro-RO" w:eastAsia="ro-RO"/>
        </w:rPr>
        <w:drawing>
          <wp:anchor distT="0" distB="0" distL="114300" distR="114300" simplePos="0" relativeHeight="251686912" behindDoc="0" locked="0" layoutInCell="1" allowOverlap="1" wp14:anchorId="5B702897" wp14:editId="5ED5A2CC">
            <wp:simplePos x="0" y="0"/>
            <wp:positionH relativeFrom="margin">
              <wp:align>center</wp:align>
            </wp:positionH>
            <wp:positionV relativeFrom="paragraph">
              <wp:posOffset>221681</wp:posOffset>
            </wp:positionV>
            <wp:extent cx="3194050" cy="2394585"/>
            <wp:effectExtent l="0" t="0" r="6350" b="571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6192E7F9" w14:textId="3792B179" w:rsidR="00184780" w:rsidRDefault="00184780" w:rsidP="00184780"/>
    <w:p w14:paraId="44D358C1" w14:textId="77777777" w:rsidR="00FC7F1B" w:rsidRDefault="00FC7F1B" w:rsidP="00184780"/>
    <w:p w14:paraId="55FFC130" w14:textId="68B1B239" w:rsidR="000E648B" w:rsidRPr="000E648B" w:rsidRDefault="007A2997" w:rsidP="00FC7F1B">
      <w:pPr>
        <w:pStyle w:val="Caption"/>
        <w:spacing w:line="360" w:lineRule="auto"/>
        <w:ind w:firstLine="720"/>
      </w:pPr>
      <w:r>
        <w:t>Figure 11</w:t>
      </w:r>
      <w:r w:rsidR="00184780">
        <w:t xml:space="preserve">. </w:t>
      </w:r>
      <w:r w:rsidR="00FC7F1B">
        <w:t>Led RGB conectat la Arduino Uno</w:t>
      </w:r>
    </w:p>
    <w:p w14:paraId="5BDA25EE" w14:textId="2E8E5761" w:rsidR="00184780" w:rsidRDefault="00D67084" w:rsidP="00D67084">
      <w:pPr>
        <w:pStyle w:val="Heading2"/>
      </w:pPr>
      <w:bookmarkStart w:id="39" w:name="_Toc60493633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 xml:space="preserve">enzor </w:t>
      </w:r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r w:rsidR="00C230DC">
        <w:t xml:space="preserve"> </w:t>
      </w:r>
      <w:r>
        <w:t>MQ2</w:t>
      </w:r>
      <w:bookmarkEnd w:id="39"/>
    </w:p>
    <w:p w14:paraId="7BE49318" w14:textId="62C3FE83" w:rsidR="00184780" w:rsidRDefault="00184780" w:rsidP="00184780"/>
    <w:p w14:paraId="41D6B4FE" w14:textId="4BB11D5C" w:rsidR="003543BC" w:rsidRDefault="00257734" w:rsidP="003121A2">
      <w:pPr>
        <w:spacing w:line="240" w:lineRule="auto"/>
        <w:ind w:left="1206" w:firstLine="234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un senzor ce detectează gazul și</w:t>
      </w:r>
      <w:r w:rsidR="003009B9">
        <w:rPr>
          <w:sz w:val="24"/>
          <w:szCs w:val="24"/>
        </w:rPr>
        <w:t xml:space="preserve"> fumul dintr-un spațiu î</w:t>
      </w:r>
      <w:r w:rsidR="00D67084">
        <w:rPr>
          <w:sz w:val="24"/>
          <w:szCs w:val="24"/>
        </w:rPr>
        <w:t>nchis.</w:t>
      </w:r>
    </w:p>
    <w:p w14:paraId="20518E03" w14:textId="538FB8CB" w:rsidR="00D67084" w:rsidRPr="003121A2" w:rsidRDefault="00D67084" w:rsidP="003121A2">
      <w:pPr>
        <w:spacing w:line="240" w:lineRule="auto"/>
        <w:ind w:left="720" w:firstLine="720"/>
        <w:rPr>
          <w:sz w:val="24"/>
        </w:rPr>
      </w:pPr>
      <w:r w:rsidRPr="009F7B18">
        <w:rPr>
          <w:sz w:val="24"/>
        </w:rPr>
        <w:t xml:space="preserve">Acest modul vine cu </w:t>
      </w:r>
      <w:proofErr w:type="gramStart"/>
      <w:r w:rsidR="003009B9">
        <w:rPr>
          <w:sz w:val="24"/>
        </w:rPr>
        <w:t>un</w:t>
      </w:r>
      <w:proofErr w:type="gramEnd"/>
      <w:r w:rsidR="003009B9">
        <w:rPr>
          <w:sz w:val="24"/>
        </w:rPr>
        <w:t xml:space="preserve"> pin digital ce poate opera fără</w:t>
      </w:r>
      <w:r w:rsidRPr="009F7B18">
        <w:rPr>
          <w:sz w:val="24"/>
        </w:rPr>
        <w:t xml:space="preserve"> un microcontroller </w:t>
      </w:r>
      <w:r w:rsidR="003009B9">
        <w:rPr>
          <w:sz w:val="24"/>
        </w:rPr>
        <w:t>și este ușor de folosit în cazul în care vrem doar să</w:t>
      </w:r>
      <w:r w:rsidR="009F7B18" w:rsidRPr="009F7B18">
        <w:rPr>
          <w:sz w:val="24"/>
        </w:rPr>
        <w:t xml:space="preserve"> </w:t>
      </w:r>
      <w:r w:rsidR="003009B9">
        <w:rPr>
          <w:sz w:val="24"/>
        </w:rPr>
        <w:t>detectă</w:t>
      </w:r>
      <w:r w:rsidR="009F7B18" w:rsidRPr="009F7B18">
        <w:rPr>
          <w:sz w:val="24"/>
        </w:rPr>
        <w:t>m.</w:t>
      </w:r>
    </w:p>
    <w:p w14:paraId="1C41416A" w14:textId="082D9439" w:rsidR="00184780" w:rsidRPr="00D93086" w:rsidRDefault="009D477A" w:rsidP="001E6B4F">
      <w:pPr>
        <w:spacing w:line="240" w:lineRule="auto"/>
        <w:ind w:left="720" w:firstLine="720"/>
        <w:rPr>
          <w:sz w:val="24"/>
        </w:rPr>
      </w:pPr>
      <w:r>
        <w:rPr>
          <w:sz w:val="24"/>
        </w:rPr>
        <w:t>Câ</w:t>
      </w:r>
      <w:r w:rsidR="009F7B18" w:rsidRPr="00D93086">
        <w:rPr>
          <w:sz w:val="24"/>
        </w:rPr>
        <w:t xml:space="preserve">nd vine </w:t>
      </w:r>
      <w:r>
        <w:rPr>
          <w:sz w:val="24"/>
        </w:rPr>
        <w:t>vorba de măsurarea gazului intră în acț</w:t>
      </w:r>
      <w:r w:rsidR="009F7B18" w:rsidRPr="00D93086">
        <w:rPr>
          <w:sz w:val="24"/>
        </w:rPr>
        <w:t xml:space="preserve">iune </w:t>
      </w:r>
      <w:r>
        <w:rPr>
          <w:sz w:val="24"/>
        </w:rPr>
        <w:t>pinul analogic alimentat la 5V ș</w:t>
      </w:r>
      <w:r w:rsidR="009F7B18" w:rsidRPr="00D93086">
        <w:rPr>
          <w:sz w:val="24"/>
        </w:rPr>
        <w:t>i poate fi folosit cu microcontroller.</w:t>
      </w:r>
    </w:p>
    <w:p w14:paraId="0E77329D" w14:textId="47C47266" w:rsidR="00184780" w:rsidRDefault="00F15617" w:rsidP="00184780">
      <w:r>
        <w:rPr>
          <w:noProof/>
          <w:lang w:val="ro-RO" w:eastAsia="ro-RO"/>
        </w:rPr>
        <w:drawing>
          <wp:anchor distT="0" distB="0" distL="114300" distR="114300" simplePos="0" relativeHeight="251687936" behindDoc="0" locked="0" layoutInCell="1" allowOverlap="1" wp14:anchorId="15150871" wp14:editId="54636E5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70150" cy="13144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1F9F3438" w14:textId="4BB18248" w:rsidR="00184780" w:rsidRDefault="00FC7F1B" w:rsidP="00FC7F1B">
      <w:pPr>
        <w:pStyle w:val="Caption"/>
        <w:spacing w:line="360" w:lineRule="auto"/>
        <w:jc w:val="both"/>
      </w:pPr>
      <w:r>
        <w:rPr>
          <w:i w:val="0"/>
          <w:iCs w:val="0"/>
          <w:color w:val="auto"/>
          <w:sz w:val="22"/>
          <w:szCs w:val="22"/>
        </w:rPr>
        <w:t xml:space="preserve">                                             </w:t>
      </w:r>
      <w:r w:rsidR="007A2997">
        <w:t>Figure 12</w:t>
      </w:r>
      <w:r w:rsidR="00921EAC">
        <w:t>. MQ2 Sensor</w:t>
      </w:r>
    </w:p>
    <w:p w14:paraId="058C9B8F" w14:textId="77777777" w:rsidR="00FC7F1B" w:rsidRDefault="00FC7F1B" w:rsidP="00FC7F1B"/>
    <w:p w14:paraId="7E3866E8" w14:textId="77777777" w:rsidR="00FC7F1B" w:rsidRPr="00FC7F1B" w:rsidRDefault="00FC7F1B" w:rsidP="00FC7F1B"/>
    <w:p w14:paraId="3FCB5701" w14:textId="0AF03C1C" w:rsidR="00921EAC" w:rsidRDefault="00921EAC" w:rsidP="00921EAC">
      <w:pPr>
        <w:pStyle w:val="Heading3"/>
        <w:rPr>
          <w:sz w:val="32"/>
          <w:szCs w:val="32"/>
        </w:rPr>
      </w:pPr>
      <w:bookmarkStart w:id="40" w:name="_Toc60493634"/>
      <w:r>
        <w:rPr>
          <w:sz w:val="32"/>
          <w:szCs w:val="32"/>
        </w:rPr>
        <w:t>Aplicaț</w:t>
      </w:r>
      <w:r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0"/>
    </w:p>
    <w:p w14:paraId="06C6611E" w14:textId="3D3EB578" w:rsidR="00FC7F1B" w:rsidRPr="00FC7F1B" w:rsidRDefault="00D0739C" w:rsidP="00FC7F1B">
      <w:r>
        <w:rPr>
          <w:noProof/>
          <w:lang w:val="ro-RO" w:eastAsia="ro-RO"/>
        </w:rPr>
        <w:drawing>
          <wp:anchor distT="0" distB="0" distL="114300" distR="114300" simplePos="0" relativeHeight="251710464" behindDoc="0" locked="0" layoutInCell="1" allowOverlap="1" wp14:anchorId="433CA892" wp14:editId="7BE926C7">
            <wp:simplePos x="0" y="0"/>
            <wp:positionH relativeFrom="margin">
              <wp:align>center</wp:align>
            </wp:positionH>
            <wp:positionV relativeFrom="paragraph">
              <wp:posOffset>-11753</wp:posOffset>
            </wp:positionV>
            <wp:extent cx="2467610" cy="1804670"/>
            <wp:effectExtent l="0" t="0" r="8890" b="508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BA304" w14:textId="28E7C829" w:rsidR="003121A2" w:rsidRPr="00482577" w:rsidRDefault="003121A2" w:rsidP="00482577">
      <w:pPr>
        <w:tabs>
          <w:tab w:val="left" w:pos="990"/>
        </w:tabs>
      </w:pPr>
    </w:p>
    <w:p w14:paraId="7DC4DEEF" w14:textId="297AE801" w:rsidR="0006216E" w:rsidRDefault="0006216E" w:rsidP="009C26B6"/>
    <w:p w14:paraId="49F95263" w14:textId="3A818CB7" w:rsidR="009C26B6" w:rsidRDefault="00D0739C" w:rsidP="00FC7F1B">
      <w:pPr>
        <w:pStyle w:val="Caption"/>
        <w:spacing w:line="360" w:lineRule="auto"/>
        <w:ind w:firstLine="630"/>
        <w:jc w:val="both"/>
      </w:pPr>
      <w:r>
        <w:t xml:space="preserve">                                 </w:t>
      </w:r>
      <w:r w:rsidR="007A2997">
        <w:t>Figure 13</w:t>
      </w:r>
      <w:r w:rsidR="0006216E">
        <w:t>. MQ2 Ap</w:t>
      </w:r>
      <w:r w:rsidR="00F15617">
        <w:t>p</w:t>
      </w:r>
      <w:r w:rsidR="0006216E">
        <w:t>lication</w:t>
      </w:r>
    </w:p>
    <w:p w14:paraId="68487C70" w14:textId="77777777" w:rsidR="00FC7F1B" w:rsidRPr="00FC7F1B" w:rsidRDefault="00FC7F1B" w:rsidP="00FC7F1B"/>
    <w:p w14:paraId="2FFE2F97" w14:textId="0F0BB576" w:rsidR="0006216E" w:rsidRDefault="0006216E" w:rsidP="0006216E">
      <w:pPr>
        <w:pStyle w:val="Heading2"/>
      </w:pPr>
      <w:bookmarkStart w:id="41" w:name="_Toc60493635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 xml:space="preserve">enzor </w:t>
      </w:r>
      <w:r w:rsidR="00E6168D">
        <w:rPr>
          <w:szCs w:val="32"/>
        </w:rPr>
        <w:t>CO</w:t>
      </w:r>
      <w:r w:rsidR="00C230DC">
        <w:t xml:space="preserve"> </w:t>
      </w:r>
      <w:r>
        <w:t>MQ7</w:t>
      </w:r>
      <w:bookmarkEnd w:id="41"/>
    </w:p>
    <w:p w14:paraId="7CDA85B7" w14:textId="7D429A9D" w:rsidR="009C26B6" w:rsidRDefault="009C26B6" w:rsidP="009C26B6"/>
    <w:p w14:paraId="6648B0F1" w14:textId="3EACC34A" w:rsidR="009C26B6" w:rsidRDefault="00E6168D" w:rsidP="001E6B4F">
      <w:pPr>
        <w:spacing w:line="240" w:lineRule="auto"/>
        <w:ind w:left="720" w:firstLine="720"/>
        <w:rPr>
          <w:sz w:val="24"/>
        </w:rPr>
      </w:pPr>
      <w:r w:rsidRPr="00E6168D">
        <w:rPr>
          <w:sz w:val="24"/>
        </w:rPr>
        <w:t>Senzo</w:t>
      </w:r>
      <w:r>
        <w:rPr>
          <w:sz w:val="24"/>
        </w:rPr>
        <w:t xml:space="preserve">rul MQ7 </w:t>
      </w:r>
      <w:proofErr w:type="gramStart"/>
      <w:r>
        <w:rPr>
          <w:sz w:val="24"/>
        </w:rPr>
        <w:t>este</w:t>
      </w:r>
      <w:proofErr w:type="gramEnd"/>
      <w:r>
        <w:rPr>
          <w:sz w:val="24"/>
        </w:rPr>
        <w:t xml:space="preserve"> utilizat </w:t>
      </w:r>
      <w:r w:rsidR="00420BDA">
        <w:rPr>
          <w:sz w:val="24"/>
        </w:rPr>
        <w:t>î</w:t>
      </w:r>
      <w:r>
        <w:rPr>
          <w:sz w:val="24"/>
        </w:rPr>
        <w:t xml:space="preserve">n detectarea monoxidului </w:t>
      </w:r>
      <w:r w:rsidR="00420BDA">
        <w:rPr>
          <w:sz w:val="24"/>
        </w:rPr>
        <w:t>de carbon din interiorul locuinț</w:t>
      </w:r>
      <w:r>
        <w:rPr>
          <w:sz w:val="24"/>
        </w:rPr>
        <w:t>elor.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4C0FA447" w:rsidR="009C26B6" w:rsidRDefault="007A2997" w:rsidP="00F15617">
      <w:pPr>
        <w:pStyle w:val="Caption"/>
        <w:spacing w:line="360" w:lineRule="auto"/>
        <w:ind w:left="2880" w:firstLine="720"/>
        <w:jc w:val="both"/>
      </w:pPr>
      <w:r>
        <w:t>Figure 14</w:t>
      </w:r>
      <w:r w:rsidR="00F15617">
        <w:t xml:space="preserve">. </w:t>
      </w:r>
      <w:r w:rsidR="00E21F83">
        <w:t xml:space="preserve">Senzor </w:t>
      </w:r>
      <w:r w:rsidR="00F15617">
        <w:t xml:space="preserve">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2" w:name="_Toc60493636"/>
      <w:r w:rsidRPr="0006216E">
        <w:rPr>
          <w:sz w:val="32"/>
        </w:rPr>
        <w:t>Detalii tehnice</w:t>
      </w:r>
      <w:bookmarkEnd w:id="42"/>
    </w:p>
    <w:p w14:paraId="0E2C5CA5" w14:textId="73479063" w:rsidR="009C26B6" w:rsidRDefault="00F15617" w:rsidP="009C26B6">
      <w:r>
        <w:rPr>
          <w:noProof/>
          <w:lang w:val="ro-RO" w:eastAsia="ro-RO"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0D83A0B4" w:rsidR="00F15617" w:rsidRDefault="00231CD5" w:rsidP="00F15617">
      <w:pPr>
        <w:pStyle w:val="Heading3"/>
        <w:rPr>
          <w:sz w:val="32"/>
          <w:szCs w:val="32"/>
        </w:rPr>
      </w:pPr>
      <w:bookmarkStart w:id="43" w:name="_Toc60493637"/>
      <w:r>
        <w:rPr>
          <w:sz w:val="32"/>
          <w:szCs w:val="32"/>
        </w:rPr>
        <w:t>Aplicaț</w:t>
      </w:r>
      <w:r w:rsidR="00F15617"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3"/>
    </w:p>
    <w:p w14:paraId="56EAD512" w14:textId="15D186FD" w:rsidR="009C26B6" w:rsidRDefault="00F15617" w:rsidP="009C26B6">
      <w:r>
        <w:rPr>
          <w:noProof/>
          <w:lang w:val="ro-RO" w:eastAsia="ro-RO"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65E038EA" w:rsidR="00E6168D" w:rsidRDefault="007A2997" w:rsidP="00F15617">
      <w:pPr>
        <w:pStyle w:val="Caption"/>
        <w:spacing w:line="360" w:lineRule="auto"/>
        <w:ind w:left="2880" w:firstLine="720"/>
        <w:jc w:val="both"/>
      </w:pPr>
      <w:r>
        <w:t>Figure 15</w:t>
      </w:r>
      <w:r w:rsidR="00F15617">
        <w:t>. MQ7 Application</w:t>
      </w:r>
    </w:p>
    <w:p w14:paraId="55EC364C" w14:textId="0C47C05F" w:rsidR="00F15617" w:rsidRDefault="00F15617" w:rsidP="00F15617">
      <w:pPr>
        <w:pStyle w:val="Heading2"/>
      </w:pPr>
      <w:bookmarkStart w:id="44" w:name="_Toc60493638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r>
        <w:rPr>
          <w:szCs w:val="32"/>
        </w:rPr>
        <w:t xml:space="preserve"> LCD I2C</w:t>
      </w:r>
      <w:bookmarkEnd w:id="44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4892F9D" w:rsidR="00AB52B8" w:rsidRPr="00AB52B8" w:rsidRDefault="00AB52B8" w:rsidP="001E6B4F">
      <w:pPr>
        <w:spacing w:line="240" w:lineRule="auto"/>
        <w:ind w:left="720" w:firstLine="720"/>
        <w:rPr>
          <w:sz w:val="24"/>
        </w:rPr>
      </w:pPr>
      <w:r w:rsidRPr="00AB52B8">
        <w:rPr>
          <w:sz w:val="24"/>
        </w:rPr>
        <w:t>Modulul LCD</w:t>
      </w:r>
      <w:r w:rsidR="007B1DEF">
        <w:rPr>
          <w:sz w:val="24"/>
        </w:rPr>
        <w:t xml:space="preserve"> 1602 I2C conține 2 linii a câ</w:t>
      </w:r>
      <w:r>
        <w:rPr>
          <w:sz w:val="24"/>
        </w:rPr>
        <w:t xml:space="preserve">te 16 caractere fiecare </w:t>
      </w:r>
      <w:r w:rsidR="007B1DEF">
        <w:rPr>
          <w:sz w:val="24"/>
        </w:rPr>
        <w:t>afișate pe interfața display-ului. Interfața I2C necesită</w:t>
      </w:r>
      <w:r>
        <w:rPr>
          <w:sz w:val="24"/>
        </w:rPr>
        <w:t xml:space="preserve"> doar 2 c</w:t>
      </w:r>
      <w:r w:rsidR="007B1DEF">
        <w:rPr>
          <w:sz w:val="24"/>
        </w:rPr>
        <w:t>onexiuni pentru operare, +5Vdc ș</w:t>
      </w:r>
      <w:r>
        <w:rPr>
          <w:sz w:val="24"/>
        </w:rPr>
        <w:t>i GND.</w:t>
      </w:r>
    </w:p>
    <w:p w14:paraId="37A9B708" w14:textId="03AB5D59" w:rsidR="00F15617" w:rsidRDefault="00AB52B8" w:rsidP="00F15617">
      <w:r>
        <w:rPr>
          <w:noProof/>
          <w:lang w:val="ro-RO" w:eastAsia="ro-RO"/>
        </w:rPr>
        <w:drawing>
          <wp:anchor distT="0" distB="0" distL="114300" distR="114300" simplePos="0" relativeHeight="251694080" behindDoc="0" locked="0" layoutInCell="1" allowOverlap="1" wp14:anchorId="32ECF627" wp14:editId="38702ED6">
            <wp:simplePos x="0" y="0"/>
            <wp:positionH relativeFrom="margin">
              <wp:align>center</wp:align>
            </wp:positionH>
            <wp:positionV relativeFrom="paragraph">
              <wp:posOffset>10530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60EB442F" w14:textId="77777777" w:rsidR="00AB52B8" w:rsidRDefault="00AB52B8" w:rsidP="00F15617"/>
    <w:p w14:paraId="42C199B7" w14:textId="77777777" w:rsidR="00020A58" w:rsidRDefault="00020A58" w:rsidP="00F15617"/>
    <w:p w14:paraId="55440F87" w14:textId="1A4060EB" w:rsidR="00AB52B8" w:rsidRDefault="007A2997" w:rsidP="00211F6A">
      <w:pPr>
        <w:pStyle w:val="Caption"/>
        <w:spacing w:line="360" w:lineRule="auto"/>
        <w:ind w:left="2880" w:firstLine="720"/>
        <w:jc w:val="both"/>
      </w:pPr>
      <w:r>
        <w:t>Figure 16</w:t>
      </w:r>
      <w:r w:rsidR="00AB52B8">
        <w:t>. Module LCD 1602 I2C</w:t>
      </w:r>
      <w:r w:rsidR="00211F6A">
        <w:t>d</w:t>
      </w:r>
    </w:p>
    <w:p w14:paraId="59ECC45C" w14:textId="64E570A6" w:rsidR="00AB52B8" w:rsidRPr="0006216E" w:rsidRDefault="00211F6A" w:rsidP="00AB52B8">
      <w:pPr>
        <w:pStyle w:val="Heading3"/>
        <w:rPr>
          <w:sz w:val="32"/>
        </w:rPr>
      </w:pPr>
      <w:bookmarkStart w:id="45" w:name="_Toc60493639"/>
      <w:r>
        <w:rPr>
          <w:noProof/>
          <w:lang w:val="ro-RO" w:eastAsia="ro-RO"/>
        </w:rPr>
        <w:drawing>
          <wp:anchor distT="0" distB="0" distL="114300" distR="114300" simplePos="0" relativeHeight="251696128" behindDoc="0" locked="0" layoutInCell="1" allowOverlap="1" wp14:anchorId="3ADEC741" wp14:editId="426AC33C">
            <wp:simplePos x="0" y="0"/>
            <wp:positionH relativeFrom="margin">
              <wp:align>right</wp:align>
            </wp:positionH>
            <wp:positionV relativeFrom="paragraph">
              <wp:posOffset>1826895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o-RO" w:eastAsia="ro-RO"/>
        </w:rPr>
        <w:drawing>
          <wp:anchor distT="0" distB="0" distL="114300" distR="114300" simplePos="0" relativeHeight="251695104" behindDoc="0" locked="0" layoutInCell="1" allowOverlap="1" wp14:anchorId="0630465B" wp14:editId="264EBEBF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277485" cy="159067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2B8" w:rsidRPr="0006216E">
        <w:rPr>
          <w:sz w:val="32"/>
        </w:rPr>
        <w:t>Detalii tehnice</w:t>
      </w:r>
      <w:bookmarkEnd w:id="45"/>
    </w:p>
    <w:p w14:paraId="04DF9097" w14:textId="323218AE" w:rsidR="00F15617" w:rsidRDefault="00F15617" w:rsidP="00F15617"/>
    <w:p w14:paraId="3D877061" w14:textId="08AB68D0" w:rsidR="00211F6A" w:rsidRDefault="00211F6A" w:rsidP="00211F6A">
      <w:pPr>
        <w:pStyle w:val="Heading3"/>
        <w:rPr>
          <w:sz w:val="32"/>
          <w:szCs w:val="32"/>
        </w:rPr>
      </w:pPr>
      <w:bookmarkStart w:id="46" w:name="_Toc60493640"/>
      <w:r>
        <w:rPr>
          <w:sz w:val="32"/>
          <w:szCs w:val="32"/>
        </w:rPr>
        <w:t>Aplicaț</w:t>
      </w:r>
      <w:r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6"/>
    </w:p>
    <w:p w14:paraId="6FE4667D" w14:textId="32E0BAD2" w:rsidR="00F15617" w:rsidRPr="00211F6A" w:rsidRDefault="00211F6A" w:rsidP="00211F6A">
      <w:r>
        <w:rPr>
          <w:noProof/>
          <w:lang w:val="ro-RO" w:eastAsia="ro-RO"/>
        </w:rPr>
        <w:drawing>
          <wp:anchor distT="0" distB="0" distL="114300" distR="114300" simplePos="0" relativeHeight="251697152" behindDoc="0" locked="0" layoutInCell="1" allowOverlap="1" wp14:anchorId="4294CB93" wp14:editId="7E5194EF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3241040" cy="15430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46A8D" w14:textId="1C25841B" w:rsidR="00F15617" w:rsidRDefault="00F15617" w:rsidP="00F15617"/>
    <w:p w14:paraId="5F586FE8" w14:textId="712E7B0B" w:rsidR="00F15617" w:rsidRDefault="00F15617" w:rsidP="00F15617"/>
    <w:p w14:paraId="5EC9F931" w14:textId="3B40075A" w:rsidR="00F15617" w:rsidRDefault="00F15617" w:rsidP="00F15617"/>
    <w:p w14:paraId="69989CE0" w14:textId="77777777" w:rsidR="005416F6" w:rsidRDefault="005416F6" w:rsidP="00F15617"/>
    <w:p w14:paraId="3E55325B" w14:textId="77777777" w:rsidR="00211F6A" w:rsidRDefault="00211F6A" w:rsidP="00D241C5">
      <w:pPr>
        <w:pStyle w:val="Caption"/>
        <w:spacing w:line="360" w:lineRule="auto"/>
        <w:ind w:left="2160" w:firstLine="720"/>
        <w:jc w:val="both"/>
      </w:pPr>
    </w:p>
    <w:p w14:paraId="424D9492" w14:textId="1A3D94D4" w:rsidR="00FD0D7B" w:rsidRDefault="007A2997" w:rsidP="00D241C5">
      <w:pPr>
        <w:pStyle w:val="Caption"/>
        <w:spacing w:line="360" w:lineRule="auto"/>
        <w:ind w:left="2160" w:firstLine="720"/>
        <w:jc w:val="both"/>
      </w:pPr>
      <w:r>
        <w:t>Figure 17</w:t>
      </w:r>
      <w:r w:rsidR="00FD0D7B">
        <w:t>. Module LCD 1602 I2C Application</w:t>
      </w:r>
    </w:p>
    <w:p w14:paraId="0569BE05" w14:textId="60CF740C" w:rsidR="00F15617" w:rsidRDefault="00E5466A" w:rsidP="00E5466A">
      <w:pPr>
        <w:pStyle w:val="Heading2"/>
        <w:rPr>
          <w:rStyle w:val="Heading1Char"/>
          <w:b/>
          <w:sz w:val="32"/>
          <w:szCs w:val="32"/>
        </w:rPr>
      </w:pPr>
      <w:r>
        <w:lastRenderedPageBreak/>
        <w:t xml:space="preserve"> </w:t>
      </w:r>
      <w:bookmarkStart w:id="47" w:name="_Toc60493641"/>
      <w:r w:rsidRPr="00E5466A">
        <w:rPr>
          <w:rStyle w:val="Heading1Char"/>
          <w:b/>
          <w:sz w:val="32"/>
          <w:szCs w:val="32"/>
        </w:rPr>
        <w:t>Power</w:t>
      </w:r>
      <w:r w:rsidRPr="00E5466A">
        <w:rPr>
          <w:b w:val="0"/>
        </w:rPr>
        <w:t xml:space="preserve"> </w:t>
      </w:r>
      <w:r>
        <w:t>S</w:t>
      </w:r>
      <w:r w:rsidRPr="00E5466A">
        <w:rPr>
          <w:rStyle w:val="Heading1Char"/>
          <w:b/>
          <w:sz w:val="32"/>
          <w:szCs w:val="32"/>
        </w:rPr>
        <w:t>upply</w:t>
      </w:r>
      <w:r>
        <w:t xml:space="preserve"> </w:t>
      </w:r>
      <w:r w:rsidRPr="00E5466A">
        <w:rPr>
          <w:rStyle w:val="Heading1Char"/>
          <w:b/>
          <w:sz w:val="32"/>
          <w:szCs w:val="32"/>
        </w:rPr>
        <w:t xml:space="preserve">Pentru </w:t>
      </w:r>
      <w:r>
        <w:t>B</w:t>
      </w:r>
      <w:r w:rsidRPr="00E5466A">
        <w:rPr>
          <w:rStyle w:val="Heading1Char"/>
          <w:b/>
          <w:sz w:val="32"/>
          <w:szCs w:val="32"/>
        </w:rPr>
        <w:t>readboard</w:t>
      </w:r>
      <w:bookmarkEnd w:id="47"/>
    </w:p>
    <w:p w14:paraId="121E59E1" w14:textId="77777777" w:rsidR="004607B2" w:rsidRPr="004607B2" w:rsidRDefault="004607B2" w:rsidP="004607B2"/>
    <w:p w14:paraId="44AB8AE6" w14:textId="560ACB3F" w:rsidR="00F15617" w:rsidRDefault="00025CDD" w:rsidP="004153F9">
      <w:pPr>
        <w:ind w:left="630" w:firstLine="720"/>
      </w:pPr>
      <w:r>
        <w:t xml:space="preserve">Am folosit </w:t>
      </w:r>
      <w:proofErr w:type="gramStart"/>
      <w:r>
        <w:t>un</w:t>
      </w:r>
      <w:proofErr w:type="gramEnd"/>
      <w:r>
        <w:t xml:space="preserve"> alimentator extern in acest proiect deoarece placa Arduino nu ar fi putut alimenta toti senzorii necesari realizarii intregului montaj.</w:t>
      </w:r>
      <w:r w:rsidR="004153F9">
        <w:t xml:space="preserve"> In figura de mai </w:t>
      </w:r>
      <w:proofErr w:type="gramStart"/>
      <w:r w:rsidR="004153F9">
        <w:t>jos</w:t>
      </w:r>
      <w:proofErr w:type="gramEnd"/>
      <w:r w:rsidR="004153F9">
        <w:t xml:space="preserve"> (Figure 18.) Power Supply-ul alimenteaza in partea de sus cu 5V, iar in partea de </w:t>
      </w:r>
      <w:proofErr w:type="gramStart"/>
      <w:r w:rsidR="004153F9">
        <w:t>jos</w:t>
      </w:r>
      <w:proofErr w:type="gramEnd"/>
      <w:r w:rsidR="004153F9">
        <w:t xml:space="preserve"> cu 3.3V.</w:t>
      </w:r>
    </w:p>
    <w:p w14:paraId="316AC7C8" w14:textId="25317979" w:rsidR="004607B2" w:rsidRDefault="004607B2" w:rsidP="004153F9">
      <w:pPr>
        <w:ind w:left="630" w:firstLine="720"/>
      </w:pPr>
    </w:p>
    <w:p w14:paraId="687F2297" w14:textId="760DCCE7" w:rsidR="004607B2" w:rsidRDefault="00020A58" w:rsidP="004153F9">
      <w:pPr>
        <w:ind w:left="630" w:firstLine="720"/>
      </w:pPr>
      <w:r>
        <w:rPr>
          <w:noProof/>
        </w:rPr>
        <w:pict w14:anchorId="609AE556">
          <v:shape id="_x0000_s1032" type="#_x0000_t75" style="position:absolute;left:0;text-align:left;margin-left:130.9pt;margin-top:17.75pt;width:188.9pt;height:251.75pt;z-index:251708416;mso-position-horizontal-relative:text;mso-position-vertical-relative:text;mso-width-relative:page;mso-height-relative:page">
            <v:imagedata r:id="rId40" o:title="power"/>
            <w10:wrap type="square"/>
          </v:shape>
        </w:pict>
      </w:r>
    </w:p>
    <w:p w14:paraId="705EDA03" w14:textId="7070FD57" w:rsidR="004607B2" w:rsidRDefault="004607B2" w:rsidP="004153F9">
      <w:pPr>
        <w:ind w:left="630" w:firstLine="720"/>
      </w:pPr>
    </w:p>
    <w:p w14:paraId="01DE9928" w14:textId="77777777" w:rsidR="004607B2" w:rsidRDefault="004607B2" w:rsidP="004153F9">
      <w:pPr>
        <w:ind w:left="630" w:firstLine="720"/>
      </w:pPr>
    </w:p>
    <w:p w14:paraId="0BAEC29F" w14:textId="2F159159" w:rsidR="00E5466A" w:rsidRDefault="00E5466A" w:rsidP="00E5466A">
      <w:pPr>
        <w:ind w:left="1440"/>
      </w:pPr>
    </w:p>
    <w:p w14:paraId="03FC8588" w14:textId="77777777" w:rsidR="00F15617" w:rsidRDefault="00F15617" w:rsidP="00F15617"/>
    <w:p w14:paraId="099B5C12" w14:textId="6D61943D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7EE0EC62" w14:textId="77777777" w:rsidR="004607B2" w:rsidRDefault="004607B2" w:rsidP="00F15617"/>
    <w:p w14:paraId="531A00A8" w14:textId="69E64C4F" w:rsidR="00025CDD" w:rsidRDefault="00025CDD" w:rsidP="00025CDD">
      <w:pPr>
        <w:pStyle w:val="Caption"/>
        <w:spacing w:line="360" w:lineRule="auto"/>
        <w:ind w:left="2160" w:firstLine="720"/>
        <w:jc w:val="both"/>
      </w:pPr>
      <w:r>
        <w:t>Figure 18. Power Supply pentru Breadboard</w:t>
      </w:r>
    </w:p>
    <w:p w14:paraId="57CC5BD7" w14:textId="77777777" w:rsidR="00F15617" w:rsidRDefault="00F15617" w:rsidP="00F15617"/>
    <w:p w14:paraId="73509AEF" w14:textId="77777777" w:rsidR="004607B2" w:rsidRDefault="004607B2" w:rsidP="00F15617"/>
    <w:p w14:paraId="7654C32C" w14:textId="77777777" w:rsidR="004607B2" w:rsidRDefault="004607B2" w:rsidP="00F15617"/>
    <w:p w14:paraId="2CD07508" w14:textId="77777777" w:rsidR="004607B2" w:rsidRDefault="004607B2" w:rsidP="00F15617"/>
    <w:p w14:paraId="54268C19" w14:textId="77777777" w:rsidR="004607B2" w:rsidRDefault="004607B2" w:rsidP="00F15617"/>
    <w:p w14:paraId="65D96CE7" w14:textId="77777777" w:rsidR="004607B2" w:rsidRDefault="004607B2" w:rsidP="00F15617"/>
    <w:p w14:paraId="6133C13E" w14:textId="77777777" w:rsidR="004607B2" w:rsidRDefault="004607B2" w:rsidP="00F15617"/>
    <w:p w14:paraId="324E5225" w14:textId="77777777" w:rsidR="004607B2" w:rsidRDefault="004607B2" w:rsidP="00F15617"/>
    <w:p w14:paraId="01B22039" w14:textId="77777777" w:rsidR="004607B2" w:rsidRDefault="004607B2" w:rsidP="00F15617"/>
    <w:p w14:paraId="298AE8D3" w14:textId="77777777" w:rsidR="004607B2" w:rsidRPr="00F15617" w:rsidRDefault="004607B2" w:rsidP="00F15617"/>
    <w:p w14:paraId="7F004EA4" w14:textId="77777777" w:rsidR="00A56FD5" w:rsidRPr="0014711A" w:rsidRDefault="00A56FD5" w:rsidP="00A56FD5">
      <w:pPr>
        <w:pStyle w:val="Heading1"/>
        <w:rPr>
          <w:sz w:val="32"/>
          <w:szCs w:val="32"/>
        </w:rPr>
      </w:pPr>
      <w:bookmarkStart w:id="48" w:name="_Toc57993237"/>
      <w:bookmarkStart w:id="49" w:name="_Toc57993226"/>
      <w:bookmarkStart w:id="50" w:name="_Toc60493642"/>
      <w:r w:rsidRPr="0014711A">
        <w:rPr>
          <w:sz w:val="32"/>
          <w:szCs w:val="32"/>
        </w:rPr>
        <w:lastRenderedPageBreak/>
        <w:t>B</w:t>
      </w:r>
      <w:r w:rsidRPr="0014711A">
        <w:rPr>
          <w:rStyle w:val="Heading2Char"/>
          <w:b/>
          <w:szCs w:val="32"/>
        </w:rPr>
        <w:t>ill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of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Materials</w:t>
      </w:r>
      <w:bookmarkEnd w:id="48"/>
      <w:bookmarkEnd w:id="50"/>
    </w:p>
    <w:p w14:paraId="49D5F41F" w14:textId="77777777" w:rsidR="00A56FD5" w:rsidRPr="00A46F1D" w:rsidRDefault="00A56FD5" w:rsidP="00A56FD5">
      <w:pPr>
        <w:spacing w:line="360" w:lineRule="auto"/>
        <w:rPr>
          <w:sz w:val="18"/>
          <w:szCs w:val="18"/>
        </w:rPr>
      </w:pPr>
    </w:p>
    <w:p w14:paraId="30031D8F" w14:textId="77777777" w:rsidR="00A56FD5" w:rsidRDefault="00A56FD5" w:rsidP="00A56FD5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A56FD5" w14:paraId="2999AD4C" w14:textId="77777777" w:rsidTr="00876C42">
        <w:trPr>
          <w:trHeight w:val="515"/>
        </w:trPr>
        <w:tc>
          <w:tcPr>
            <w:tcW w:w="611" w:type="dxa"/>
          </w:tcPr>
          <w:p w14:paraId="0291B7B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Nr. crt.</w:t>
            </w:r>
          </w:p>
        </w:tc>
        <w:tc>
          <w:tcPr>
            <w:tcW w:w="2899" w:type="dxa"/>
          </w:tcPr>
          <w:p w14:paraId="2B40B261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Denumire</w:t>
            </w:r>
          </w:p>
        </w:tc>
        <w:tc>
          <w:tcPr>
            <w:tcW w:w="1260" w:type="dxa"/>
          </w:tcPr>
          <w:p w14:paraId="6C080C1A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Preț</w:t>
            </w:r>
          </w:p>
        </w:tc>
        <w:tc>
          <w:tcPr>
            <w:tcW w:w="2070" w:type="dxa"/>
          </w:tcPr>
          <w:p w14:paraId="0BC542A0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Sursa</w:t>
            </w:r>
          </w:p>
        </w:tc>
      </w:tr>
      <w:tr w:rsidR="00A56FD5" w14:paraId="3AB91377" w14:textId="77777777" w:rsidTr="00876C42">
        <w:tc>
          <w:tcPr>
            <w:tcW w:w="611" w:type="dxa"/>
          </w:tcPr>
          <w:p w14:paraId="079A06C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3B03467B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07B3A106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11350979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A56FD5" w14:paraId="03718358" w14:textId="77777777" w:rsidTr="00876C42">
        <w:tc>
          <w:tcPr>
            <w:tcW w:w="611" w:type="dxa"/>
          </w:tcPr>
          <w:p w14:paraId="692C9205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6DEAC93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temperatură</w:t>
            </w:r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633554E9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10074F1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EFBE9F2" w14:textId="77777777" w:rsidTr="00876C42">
        <w:tc>
          <w:tcPr>
            <w:tcW w:w="611" w:type="dxa"/>
          </w:tcPr>
          <w:p w14:paraId="34C8689D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076217DF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lumină</w:t>
            </w:r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593A6867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30C41F9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0C3B532" w14:textId="77777777" w:rsidTr="00876C42">
        <w:tc>
          <w:tcPr>
            <w:tcW w:w="611" w:type="dxa"/>
          </w:tcPr>
          <w:p w14:paraId="514AD4CF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3ED2F89E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de miș</w:t>
            </w:r>
            <w:r w:rsidRPr="00D95186">
              <w:rPr>
                <w:rFonts w:cs="Times New Roman"/>
                <w:sz w:val="24"/>
                <w:szCs w:val="24"/>
              </w:rPr>
              <w:t>care PIR</w:t>
            </w:r>
          </w:p>
        </w:tc>
        <w:tc>
          <w:tcPr>
            <w:tcW w:w="1260" w:type="dxa"/>
          </w:tcPr>
          <w:p w14:paraId="3E98A30F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00B4523E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77A9A9D" w14:textId="77777777" w:rsidTr="00876C42">
        <w:tc>
          <w:tcPr>
            <w:tcW w:w="611" w:type="dxa"/>
          </w:tcPr>
          <w:p w14:paraId="0F0AFA23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332ACDD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senzor gaz MQ-2</w:t>
            </w:r>
          </w:p>
        </w:tc>
        <w:tc>
          <w:tcPr>
            <w:tcW w:w="1260" w:type="dxa"/>
          </w:tcPr>
          <w:p w14:paraId="0C26BCDC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4527EB4C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37443F3" w14:textId="77777777" w:rsidTr="00876C42">
        <w:tc>
          <w:tcPr>
            <w:tcW w:w="611" w:type="dxa"/>
          </w:tcPr>
          <w:p w14:paraId="258A4CA8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5AB97C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senzor CO MQ-7</w:t>
            </w:r>
          </w:p>
        </w:tc>
        <w:tc>
          <w:tcPr>
            <w:tcW w:w="1260" w:type="dxa"/>
          </w:tcPr>
          <w:p w14:paraId="62EAA9D2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5F81D92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7C7545F" w14:textId="77777777" w:rsidTr="00876C42">
        <w:tc>
          <w:tcPr>
            <w:tcW w:w="611" w:type="dxa"/>
          </w:tcPr>
          <w:p w14:paraId="6E5F7D24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050D34D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Modul afiș</w:t>
            </w:r>
            <w:r w:rsidRPr="00D95186">
              <w:rPr>
                <w:rFonts w:cs="Times New Roman"/>
                <w:sz w:val="24"/>
                <w:szCs w:val="24"/>
              </w:rPr>
              <w:t>aj LCD l2C</w:t>
            </w:r>
          </w:p>
        </w:tc>
        <w:tc>
          <w:tcPr>
            <w:tcW w:w="1260" w:type="dxa"/>
          </w:tcPr>
          <w:p w14:paraId="17C70951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49BD21D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460BE02" w14:textId="77777777" w:rsidTr="00876C42">
        <w:tc>
          <w:tcPr>
            <w:tcW w:w="611" w:type="dxa"/>
          </w:tcPr>
          <w:p w14:paraId="34FCAD9C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5C9CFF2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LED-uri RGB</w:t>
            </w:r>
          </w:p>
        </w:tc>
        <w:tc>
          <w:tcPr>
            <w:tcW w:w="1260" w:type="dxa"/>
          </w:tcPr>
          <w:p w14:paraId="0DF47D71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777D1377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2168CC" w14:textId="77777777" w:rsidTr="00876C42">
        <w:tc>
          <w:tcPr>
            <w:tcW w:w="611" w:type="dxa"/>
          </w:tcPr>
          <w:p w14:paraId="5E661D47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E7E22BC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Bluetooth</w:t>
            </w:r>
          </w:p>
        </w:tc>
        <w:tc>
          <w:tcPr>
            <w:tcW w:w="1260" w:type="dxa"/>
          </w:tcPr>
          <w:p w14:paraId="18073607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67B0791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03E4DEE7" w14:textId="77777777" w:rsidTr="00876C42">
        <w:tc>
          <w:tcPr>
            <w:tcW w:w="611" w:type="dxa"/>
          </w:tcPr>
          <w:p w14:paraId="34BE6254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06CF130D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511A87BA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1D5D8A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BED69B" w14:textId="77777777" w:rsidTr="00876C42">
        <w:tc>
          <w:tcPr>
            <w:tcW w:w="611" w:type="dxa"/>
          </w:tcPr>
          <w:p w14:paraId="7E47F6C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9D3C76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Placuță</w:t>
            </w:r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3C952969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162721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73D18E2" w14:textId="77777777" w:rsidTr="00876C42">
        <w:tc>
          <w:tcPr>
            <w:tcW w:w="611" w:type="dxa"/>
          </w:tcPr>
          <w:p w14:paraId="4C3BEFBE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32693A8B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09F7BD44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0249A3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F1579F7" w14:textId="77777777" w:rsidTr="00876C42">
        <w:tc>
          <w:tcPr>
            <w:tcW w:w="611" w:type="dxa"/>
          </w:tcPr>
          <w:p w14:paraId="1DF054F8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27F87F26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0332A4AF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48E472D0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919E5BE" w14:textId="77777777" w:rsidTr="00876C42">
        <w:tc>
          <w:tcPr>
            <w:tcW w:w="611" w:type="dxa"/>
          </w:tcPr>
          <w:p w14:paraId="75F4F8D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51FBDAC6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4604C974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40B133B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218FAA4E" w14:textId="77777777" w:rsidR="00A56FD5" w:rsidRDefault="00A56FD5" w:rsidP="00A56FD5">
      <w:pPr>
        <w:spacing w:line="360" w:lineRule="auto"/>
      </w:pPr>
    </w:p>
    <w:p w14:paraId="1F85249D" w14:textId="77777777" w:rsidR="00A56FD5" w:rsidRDefault="00A56FD5" w:rsidP="00A56FD5">
      <w:pPr>
        <w:spacing w:line="360" w:lineRule="auto"/>
      </w:pPr>
    </w:p>
    <w:p w14:paraId="51DA704E" w14:textId="77777777" w:rsidR="00A56FD5" w:rsidRDefault="00A56FD5" w:rsidP="00A56FD5">
      <w:pPr>
        <w:spacing w:line="360" w:lineRule="auto"/>
      </w:pPr>
    </w:p>
    <w:p w14:paraId="44132EF0" w14:textId="77777777" w:rsidR="00A56FD5" w:rsidRDefault="00A56FD5" w:rsidP="00A56FD5">
      <w:pPr>
        <w:spacing w:line="360" w:lineRule="auto"/>
      </w:pPr>
    </w:p>
    <w:p w14:paraId="2EFC756B" w14:textId="77777777" w:rsidR="00A56FD5" w:rsidRDefault="00A56FD5" w:rsidP="00A56FD5">
      <w:pPr>
        <w:spacing w:line="360" w:lineRule="auto"/>
      </w:pPr>
    </w:p>
    <w:p w14:paraId="2631679C" w14:textId="77777777" w:rsidR="00A56FD5" w:rsidRDefault="00A56FD5" w:rsidP="00A56FD5">
      <w:pPr>
        <w:spacing w:line="360" w:lineRule="auto"/>
      </w:pPr>
    </w:p>
    <w:p w14:paraId="50608810" w14:textId="77777777" w:rsidR="00A56FD5" w:rsidRDefault="00A56FD5" w:rsidP="00A56FD5">
      <w:pPr>
        <w:spacing w:line="360" w:lineRule="auto"/>
      </w:pPr>
    </w:p>
    <w:p w14:paraId="2250B717" w14:textId="77777777" w:rsidR="00A56FD5" w:rsidRDefault="00A56FD5" w:rsidP="00A56FD5">
      <w:pPr>
        <w:spacing w:line="360" w:lineRule="auto"/>
      </w:pPr>
    </w:p>
    <w:p w14:paraId="0D8CA8B4" w14:textId="77777777" w:rsidR="00A56FD5" w:rsidRDefault="00A56FD5" w:rsidP="00A56FD5">
      <w:pPr>
        <w:spacing w:line="360" w:lineRule="auto"/>
      </w:pPr>
    </w:p>
    <w:p w14:paraId="6830AF78" w14:textId="77777777" w:rsidR="00A56FD5" w:rsidRDefault="00A56FD5" w:rsidP="00A56FD5">
      <w:pPr>
        <w:spacing w:line="360" w:lineRule="auto"/>
      </w:pPr>
    </w:p>
    <w:p w14:paraId="2EC883A2" w14:textId="77777777" w:rsidR="00A56FD5" w:rsidRPr="000532A0" w:rsidRDefault="00A56FD5" w:rsidP="00A56FD5">
      <w:pPr>
        <w:spacing w:line="360" w:lineRule="auto"/>
      </w:pPr>
    </w:p>
    <w:p w14:paraId="5D6EAD0D" w14:textId="77777777" w:rsidR="00A56FD5" w:rsidRPr="000532A0" w:rsidRDefault="00A56FD5" w:rsidP="00A56FD5">
      <w:pPr>
        <w:spacing w:line="360" w:lineRule="auto"/>
      </w:pPr>
    </w:p>
    <w:p w14:paraId="79F1A555" w14:textId="77777777" w:rsidR="00A56FD5" w:rsidRPr="000532A0" w:rsidRDefault="00A56FD5" w:rsidP="00A56FD5">
      <w:pPr>
        <w:spacing w:line="360" w:lineRule="auto"/>
      </w:pPr>
    </w:p>
    <w:p w14:paraId="4660B75F" w14:textId="77777777" w:rsidR="00A56FD5" w:rsidRPr="000532A0" w:rsidRDefault="00A56FD5" w:rsidP="00A56FD5">
      <w:pPr>
        <w:spacing w:line="360" w:lineRule="auto"/>
      </w:pPr>
    </w:p>
    <w:p w14:paraId="07679D58" w14:textId="77777777" w:rsidR="00A56FD5" w:rsidRPr="000532A0" w:rsidRDefault="00A56FD5" w:rsidP="00A56FD5">
      <w:pPr>
        <w:spacing w:line="360" w:lineRule="auto"/>
      </w:pPr>
    </w:p>
    <w:p w14:paraId="2D0BE6AD" w14:textId="77777777" w:rsidR="00A56FD5" w:rsidRPr="000532A0" w:rsidRDefault="00A56FD5" w:rsidP="00A56FD5">
      <w:pPr>
        <w:spacing w:line="360" w:lineRule="auto"/>
      </w:pPr>
    </w:p>
    <w:p w14:paraId="3C9D4D0B" w14:textId="77777777" w:rsidR="00A56FD5" w:rsidRPr="000532A0" w:rsidRDefault="00A56FD5" w:rsidP="00A56FD5">
      <w:pPr>
        <w:spacing w:line="360" w:lineRule="auto"/>
      </w:pPr>
    </w:p>
    <w:p w14:paraId="79A182CC" w14:textId="77777777" w:rsidR="00A56FD5" w:rsidRDefault="00A56FD5" w:rsidP="00A56FD5">
      <w:pPr>
        <w:spacing w:line="360" w:lineRule="auto"/>
      </w:pPr>
    </w:p>
    <w:p w14:paraId="4423CA37" w14:textId="77777777" w:rsidR="00A56FD5" w:rsidRDefault="00A56FD5" w:rsidP="00A56FD5">
      <w:pPr>
        <w:spacing w:line="360" w:lineRule="auto"/>
      </w:pPr>
    </w:p>
    <w:p w14:paraId="2C116E6F" w14:textId="77777777" w:rsidR="00A56FD5" w:rsidRDefault="00A56FD5" w:rsidP="00A56FD5">
      <w:pPr>
        <w:spacing w:line="360" w:lineRule="auto"/>
      </w:pPr>
    </w:p>
    <w:p w14:paraId="33C6529F" w14:textId="77777777" w:rsidR="00A56FD5" w:rsidRDefault="00A56FD5" w:rsidP="00A56FD5">
      <w:pPr>
        <w:spacing w:line="360" w:lineRule="auto"/>
      </w:pPr>
    </w:p>
    <w:p w14:paraId="5A5C5D60" w14:textId="77777777" w:rsidR="00A56FD5" w:rsidRPr="000532A0" w:rsidRDefault="00A56FD5" w:rsidP="00A56FD5">
      <w:pPr>
        <w:spacing w:line="360" w:lineRule="auto"/>
      </w:pPr>
    </w:p>
    <w:p w14:paraId="29923D8F" w14:textId="0A3A7FDB" w:rsidR="00981516" w:rsidRPr="0014711A" w:rsidRDefault="00981516" w:rsidP="0014711A">
      <w:pPr>
        <w:pStyle w:val="Heading1"/>
        <w:rPr>
          <w:sz w:val="32"/>
          <w:szCs w:val="32"/>
        </w:rPr>
      </w:pPr>
      <w:bookmarkStart w:id="51" w:name="_Toc60493643"/>
      <w:r w:rsidRPr="0014711A">
        <w:rPr>
          <w:sz w:val="32"/>
          <w:szCs w:val="32"/>
        </w:rPr>
        <w:lastRenderedPageBreak/>
        <w:t>A</w:t>
      </w:r>
      <w:r w:rsidRPr="0053159E">
        <w:rPr>
          <w:rStyle w:val="Heading2Char"/>
          <w:b/>
        </w:rPr>
        <w:t>rhitectura</w:t>
      </w:r>
      <w:r w:rsidRPr="0014711A">
        <w:rPr>
          <w:sz w:val="32"/>
          <w:szCs w:val="32"/>
        </w:rPr>
        <w:t xml:space="preserve"> S</w:t>
      </w:r>
      <w:r w:rsidRPr="0053159E">
        <w:rPr>
          <w:rStyle w:val="Heading2Char"/>
          <w:b/>
        </w:rPr>
        <w:t>oftware</w:t>
      </w:r>
      <w:bookmarkEnd w:id="49"/>
      <w:r w:rsidR="00867EEB">
        <w:rPr>
          <w:rStyle w:val="Heading2Char"/>
          <w:b/>
        </w:rPr>
        <w:t xml:space="preserve"> / F</w:t>
      </w:r>
      <w:r w:rsidR="006951F1">
        <w:rPr>
          <w:rStyle w:val="Heading2Char"/>
          <w:b/>
        </w:rPr>
        <w:t>irmware</w:t>
      </w:r>
      <w:bookmarkEnd w:id="51"/>
    </w:p>
    <w:p w14:paraId="4D9A59E5" w14:textId="1186419D" w:rsidR="0045254C" w:rsidRPr="0045254C" w:rsidRDefault="00A56FD5" w:rsidP="0045254C">
      <w:pPr>
        <w:pStyle w:val="Heading2"/>
        <w:spacing w:line="360" w:lineRule="auto"/>
        <w:rPr>
          <w:bCs w:val="0"/>
          <w:smallCaps w:val="0"/>
          <w:szCs w:val="36"/>
        </w:rPr>
      </w:pPr>
      <w:bookmarkStart w:id="52" w:name="_Toc57993227"/>
      <w:bookmarkStart w:id="53" w:name="_Toc60493644"/>
      <w:r>
        <w:rPr>
          <w:szCs w:val="32"/>
        </w:rPr>
        <w:t>S</w:t>
      </w:r>
      <w:r w:rsidRPr="00A56FD5">
        <w:rPr>
          <w:rStyle w:val="Heading1Char"/>
          <w:b/>
          <w:sz w:val="32"/>
        </w:rPr>
        <w:t>istem</w:t>
      </w:r>
      <w:r>
        <w:rPr>
          <w:szCs w:val="32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szCs w:val="32"/>
        </w:rPr>
        <w:t xml:space="preserve"> O</w:t>
      </w:r>
      <w:r w:rsidRPr="00A56FD5">
        <w:rPr>
          <w:rStyle w:val="Heading1Char"/>
          <w:b/>
          <w:sz w:val="32"/>
        </w:rPr>
        <w:t>perare</w:t>
      </w:r>
      <w:bookmarkEnd w:id="53"/>
    </w:p>
    <w:p w14:paraId="1118D7BF" w14:textId="525B190E" w:rsidR="00A56FD5" w:rsidRDefault="00A30783" w:rsidP="00A56FD5">
      <w:pPr>
        <w:ind w:left="1206"/>
        <w:rPr>
          <w:lang w:val="ro-RO"/>
        </w:rPr>
      </w:pPr>
      <w:r>
        <w:rPr>
          <w:lang w:val="ro-RO"/>
        </w:rPr>
        <w:t>Sistemul de operare folosit î</w:t>
      </w:r>
      <w:r w:rsidR="00A56FD5">
        <w:rPr>
          <w:lang w:val="ro-RO"/>
        </w:rPr>
        <w:t>n acest proiect este Windows 10.</w:t>
      </w:r>
    </w:p>
    <w:p w14:paraId="20DBDCE8" w14:textId="5B79AF6E" w:rsidR="00A56FD5" w:rsidRDefault="00A56FD5" w:rsidP="00A56FD5">
      <w:pPr>
        <w:pStyle w:val="Heading2"/>
        <w:rPr>
          <w:rStyle w:val="Heading1Char"/>
          <w:b/>
          <w:sz w:val="32"/>
        </w:rPr>
      </w:pPr>
      <w:bookmarkStart w:id="54" w:name="_Toc60493645"/>
      <w:r>
        <w:rPr>
          <w:lang w:val="ro-RO"/>
        </w:rPr>
        <w:t>L</w:t>
      </w:r>
      <w:r w:rsidRPr="00A56FD5">
        <w:rPr>
          <w:rStyle w:val="Heading1Char"/>
          <w:b/>
          <w:sz w:val="32"/>
        </w:rPr>
        <w:t>imbaj</w:t>
      </w:r>
      <w:r>
        <w:rPr>
          <w:lang w:val="ro-RO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lang w:val="ro-RO"/>
        </w:rPr>
        <w:t xml:space="preserve"> P</w:t>
      </w:r>
      <w:r w:rsidRPr="00A56FD5">
        <w:rPr>
          <w:rStyle w:val="Heading1Char"/>
          <w:b/>
          <w:sz w:val="32"/>
        </w:rPr>
        <w:t>rogramare</w:t>
      </w:r>
      <w:bookmarkEnd w:id="54"/>
    </w:p>
    <w:p w14:paraId="664BF05E" w14:textId="77777777" w:rsidR="0045254C" w:rsidRPr="0045254C" w:rsidRDefault="0045254C" w:rsidP="0045254C"/>
    <w:p w14:paraId="2DB6785D" w14:textId="20C601DD" w:rsidR="00A56FD5" w:rsidRDefault="00A571DE" w:rsidP="00A56FD5">
      <w:pPr>
        <w:ind w:left="1206"/>
      </w:pPr>
      <w:r>
        <w:t xml:space="preserve">Limbajul folosit pentru programarea senzorilor </w:t>
      </w:r>
      <w:proofErr w:type="gramStart"/>
      <w:r>
        <w:t>este</w:t>
      </w:r>
      <w:proofErr w:type="gramEnd"/>
      <w:r>
        <w:t xml:space="preserve"> C++.</w:t>
      </w:r>
    </w:p>
    <w:p w14:paraId="75B78288" w14:textId="424B9A3D" w:rsidR="00876C42" w:rsidRDefault="00876C42" w:rsidP="00876C42">
      <w:pPr>
        <w:pStyle w:val="Heading2"/>
        <w:rPr>
          <w:rStyle w:val="Heading1Char"/>
          <w:b/>
          <w:sz w:val="32"/>
          <w:szCs w:val="32"/>
        </w:rPr>
      </w:pPr>
      <w:bookmarkStart w:id="55" w:name="_Toc60493646"/>
      <w:r>
        <w:t>M</w:t>
      </w:r>
      <w:r w:rsidRPr="00876C42">
        <w:rPr>
          <w:rStyle w:val="Heading1Char"/>
          <w:b/>
          <w:sz w:val="32"/>
          <w:szCs w:val="32"/>
        </w:rPr>
        <w:t>edii</w:t>
      </w:r>
      <w:r>
        <w:t xml:space="preserve"> D</w:t>
      </w:r>
      <w:r w:rsidRPr="00876C42">
        <w:rPr>
          <w:rStyle w:val="Heading1Char"/>
          <w:b/>
          <w:sz w:val="32"/>
          <w:szCs w:val="32"/>
        </w:rPr>
        <w:t>e</w:t>
      </w:r>
      <w:r w:rsidRPr="00876C42">
        <w:rPr>
          <w:rStyle w:val="Heading1Char"/>
        </w:rPr>
        <w:t xml:space="preserve"> </w:t>
      </w:r>
      <w:r>
        <w:t>D</w:t>
      </w:r>
      <w:r w:rsidRPr="00876C42">
        <w:rPr>
          <w:rStyle w:val="Heading1Char"/>
          <w:b/>
          <w:sz w:val="32"/>
          <w:szCs w:val="32"/>
        </w:rPr>
        <w:t>ezvoltare</w:t>
      </w:r>
      <w:bookmarkEnd w:id="55"/>
    </w:p>
    <w:p w14:paraId="6968F278" w14:textId="77777777" w:rsidR="00876C42" w:rsidRDefault="00876C42" w:rsidP="00876C42">
      <w:pPr>
        <w:ind w:left="1206"/>
      </w:pPr>
    </w:p>
    <w:p w14:paraId="7A2ADD67" w14:textId="0689F1B2" w:rsidR="00876C42" w:rsidRDefault="00876C42" w:rsidP="00A30783">
      <w:pPr>
        <w:ind w:left="630" w:firstLine="720"/>
      </w:pPr>
      <w:r>
        <w:t xml:space="preserve">Mediul de dezvoltare al acestui proiect </w:t>
      </w:r>
      <w:proofErr w:type="gramStart"/>
      <w:r>
        <w:t>este</w:t>
      </w:r>
      <w:proofErr w:type="gramEnd"/>
      <w:r>
        <w:t xml:space="preserve"> Arduino IDE (versiunea 1</w:t>
      </w:r>
      <w:r w:rsidR="0045254C">
        <w:t>.8.13) folosit pentru crearea, încărcarea ș</w:t>
      </w:r>
      <w:r>
        <w:t>i testarea pr</w:t>
      </w:r>
      <w:r w:rsidR="0045254C">
        <w:t>o</w:t>
      </w:r>
      <w:r w:rsidR="00271911">
        <w:t>gramelor aferente pentru plă</w:t>
      </w:r>
      <w:r w:rsidR="003C379A">
        <w:t>cuța</w:t>
      </w:r>
      <w:r>
        <w:t xml:space="preserve"> de dezvoltare Arduino.</w:t>
      </w:r>
    </w:p>
    <w:p w14:paraId="59FA0F4C" w14:textId="5CCBC611" w:rsidR="00A30783" w:rsidRDefault="00876C42" w:rsidP="009D3143">
      <w:pPr>
        <w:pStyle w:val="Heading2"/>
        <w:rPr>
          <w:rStyle w:val="Heading1Char"/>
          <w:b/>
          <w:sz w:val="32"/>
          <w:szCs w:val="32"/>
        </w:rPr>
      </w:pPr>
      <w:bookmarkStart w:id="56" w:name="_Toc60493647"/>
      <w:r>
        <w:t>C</w:t>
      </w:r>
      <w:r w:rsidRPr="00876C42">
        <w:rPr>
          <w:rStyle w:val="Heading1Char"/>
          <w:b/>
          <w:sz w:val="32"/>
          <w:szCs w:val="32"/>
        </w:rPr>
        <w:t>ompilator</w:t>
      </w:r>
      <w:bookmarkEnd w:id="56"/>
    </w:p>
    <w:p w14:paraId="107A74FD" w14:textId="77777777" w:rsidR="009D3143" w:rsidRPr="009D3143" w:rsidRDefault="009D3143" w:rsidP="009D3143"/>
    <w:p w14:paraId="6B414298" w14:textId="425E4AA1" w:rsidR="000B5112" w:rsidRDefault="00A30783" w:rsidP="007854F8">
      <w:pPr>
        <w:ind w:left="630" w:firstLine="720"/>
      </w:pPr>
      <w:r>
        <w:t xml:space="preserve">Compilatorul este AVR-GCC </w:t>
      </w:r>
      <w:proofErr w:type="gramStart"/>
      <w:r>
        <w:t>( versiunea</w:t>
      </w:r>
      <w:proofErr w:type="gramEnd"/>
      <w:r>
        <w:t xml:space="preserve"> 1.8.3)</w:t>
      </w:r>
      <w:r w:rsidR="0045254C">
        <w:t xml:space="preserve"> ce traduce codul sursă în codul mașinii ca să poată fi încărcat în microcontroller. </w:t>
      </w:r>
    </w:p>
    <w:p w14:paraId="209C0790" w14:textId="1FC0030B" w:rsidR="00A56FD5" w:rsidRDefault="000363A5" w:rsidP="000363A5">
      <w:pPr>
        <w:pStyle w:val="Heading2"/>
      </w:pPr>
      <w:bookmarkStart w:id="57" w:name="_Toc60493648"/>
      <w:r w:rsidRPr="000363A5">
        <w:rPr>
          <w:rStyle w:val="Heading1Char"/>
          <w:b/>
          <w:sz w:val="32"/>
          <w:szCs w:val="32"/>
        </w:rPr>
        <w:t>L</w:t>
      </w:r>
      <w:r w:rsidR="006A1F26">
        <w:rPr>
          <w:rStyle w:val="Heading1Char"/>
          <w:b/>
          <w:sz w:val="32"/>
          <w:szCs w:val="32"/>
        </w:rPr>
        <w:t>ibră</w:t>
      </w:r>
      <w:r w:rsidRPr="000363A5">
        <w:rPr>
          <w:rStyle w:val="Heading1Char"/>
          <w:b/>
          <w:sz w:val="32"/>
          <w:szCs w:val="32"/>
        </w:rPr>
        <w:t>rii</w:t>
      </w:r>
      <w:bookmarkEnd w:id="57"/>
    </w:p>
    <w:p w14:paraId="1CDAE48C" w14:textId="77777777" w:rsidR="00A56FD5" w:rsidRDefault="00A56FD5" w:rsidP="00A56FD5"/>
    <w:p w14:paraId="57A9ECD4" w14:textId="484532DE" w:rsidR="000363A5" w:rsidRDefault="000363A5" w:rsidP="000363A5">
      <w:pPr>
        <w:pStyle w:val="ListParagraph"/>
        <w:numPr>
          <w:ilvl w:val="0"/>
          <w:numId w:val="18"/>
        </w:numPr>
      </w:pPr>
      <w:r>
        <w:t>Wire.h :</w:t>
      </w:r>
    </w:p>
    <w:p w14:paraId="59293790" w14:textId="69A4853D" w:rsidR="00A56FD5" w:rsidRDefault="00956A72" w:rsidP="00244058">
      <w:pPr>
        <w:ind w:left="2160" w:firstLine="720"/>
      </w:pPr>
      <w:r>
        <w:t xml:space="preserve">Librăria permite </w:t>
      </w:r>
      <w:r w:rsidR="00E85133">
        <w:t>comunicarea cu device-uri I2C/TWI</w:t>
      </w:r>
      <w:r>
        <w:t>.</w:t>
      </w:r>
      <w:r w:rsidR="00E85133">
        <w:t xml:space="preserve"> La plăcile Arduino cu revizia 3, pinii SDA </w:t>
      </w:r>
      <w:proofErr w:type="gramStart"/>
      <w:r w:rsidR="00E85133">
        <w:t>( data</w:t>
      </w:r>
      <w:proofErr w:type="gramEnd"/>
      <w:r w:rsidR="00E85133">
        <w:t xml:space="preserve"> line) și SCL ( clock line)</w:t>
      </w:r>
      <w:r>
        <w:t xml:space="preserve"> </w:t>
      </w:r>
      <w:r w:rsidR="00382E09">
        <w:t xml:space="preserve">se găsesc lângă </w:t>
      </w:r>
      <w:r w:rsidR="00E85133">
        <w:t xml:space="preserve">pinul AREF situat </w:t>
      </w:r>
      <w:r w:rsidR="00382E09">
        <w:t>în partea de sus a plă</w:t>
      </w:r>
      <w:r w:rsidR="00E85133">
        <w:t>cii.</w:t>
      </w:r>
    </w:p>
    <w:p w14:paraId="6229A2FF" w14:textId="4DCFE0D5" w:rsidR="00014C29" w:rsidRDefault="00A21E3A" w:rsidP="00014C29">
      <w:pPr>
        <w:pStyle w:val="ListParagraph"/>
        <w:numPr>
          <w:ilvl w:val="0"/>
          <w:numId w:val="18"/>
        </w:numPr>
      </w:pPr>
      <w:r>
        <w:t>LiquidCrystal_I2C.h</w:t>
      </w:r>
      <w:r w:rsidR="00A8232E">
        <w:t xml:space="preserve"> :</w:t>
      </w:r>
    </w:p>
    <w:p w14:paraId="1D45699B" w14:textId="0A27AE3F" w:rsidR="00A56FD5" w:rsidRDefault="00832C6B" w:rsidP="00244058">
      <w:pPr>
        <w:ind w:left="2160" w:firstLine="720"/>
      </w:pPr>
      <w:r>
        <w:t xml:space="preserve">Librăria </w:t>
      </w:r>
      <w:r w:rsidR="00A21E3A">
        <w:t xml:space="preserve">permite ca microcontroller-ul </w:t>
      </w:r>
      <w:proofErr w:type="gramStart"/>
      <w:r w:rsidR="00A21E3A">
        <w:t>să</w:t>
      </w:r>
      <w:proofErr w:type="gramEnd"/>
      <w:r w:rsidR="00A21E3A">
        <w:t xml:space="preserve"> acceseze și să controleze LCD</w:t>
      </w:r>
      <w:r w:rsidR="000B5112">
        <w:tab/>
      </w:r>
      <w:r w:rsidR="0076301D">
        <w:t>bazat pe un c</w:t>
      </w:r>
      <w:r w:rsidR="000B5112">
        <w:t>h</w:t>
      </w:r>
      <w:r w:rsidR="0076301D">
        <w:t>ipse</w:t>
      </w:r>
      <w:r w:rsidR="000B5112">
        <w:t>t</w:t>
      </w:r>
      <w:r w:rsidR="0076301D">
        <w:t xml:space="preserve"> </w:t>
      </w:r>
      <w:r w:rsidR="000B5112">
        <w:t xml:space="preserve">Hitachi HD44780, care este cel mai întâlnit la LCD </w:t>
      </w:r>
      <w:r w:rsidR="004605FA">
        <w:t xml:space="preserve">ce afișează </w:t>
      </w:r>
      <w:r w:rsidR="0076301D">
        <w:t>text.</w:t>
      </w:r>
    </w:p>
    <w:p w14:paraId="025BF940" w14:textId="12D945EC" w:rsidR="0076301D" w:rsidRDefault="0076301D" w:rsidP="0076301D">
      <w:pPr>
        <w:pStyle w:val="ListParagraph"/>
        <w:numPr>
          <w:ilvl w:val="0"/>
          <w:numId w:val="18"/>
        </w:numPr>
      </w:pPr>
      <w:r>
        <w:t>DHT.h</w:t>
      </w:r>
      <w:r w:rsidR="00A8232E">
        <w:t xml:space="preserve"> :</w:t>
      </w:r>
    </w:p>
    <w:p w14:paraId="7ECD4E8E" w14:textId="20C2E83F" w:rsidR="0076301D" w:rsidRDefault="0076301D" w:rsidP="0076301D">
      <w:pPr>
        <w:ind w:left="2160"/>
      </w:pPr>
      <w:r>
        <w:t xml:space="preserve">        </w:t>
      </w:r>
      <w:r w:rsidR="00244058">
        <w:tab/>
      </w:r>
      <w:r>
        <w:t>Librăria asigură preluarea datel</w:t>
      </w:r>
      <w:r w:rsidR="00244058">
        <w:t>or de la senzorul de temperatură</w:t>
      </w:r>
      <w:r>
        <w:t xml:space="preserve"> și transmiterea acestora către microcontroller.  </w:t>
      </w:r>
    </w:p>
    <w:p w14:paraId="22559053" w14:textId="4FE00A82" w:rsidR="0076301D" w:rsidRDefault="00B83E95" w:rsidP="0076301D">
      <w:pPr>
        <w:pStyle w:val="ListParagraph"/>
        <w:numPr>
          <w:ilvl w:val="0"/>
          <w:numId w:val="18"/>
        </w:numPr>
      </w:pPr>
      <w:r>
        <w:t>SparkFunTSL2561.h</w:t>
      </w:r>
      <w:r w:rsidR="00A8232E">
        <w:t xml:space="preserve"> :</w:t>
      </w:r>
    </w:p>
    <w:p w14:paraId="15A86A35" w14:textId="3C86217C" w:rsidR="00B83E95" w:rsidRDefault="00B83E95" w:rsidP="0003472C">
      <w:pPr>
        <w:spacing w:line="240" w:lineRule="auto"/>
        <w:ind w:left="2160"/>
      </w:pPr>
      <w:r>
        <w:t xml:space="preserve">      </w:t>
      </w:r>
      <w:r w:rsidR="00244058">
        <w:tab/>
      </w:r>
      <w:r>
        <w:t xml:space="preserve">  Librăria permite preluare</w:t>
      </w:r>
      <w:r w:rsidR="0003472C">
        <w:t>a</w:t>
      </w:r>
      <w:r>
        <w:t xml:space="preserve"> va</w:t>
      </w:r>
      <w:r w:rsidR="0003472C">
        <w:t xml:space="preserve">lorilor de la senzorul de lumină TSL2561 </w:t>
      </w:r>
      <w:r>
        <w:t>și prelucrarea acestora de către microcontroller</w:t>
      </w:r>
      <w:r w:rsidR="00FF0CF8">
        <w:t>.</w:t>
      </w:r>
    </w:p>
    <w:p w14:paraId="4403B8A2" w14:textId="77777777" w:rsidR="00A56FD5" w:rsidRPr="00A56FD5" w:rsidRDefault="00A56FD5" w:rsidP="00A56FD5"/>
    <w:p w14:paraId="01113D13" w14:textId="1E417F36" w:rsidR="00981516" w:rsidRPr="009871EF" w:rsidRDefault="00981516" w:rsidP="009871EF">
      <w:pPr>
        <w:pStyle w:val="Heading2"/>
        <w:spacing w:line="360" w:lineRule="auto"/>
        <w:rPr>
          <w:szCs w:val="32"/>
        </w:rPr>
      </w:pPr>
      <w:bookmarkStart w:id="58" w:name="_Toc60493649"/>
      <w:r w:rsidRPr="0014711A">
        <w:rPr>
          <w:szCs w:val="32"/>
        </w:rPr>
        <w:lastRenderedPageBreak/>
        <w:t>S</w:t>
      </w:r>
      <w:r w:rsidR="009871EF">
        <w:rPr>
          <w:rStyle w:val="Heading1Char"/>
          <w:b/>
          <w:sz w:val="32"/>
          <w:szCs w:val="32"/>
        </w:rPr>
        <w:t>chemă</w:t>
      </w:r>
      <w:r w:rsidRPr="0014711A">
        <w:rPr>
          <w:szCs w:val="32"/>
        </w:rPr>
        <w:t xml:space="preserve"> </w:t>
      </w:r>
      <w:r w:rsidR="009871EF">
        <w:rPr>
          <w:szCs w:val="32"/>
        </w:rPr>
        <w:t>L</w:t>
      </w:r>
      <w:r w:rsidRPr="0014711A">
        <w:rPr>
          <w:rStyle w:val="Heading1Char"/>
          <w:b/>
          <w:sz w:val="32"/>
          <w:szCs w:val="32"/>
        </w:rPr>
        <w:t>ogic</w:t>
      </w:r>
      <w:bookmarkEnd w:id="52"/>
      <w:r w:rsidR="009871EF">
        <w:rPr>
          <w:rStyle w:val="Heading1Char"/>
          <w:b/>
          <w:sz w:val="32"/>
          <w:szCs w:val="32"/>
        </w:rPr>
        <w:t>ă</w:t>
      </w:r>
      <w:bookmarkEnd w:id="58"/>
    </w:p>
    <w:p w14:paraId="42BC5784" w14:textId="77777777" w:rsidR="009871EF" w:rsidRDefault="009871EF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8BC9545" w14:textId="5431E399" w:rsidR="00876C42" w:rsidRDefault="001C0DB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noProof/>
          <w:color w:val="000000" w:themeColor="text1"/>
          <w:sz w:val="36"/>
          <w:szCs w:val="36"/>
          <w:lang w:val="ro-RO" w:eastAsia="ro-RO"/>
        </w:rPr>
        <w:drawing>
          <wp:inline distT="0" distB="0" distL="0" distR="0" wp14:anchorId="6D95458D" wp14:editId="782107A1">
            <wp:extent cx="5727700" cy="1975485"/>
            <wp:effectExtent l="0" t="0" r="6350" b="5715"/>
            <wp:docPr id="17" name="Picture 17" descr="C:\Users\SabinSJ\Downloads\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nSJ\Downloads\flo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B9C5" w14:textId="77777777" w:rsidR="004E2951" w:rsidRDefault="004E2951" w:rsidP="002C7982">
      <w:pPr>
        <w:rPr>
          <w:sz w:val="20"/>
          <w:szCs w:val="20"/>
        </w:rPr>
        <w:sectPr w:rsidR="004E2951" w:rsidSect="005B6A2B">
          <w:headerReference w:type="first" r:id="rId42"/>
          <w:footerReference w:type="first" r:id="rId43"/>
          <w:pgSz w:w="11907" w:h="16839" w:code="9"/>
          <w:pgMar w:top="1491" w:right="1440" w:bottom="1170" w:left="1440" w:header="709" w:footer="709" w:gutter="0"/>
          <w:cols w:space="708"/>
          <w:titlePg/>
          <w:docGrid w:linePitch="360"/>
        </w:sectPr>
      </w:pPr>
    </w:p>
    <w:p w14:paraId="4F9F119C" w14:textId="1C068861" w:rsidR="002C7982" w:rsidRPr="00527D53" w:rsidRDefault="00534988" w:rsidP="002C7982">
      <w:pPr>
        <w:rPr>
          <w:sz w:val="20"/>
          <w:szCs w:val="20"/>
        </w:rPr>
      </w:pPr>
      <w:r w:rsidRPr="00527D53">
        <w:rPr>
          <w:sz w:val="20"/>
          <w:szCs w:val="20"/>
        </w:rPr>
        <w:lastRenderedPageBreak/>
        <w:t>Pseudocod:</w:t>
      </w:r>
    </w:p>
    <w:p w14:paraId="04F6705B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LED_B_BL</w:t>
      </w:r>
    </w:p>
    <w:p w14:paraId="7D40F42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LED_G_BL</w:t>
      </w:r>
    </w:p>
    <w:p w14:paraId="3FE4472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LED_BL</w:t>
      </w:r>
    </w:p>
    <w:p w14:paraId="33897C4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LED_PIR</w:t>
      </w:r>
    </w:p>
    <w:p w14:paraId="3C72827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INP_PIR</w:t>
      </w:r>
    </w:p>
    <w:p w14:paraId="1004100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LED_TSL</w:t>
      </w:r>
    </w:p>
    <w:p w14:paraId="06E7E5F7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LED_B_TSL</w:t>
      </w:r>
    </w:p>
    <w:p w14:paraId="096DED2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LED_G_TSL</w:t>
      </w:r>
    </w:p>
    <w:p w14:paraId="592FC264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DHT_PIN</w:t>
      </w:r>
    </w:p>
    <w:p w14:paraId="18414C4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COOLER_PIN</w:t>
      </w:r>
    </w:p>
    <w:p w14:paraId="1C17DA05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MQ7_analog_IN</w:t>
      </w:r>
    </w:p>
    <w:p w14:paraId="5A13BB5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MQ2_analog_IN</w:t>
      </w:r>
    </w:p>
    <w:p w14:paraId="420619E5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humidity</w:t>
      </w:r>
    </w:p>
    <w:p w14:paraId="7F1C4F9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tempC</w:t>
      </w:r>
    </w:p>
    <w:p w14:paraId="7C2729A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tempF</w:t>
      </w:r>
    </w:p>
    <w:p w14:paraId="0576C491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85FA5C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COSensor()</w:t>
      </w:r>
      <w:proofErr w:type="gramEnd"/>
    </w:p>
    <w:p w14:paraId="48667DA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1EEE834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Value &gt;= 100 atunci</w:t>
      </w:r>
    </w:p>
    <w:p w14:paraId="3F2DE81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porneste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cooler</w:t>
      </w:r>
    </w:p>
    <w:p w14:paraId="5F2DC33F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79A8429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cooler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oprit</w:t>
      </w:r>
    </w:p>
    <w:p w14:paraId="4710957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6242EFF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CFD9D1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68816A6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7D7DCE95" w14:textId="4A54EEB0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>
        <w:rPr>
          <w:rFonts w:cs="Consolas"/>
          <w:color w:val="000000"/>
          <w:sz w:val="20"/>
          <w:szCs w:val="20"/>
        </w:rPr>
        <w:t>MonoxideSensorPrint()</w:t>
      </w:r>
      <w:proofErr w:type="gramEnd"/>
    </w:p>
    <w:p w14:paraId="4F49BBCD" w14:textId="5E35A056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afiseaza</w:t>
      </w:r>
      <w:proofErr w:type="gramEnd"/>
      <w:r>
        <w:rPr>
          <w:rFonts w:cs="Consolas"/>
          <w:color w:val="000000"/>
          <w:sz w:val="20"/>
          <w:szCs w:val="20"/>
        </w:rPr>
        <w:t xml:space="preserve"> pe LCD CO Value</w:t>
      </w:r>
    </w:p>
    <w:p w14:paraId="5AB68E2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2877359F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9ADD4D6" w14:textId="3755C1E9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>
        <w:rPr>
          <w:rFonts w:cs="Consolas"/>
          <w:color w:val="000000"/>
          <w:sz w:val="20"/>
          <w:szCs w:val="20"/>
        </w:rPr>
        <w:t>GasSensorPrint()</w:t>
      </w:r>
      <w:proofErr w:type="gramEnd"/>
    </w:p>
    <w:p w14:paraId="6FF72B74" w14:textId="6FFCD7AA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afiseaza</w:t>
      </w:r>
      <w:proofErr w:type="gramEnd"/>
      <w:r>
        <w:rPr>
          <w:rFonts w:cs="Consolas"/>
          <w:color w:val="000000"/>
          <w:sz w:val="20"/>
          <w:szCs w:val="20"/>
        </w:rPr>
        <w:t xml:space="preserve"> pe LCD Gas Value</w:t>
      </w:r>
    </w:p>
    <w:p w14:paraId="784AEAA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6D1865D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5C073E2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GasSensor()</w:t>
      </w:r>
      <w:proofErr w:type="gramEnd"/>
    </w:p>
    <w:p w14:paraId="1CE8F4D4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005308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Value &gt;= 170 atunci</w:t>
      </w:r>
    </w:p>
    <w:p w14:paraId="52225CE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porneste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cooler</w:t>
      </w:r>
    </w:p>
    <w:p w14:paraId="0B53629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18FAE034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cooler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oprit</w:t>
      </w:r>
    </w:p>
    <w:p w14:paraId="6B77E31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714FA5A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179399D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1482A02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27430B3B" w14:textId="51EA94A9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>
        <w:rPr>
          <w:rFonts w:cs="Consolas"/>
          <w:color w:val="000000"/>
          <w:sz w:val="20"/>
          <w:szCs w:val="20"/>
        </w:rPr>
        <w:t>DHTSensor()</w:t>
      </w:r>
      <w:proofErr w:type="gramEnd"/>
    </w:p>
    <w:p w14:paraId="2D49F56B" w14:textId="2F55F3A2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afisare</w:t>
      </w:r>
      <w:proofErr w:type="gramEnd"/>
      <w:r>
        <w:rPr>
          <w:rFonts w:cs="Consolas"/>
          <w:color w:val="000000"/>
          <w:sz w:val="20"/>
          <w:szCs w:val="20"/>
        </w:rPr>
        <w:t xml:space="preserve"> pe LCD tempC</w:t>
      </w:r>
    </w:p>
    <w:p w14:paraId="0958E7C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32BFC7C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02610ADF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TSLSensor()</w:t>
      </w:r>
      <w:proofErr w:type="gramEnd"/>
    </w:p>
    <w:p w14:paraId="5FEAC91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4D31DE3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visible</w:t>
      </w:r>
    </w:p>
    <w:p w14:paraId="0D26A07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1DE625A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detectez lumina atunci</w:t>
      </w:r>
    </w:p>
    <w:p w14:paraId="213F7B9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visible &gt; 20000 atunci</w:t>
      </w:r>
    </w:p>
    <w:p w14:paraId="1B763138" w14:textId="19DDE71E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sti</w:t>
      </w:r>
      <w:r w:rsidR="0094533A">
        <w:rPr>
          <w:rFonts w:cs="Consolas"/>
          <w:color w:val="000000"/>
          <w:sz w:val="20"/>
          <w:szCs w:val="20"/>
        </w:rPr>
        <w:t>n</w:t>
      </w:r>
      <w:r w:rsidRPr="00527D53">
        <w:rPr>
          <w:rFonts w:cs="Consolas"/>
          <w:color w:val="000000"/>
          <w:sz w:val="20"/>
          <w:szCs w:val="20"/>
        </w:rPr>
        <w:t>ge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204AFC8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77C57517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aprinde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6D29F534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7DB0C3D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015654B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erroare</w:t>
      </w:r>
    </w:p>
    <w:p w14:paraId="67FBE3B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455ACB87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473ED14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4FEEBB4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1494492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PIRSensor()</w:t>
      </w:r>
      <w:proofErr w:type="gramEnd"/>
    </w:p>
    <w:p w14:paraId="17C6F7E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4721C64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detectez miscare atunci</w:t>
      </w:r>
    </w:p>
    <w:p w14:paraId="75C0EF81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aprinde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05B113E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7555A8C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  <w:t>LED_RGB stins</w:t>
      </w:r>
    </w:p>
    <w:p w14:paraId="72390A5F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114FD95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F50ED8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lastRenderedPageBreak/>
        <w:t>SfFunctie</w:t>
      </w:r>
    </w:p>
    <w:p w14:paraId="1EB59D4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8606877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Functie light_</w:t>
      </w:r>
      <w:proofErr w:type="gramStart"/>
      <w:r w:rsidRPr="00527D53">
        <w:rPr>
          <w:rFonts w:cs="Consolas"/>
          <w:color w:val="000000"/>
          <w:sz w:val="20"/>
          <w:szCs w:val="20"/>
        </w:rPr>
        <w:t>color()</w:t>
      </w:r>
      <w:proofErr w:type="gramEnd"/>
    </w:p>
    <w:p w14:paraId="659480B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0D1B8E8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state = 1 atunci</w:t>
      </w:r>
    </w:p>
    <w:p w14:paraId="7537AFE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aprinde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7464091B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3CBE491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  <w:t>LED_RGB stins</w:t>
      </w:r>
    </w:p>
    <w:p w14:paraId="602966B0" w14:textId="7AFF258D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sfarsit</w:t>
      </w:r>
      <w:proofErr w:type="gramEnd"/>
      <w:r>
        <w:rPr>
          <w:rFonts w:cs="Consolas"/>
          <w:color w:val="000000"/>
          <w:sz w:val="20"/>
          <w:szCs w:val="20"/>
        </w:rPr>
        <w:t xml:space="preserve"> daca</w:t>
      </w:r>
    </w:p>
    <w:p w14:paraId="2F555D0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2B958BCA" w14:textId="77777777" w:rsidR="00527D53" w:rsidRDefault="00527D53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687BD029" w14:textId="77777777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Bluetooth()</w:t>
      </w:r>
      <w:proofErr w:type="gramEnd"/>
    </w:p>
    <w:p w14:paraId="70EDB0E6" w14:textId="77777777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69A858FE" w14:textId="77777777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incoming_value</w:t>
      </w:r>
    </w:p>
    <w:p w14:paraId="7A6B08C6" w14:textId="5FE836CE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773C8179" w14:textId="77777777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incoming_value = 1 atunci</w:t>
      </w:r>
    </w:p>
    <w:p w14:paraId="673FEE60" w14:textId="02E790F9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lastRenderedPageBreak/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aprinde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1AA8B69D" w14:textId="455056F5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5572616D" w14:textId="2D2D8D56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  <w:t>LED_RGB stins</w:t>
      </w:r>
    </w:p>
    <w:p w14:paraId="2E07C34D" w14:textId="336CFBB8" w:rsidR="00534988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sfarsit</w:t>
      </w:r>
      <w:proofErr w:type="gramEnd"/>
      <w:r>
        <w:rPr>
          <w:rFonts w:cs="Consolas"/>
          <w:color w:val="000000"/>
          <w:sz w:val="20"/>
          <w:szCs w:val="20"/>
        </w:rPr>
        <w:t xml:space="preserve"> daca</w:t>
      </w:r>
    </w:p>
    <w:p w14:paraId="77019649" w14:textId="77777777" w:rsidR="00775C5B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7ADC33E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incoming_value = a atunci</w:t>
      </w:r>
    </w:p>
    <w:p w14:paraId="6CC09B21" w14:textId="4E4A83E2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pe LCD DHTSensor</w:t>
      </w:r>
    </w:p>
    <w:p w14:paraId="340C3C65" w14:textId="6175E259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 incoming_value = b atunci</w:t>
      </w:r>
    </w:p>
    <w:p w14:paraId="5475CED3" w14:textId="40037D91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pe LCD GasSensorPrint</w:t>
      </w:r>
    </w:p>
    <w:p w14:paraId="468C5037" w14:textId="52EFBAE2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 incoming_value = c atunci</w:t>
      </w:r>
    </w:p>
    <w:p w14:paraId="0FEE2679" w14:textId="586BF3EE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pe LCD MonoxideSensorPrint</w:t>
      </w:r>
    </w:p>
    <w:p w14:paraId="3E46B74A" w14:textId="0EA9CAB6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 incoming_value = 1 atuci</w:t>
      </w:r>
    </w:p>
    <w:p w14:paraId="39F268BA" w14:textId="7310F163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pe LCD DHTSensor</w:t>
      </w:r>
    </w:p>
    <w:p w14:paraId="0FB92A81" w14:textId="65253B61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sfarsit</w:t>
      </w:r>
      <w:proofErr w:type="gramEnd"/>
      <w:r>
        <w:rPr>
          <w:rFonts w:cs="Consolas"/>
          <w:color w:val="000000"/>
          <w:sz w:val="20"/>
          <w:szCs w:val="20"/>
        </w:rPr>
        <w:t xml:space="preserve"> daca</w:t>
      </w:r>
    </w:p>
    <w:p w14:paraId="4E763141" w14:textId="4068F326" w:rsidR="00CA451F" w:rsidRPr="00CA451F" w:rsidRDefault="00534988" w:rsidP="002C7982">
      <w:pPr>
        <w:rPr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633E36D5" w14:textId="77777777" w:rsidR="004E2951" w:rsidRDefault="004E2951" w:rsidP="00CA451F">
      <w:pPr>
        <w:pStyle w:val="Heading2"/>
        <w:numPr>
          <w:ilvl w:val="1"/>
          <w:numId w:val="19"/>
        </w:numPr>
        <w:sectPr w:rsidR="004E2951" w:rsidSect="004E2951">
          <w:type w:val="continuous"/>
          <w:pgSz w:w="11907" w:h="16839" w:code="9"/>
          <w:pgMar w:top="1491" w:right="1440" w:bottom="1170" w:left="1440" w:header="709" w:footer="709" w:gutter="0"/>
          <w:cols w:num="2" w:space="708"/>
          <w:titlePg/>
          <w:docGrid w:linePitch="360"/>
        </w:sectPr>
      </w:pPr>
    </w:p>
    <w:p w14:paraId="7CE17EE2" w14:textId="38E83D9F" w:rsidR="00CA451F" w:rsidRPr="00811CCA" w:rsidRDefault="00CA451F" w:rsidP="00CA451F">
      <w:pPr>
        <w:pStyle w:val="Heading2"/>
        <w:numPr>
          <w:ilvl w:val="1"/>
          <w:numId w:val="19"/>
        </w:numPr>
      </w:pPr>
      <w:bookmarkStart w:id="59" w:name="_Toc60493650"/>
      <w:r w:rsidRPr="00811CCA">
        <w:lastRenderedPageBreak/>
        <w:t>C</w:t>
      </w:r>
      <w:r w:rsidRPr="00CA451F">
        <w:rPr>
          <w:rStyle w:val="Heading1Char"/>
          <w:b/>
          <w:sz w:val="32"/>
          <w:szCs w:val="32"/>
        </w:rPr>
        <w:t>od</w:t>
      </w:r>
      <w:r w:rsidRPr="00811CCA">
        <w:t xml:space="preserve"> A</w:t>
      </w:r>
      <w:r w:rsidRPr="00CA451F">
        <w:rPr>
          <w:rStyle w:val="Heading1Char"/>
          <w:b/>
          <w:sz w:val="32"/>
          <w:szCs w:val="32"/>
        </w:rPr>
        <w:t>rduino</w:t>
      </w:r>
      <w:bookmarkEnd w:id="59"/>
    </w:p>
    <w:p w14:paraId="07F47D93" w14:textId="104EFB1E" w:rsidR="00CA451F" w:rsidRPr="00CA451F" w:rsidRDefault="00FD4782" w:rsidP="00CA451F">
      <w:r>
        <w:rPr>
          <w:noProof/>
        </w:rPr>
        <w:pict w14:anchorId="124D1E38">
          <v:shape id="_x0000_s1030" type="#_x0000_t75" style="position:absolute;left:0;text-align:left;margin-left:.1pt;margin-top:2.3pt;width:203.9pt;height:454.7pt;z-index:251703296;mso-position-horizontal-relative:text;mso-position-vertical-relative:text;mso-width-relative:page;mso-height-relative:page">
            <v:imagedata r:id="rId44" o:title="cod5"/>
            <w10:wrap type="square"/>
          </v:shape>
        </w:pict>
      </w:r>
      <w:r>
        <w:rPr>
          <w:noProof/>
          <w:lang w:val="ro-RO" w:eastAsia="ro-RO"/>
        </w:rPr>
        <w:drawing>
          <wp:anchor distT="0" distB="0" distL="114300" distR="114300" simplePos="0" relativeHeight="251720704" behindDoc="0" locked="0" layoutInCell="1" allowOverlap="1" wp14:anchorId="4F1D26ED" wp14:editId="5D25C219">
            <wp:simplePos x="0" y="0"/>
            <wp:positionH relativeFrom="margin">
              <wp:posOffset>3362325</wp:posOffset>
            </wp:positionH>
            <wp:positionV relativeFrom="paragraph">
              <wp:posOffset>10795</wp:posOffset>
            </wp:positionV>
            <wp:extent cx="2362200" cy="5791200"/>
            <wp:effectExtent l="0" t="0" r="0" b="0"/>
            <wp:wrapSquare wrapText="bothSides"/>
            <wp:docPr id="16" name="Picture 16" descr="co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d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79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21E28" w14:textId="060C2364" w:rsidR="00CA451F" w:rsidRPr="00CA451F" w:rsidRDefault="00CA451F" w:rsidP="00CA451F"/>
    <w:p w14:paraId="19A2A85C" w14:textId="18154343" w:rsidR="00CA451F" w:rsidRPr="00CA451F" w:rsidRDefault="00CA451F" w:rsidP="00CA451F"/>
    <w:p w14:paraId="753E4BD2" w14:textId="6CA97F9B" w:rsidR="00CA451F" w:rsidRPr="00CA451F" w:rsidRDefault="00CA451F" w:rsidP="00CA451F"/>
    <w:p w14:paraId="141A31A1" w14:textId="7FA33FDC" w:rsidR="00CA451F" w:rsidRPr="00CA451F" w:rsidRDefault="00CA451F" w:rsidP="00CA451F"/>
    <w:p w14:paraId="1B3205F5" w14:textId="049ADD44" w:rsidR="00CA451F" w:rsidRPr="00CA451F" w:rsidRDefault="00CA451F" w:rsidP="00CA451F"/>
    <w:p w14:paraId="59043E78" w14:textId="41ED8CB7" w:rsidR="00CA451F" w:rsidRPr="00CA451F" w:rsidRDefault="00CA451F" w:rsidP="00CA451F"/>
    <w:p w14:paraId="533CE9A6" w14:textId="31AB25FF" w:rsidR="00CA451F" w:rsidRPr="00CA451F" w:rsidRDefault="00CA451F" w:rsidP="00CA451F"/>
    <w:p w14:paraId="3AD92483" w14:textId="77777777" w:rsidR="00CA451F" w:rsidRPr="00CA451F" w:rsidRDefault="00CA451F" w:rsidP="00CA451F"/>
    <w:p w14:paraId="262C586E" w14:textId="77777777" w:rsidR="00CA451F" w:rsidRPr="00CA451F" w:rsidRDefault="00CA451F" w:rsidP="00CA451F"/>
    <w:p w14:paraId="2BD05371" w14:textId="77777777" w:rsidR="00CA451F" w:rsidRPr="00CA451F" w:rsidRDefault="00CA451F" w:rsidP="00CA451F"/>
    <w:p w14:paraId="7ECB6F0D" w14:textId="77777777" w:rsidR="00CA451F" w:rsidRPr="00CA451F" w:rsidRDefault="00CA451F" w:rsidP="00CA451F"/>
    <w:p w14:paraId="359BDC4B" w14:textId="587965E7" w:rsidR="009871EF" w:rsidRPr="00CA451F" w:rsidRDefault="009871EF" w:rsidP="00CA451F">
      <w:pPr>
        <w:tabs>
          <w:tab w:val="left" w:pos="1861"/>
        </w:tabs>
      </w:pPr>
    </w:p>
    <w:p w14:paraId="4B700E9A" w14:textId="550CA5F6" w:rsidR="009871EF" w:rsidRPr="00811CCA" w:rsidRDefault="009871EF" w:rsidP="002C7982"/>
    <w:p w14:paraId="24ED1159" w14:textId="77777777" w:rsidR="009871EF" w:rsidRDefault="009871EF" w:rsidP="002C7982"/>
    <w:p w14:paraId="35BF5049" w14:textId="47E12468" w:rsidR="009871EF" w:rsidRDefault="009871EF" w:rsidP="002C7982"/>
    <w:p w14:paraId="0777C8E7" w14:textId="06E5C8CD" w:rsidR="009871EF" w:rsidRDefault="009871EF" w:rsidP="002C7982"/>
    <w:p w14:paraId="19630B3B" w14:textId="3E947B52" w:rsidR="009871EF" w:rsidRDefault="009871EF" w:rsidP="002C7982"/>
    <w:p w14:paraId="07B28A96" w14:textId="1593EDA4" w:rsidR="009871EF" w:rsidRDefault="009871EF" w:rsidP="002C7982"/>
    <w:p w14:paraId="51753DA0" w14:textId="77777777" w:rsidR="00B965D8" w:rsidRDefault="00B965D8" w:rsidP="002C7982"/>
    <w:p w14:paraId="4DC4E4FE" w14:textId="62936199" w:rsidR="00F22C1C" w:rsidRPr="002A0608" w:rsidRDefault="00F22C1C" w:rsidP="00F22C1C">
      <w:pPr>
        <w:pStyle w:val="Heading2"/>
        <w:rPr>
          <w:bCs w:val="0"/>
          <w:smallCaps w:val="0"/>
          <w:szCs w:val="32"/>
        </w:rPr>
      </w:pPr>
      <w:bookmarkStart w:id="60" w:name="_Toc60493651"/>
      <w:r>
        <w:lastRenderedPageBreak/>
        <w:t>S</w:t>
      </w:r>
      <w:r w:rsidRPr="00F22C1C">
        <w:rPr>
          <w:rStyle w:val="Heading1Char"/>
          <w:b/>
          <w:sz w:val="32"/>
          <w:szCs w:val="32"/>
        </w:rPr>
        <w:t>tati</w:t>
      </w:r>
      <w:r>
        <w:rPr>
          <w:rStyle w:val="Heading1Char"/>
          <w:b/>
          <w:sz w:val="32"/>
          <w:szCs w:val="32"/>
        </w:rPr>
        <w:t>stică</w:t>
      </w:r>
      <w:bookmarkEnd w:id="60"/>
    </w:p>
    <w:p w14:paraId="1591C2E9" w14:textId="77777777" w:rsidR="00F22C1C" w:rsidRDefault="00F22C1C" w:rsidP="00F22C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F22C1C" w14:paraId="48FC300E" w14:textId="77777777" w:rsidTr="00F22C1C">
        <w:tc>
          <w:tcPr>
            <w:tcW w:w="3005" w:type="dxa"/>
          </w:tcPr>
          <w:p w14:paraId="4F25CBFB" w14:textId="6B47950C" w:rsidR="00F22C1C" w:rsidRDefault="00F22C1C" w:rsidP="00F22C1C">
            <w:pPr>
              <w:jc w:val="center"/>
            </w:pPr>
            <w:r>
              <w:t>Denumirea senzorului</w:t>
            </w:r>
          </w:p>
        </w:tc>
        <w:tc>
          <w:tcPr>
            <w:tcW w:w="3006" w:type="dxa"/>
          </w:tcPr>
          <w:p w14:paraId="780F3712" w14:textId="2FF6F52D" w:rsidR="00F22C1C" w:rsidRDefault="00F22C1C" w:rsidP="001C6596">
            <w:pPr>
              <w:jc w:val="center"/>
            </w:pPr>
            <w:r>
              <w:t xml:space="preserve">Timp </w:t>
            </w:r>
            <w:r w:rsidR="001C6596">
              <w:t>necesar</w:t>
            </w:r>
          </w:p>
        </w:tc>
        <w:tc>
          <w:tcPr>
            <w:tcW w:w="3006" w:type="dxa"/>
          </w:tcPr>
          <w:p w14:paraId="7AC0940A" w14:textId="160EEB51" w:rsidR="00F22C1C" w:rsidRDefault="00F22C1C" w:rsidP="00F22C1C">
            <w:pPr>
              <w:jc w:val="center"/>
            </w:pPr>
            <w:r>
              <w:t>Dezvoltator</w:t>
            </w:r>
          </w:p>
        </w:tc>
      </w:tr>
      <w:tr w:rsidR="00F22C1C" w14:paraId="58C10145" w14:textId="77777777" w:rsidTr="00F22C1C">
        <w:tc>
          <w:tcPr>
            <w:tcW w:w="3005" w:type="dxa"/>
          </w:tcPr>
          <w:p w14:paraId="0DCC5CA2" w14:textId="62AC48C2" w:rsidR="00F22C1C" w:rsidRDefault="00F22C1C" w:rsidP="00F22C1C">
            <w:r>
              <w:t>Senzor DHT11</w:t>
            </w:r>
          </w:p>
        </w:tc>
        <w:tc>
          <w:tcPr>
            <w:tcW w:w="3006" w:type="dxa"/>
          </w:tcPr>
          <w:p w14:paraId="740A7AA1" w14:textId="18D822AC" w:rsidR="00F22C1C" w:rsidRDefault="001C6596" w:rsidP="001C6596">
            <w:pPr>
              <w:jc w:val="center"/>
            </w:pPr>
            <w:r>
              <w:t>6h</w:t>
            </w:r>
          </w:p>
        </w:tc>
        <w:tc>
          <w:tcPr>
            <w:tcW w:w="3006" w:type="dxa"/>
          </w:tcPr>
          <w:p w14:paraId="510F7324" w14:textId="7DBC59D5" w:rsidR="00F22C1C" w:rsidRDefault="00916DB2" w:rsidP="00F22C1C">
            <w:r>
              <w:t>Zaharia George-Andrei</w:t>
            </w:r>
          </w:p>
        </w:tc>
      </w:tr>
      <w:tr w:rsidR="00F22C1C" w14:paraId="5F3A678B" w14:textId="77777777" w:rsidTr="00F22C1C">
        <w:tc>
          <w:tcPr>
            <w:tcW w:w="3005" w:type="dxa"/>
          </w:tcPr>
          <w:p w14:paraId="7F5AA20F" w14:textId="442D774B" w:rsidR="00F22C1C" w:rsidRDefault="00F22C1C" w:rsidP="00F22C1C">
            <w:r>
              <w:t>Senzor PIR</w:t>
            </w:r>
          </w:p>
        </w:tc>
        <w:tc>
          <w:tcPr>
            <w:tcW w:w="3006" w:type="dxa"/>
          </w:tcPr>
          <w:p w14:paraId="53080C2A" w14:textId="30288BED" w:rsidR="00F22C1C" w:rsidRDefault="001C6596" w:rsidP="001C6596">
            <w:pPr>
              <w:jc w:val="center"/>
            </w:pPr>
            <w:r>
              <w:t>5h</w:t>
            </w:r>
          </w:p>
        </w:tc>
        <w:tc>
          <w:tcPr>
            <w:tcW w:w="3006" w:type="dxa"/>
          </w:tcPr>
          <w:p w14:paraId="76C784B1" w14:textId="334CBA49" w:rsidR="00F22C1C" w:rsidRDefault="00E64574" w:rsidP="00F22C1C">
            <w:r>
              <w:t>Zaharia George-Andrei</w:t>
            </w:r>
          </w:p>
        </w:tc>
      </w:tr>
      <w:tr w:rsidR="00F22C1C" w14:paraId="08A00111" w14:textId="77777777" w:rsidTr="00F22C1C">
        <w:tc>
          <w:tcPr>
            <w:tcW w:w="3005" w:type="dxa"/>
          </w:tcPr>
          <w:p w14:paraId="5EA33967" w14:textId="2EFCA391" w:rsidR="00F22C1C" w:rsidRDefault="00F22C1C" w:rsidP="00F22C1C">
            <w:r>
              <w:t>Senzor MQ2</w:t>
            </w:r>
          </w:p>
        </w:tc>
        <w:tc>
          <w:tcPr>
            <w:tcW w:w="3006" w:type="dxa"/>
          </w:tcPr>
          <w:p w14:paraId="36DE1290" w14:textId="397245A6" w:rsidR="00F22C1C" w:rsidRDefault="001C6596" w:rsidP="001C6596">
            <w:pPr>
              <w:jc w:val="center"/>
            </w:pPr>
            <w:r>
              <w:t>1.3h</w:t>
            </w:r>
          </w:p>
        </w:tc>
        <w:tc>
          <w:tcPr>
            <w:tcW w:w="3006" w:type="dxa"/>
          </w:tcPr>
          <w:p w14:paraId="007AF89B" w14:textId="063D088F" w:rsidR="00F22C1C" w:rsidRDefault="00E64574" w:rsidP="00F22C1C">
            <w:r>
              <w:t>Zaharia George-Andrei</w:t>
            </w:r>
          </w:p>
        </w:tc>
      </w:tr>
      <w:tr w:rsidR="00F22C1C" w14:paraId="0091D4B4" w14:textId="77777777" w:rsidTr="00F22C1C">
        <w:tc>
          <w:tcPr>
            <w:tcW w:w="3005" w:type="dxa"/>
          </w:tcPr>
          <w:p w14:paraId="7D55A9D6" w14:textId="593704F9" w:rsidR="00F22C1C" w:rsidRDefault="00F22C1C" w:rsidP="00F22C1C">
            <w:r>
              <w:t>Senzor MQ7</w:t>
            </w:r>
          </w:p>
        </w:tc>
        <w:tc>
          <w:tcPr>
            <w:tcW w:w="3006" w:type="dxa"/>
          </w:tcPr>
          <w:p w14:paraId="5A617914" w14:textId="36B6DED3" w:rsidR="00F22C1C" w:rsidRDefault="001C6596" w:rsidP="001C6596">
            <w:pPr>
              <w:jc w:val="center"/>
            </w:pPr>
            <w:r>
              <w:t>1h</w:t>
            </w:r>
          </w:p>
        </w:tc>
        <w:tc>
          <w:tcPr>
            <w:tcW w:w="3006" w:type="dxa"/>
          </w:tcPr>
          <w:p w14:paraId="686EDFEF" w14:textId="2412C521" w:rsidR="00F22C1C" w:rsidRDefault="00E64574" w:rsidP="00F22C1C">
            <w:r>
              <w:t>Sarca Florin-Sabin</w:t>
            </w:r>
          </w:p>
        </w:tc>
      </w:tr>
      <w:tr w:rsidR="00F22C1C" w14:paraId="2D7377D2" w14:textId="77777777" w:rsidTr="00F22C1C">
        <w:tc>
          <w:tcPr>
            <w:tcW w:w="3005" w:type="dxa"/>
          </w:tcPr>
          <w:p w14:paraId="7599C10C" w14:textId="4A64B6F9" w:rsidR="00F22C1C" w:rsidRDefault="00F22C1C" w:rsidP="00F22C1C">
            <w:r>
              <w:t>Senzor TSL2561</w:t>
            </w:r>
          </w:p>
        </w:tc>
        <w:tc>
          <w:tcPr>
            <w:tcW w:w="3006" w:type="dxa"/>
          </w:tcPr>
          <w:p w14:paraId="268FEA64" w14:textId="208F234A" w:rsidR="00F22C1C" w:rsidRDefault="001C6596" w:rsidP="001C6596">
            <w:pPr>
              <w:jc w:val="center"/>
            </w:pPr>
            <w:r>
              <w:t>3h</w:t>
            </w:r>
          </w:p>
        </w:tc>
        <w:tc>
          <w:tcPr>
            <w:tcW w:w="3006" w:type="dxa"/>
          </w:tcPr>
          <w:p w14:paraId="7A1FB519" w14:textId="572C2F10" w:rsidR="00F22C1C" w:rsidRDefault="00E64574" w:rsidP="00F22C1C">
            <w:r>
              <w:t>Sarca Florin-Sabin</w:t>
            </w:r>
          </w:p>
        </w:tc>
      </w:tr>
      <w:tr w:rsidR="00F22C1C" w14:paraId="5376F901" w14:textId="77777777" w:rsidTr="00F22C1C">
        <w:tc>
          <w:tcPr>
            <w:tcW w:w="3005" w:type="dxa"/>
          </w:tcPr>
          <w:p w14:paraId="41C870F5" w14:textId="29F14086" w:rsidR="00F22C1C" w:rsidRDefault="00F22C1C" w:rsidP="00F22C1C">
            <w:r>
              <w:t>Modul Bluetooth (+ aplicatie)</w:t>
            </w:r>
          </w:p>
        </w:tc>
        <w:tc>
          <w:tcPr>
            <w:tcW w:w="3006" w:type="dxa"/>
          </w:tcPr>
          <w:p w14:paraId="41A22D49" w14:textId="342C9071" w:rsidR="00F22C1C" w:rsidRDefault="001C6596" w:rsidP="001C6596">
            <w:pPr>
              <w:jc w:val="center"/>
            </w:pPr>
            <w:r>
              <w:t>10h</w:t>
            </w:r>
          </w:p>
        </w:tc>
        <w:tc>
          <w:tcPr>
            <w:tcW w:w="3006" w:type="dxa"/>
          </w:tcPr>
          <w:p w14:paraId="05B031E6" w14:textId="609B3A01" w:rsidR="00F22C1C" w:rsidRDefault="00F22C1C" w:rsidP="00F22C1C">
            <w:r>
              <w:t>Sarca Florin-Sabin</w:t>
            </w:r>
          </w:p>
        </w:tc>
      </w:tr>
      <w:tr w:rsidR="00F22C1C" w14:paraId="3D6AF507" w14:textId="77777777" w:rsidTr="00F22C1C">
        <w:tc>
          <w:tcPr>
            <w:tcW w:w="3005" w:type="dxa"/>
          </w:tcPr>
          <w:p w14:paraId="163B7AE6" w14:textId="40B0325C" w:rsidR="00F22C1C" w:rsidRDefault="00F22C1C" w:rsidP="00F22C1C">
            <w:r>
              <w:t>LCD I2C</w:t>
            </w:r>
          </w:p>
        </w:tc>
        <w:tc>
          <w:tcPr>
            <w:tcW w:w="3006" w:type="dxa"/>
          </w:tcPr>
          <w:p w14:paraId="02E693BD" w14:textId="6FE6C692" w:rsidR="00F22C1C" w:rsidRDefault="001C6596" w:rsidP="001C6596">
            <w:pPr>
              <w:jc w:val="center"/>
            </w:pPr>
            <w:r>
              <w:t>6h</w:t>
            </w:r>
          </w:p>
        </w:tc>
        <w:tc>
          <w:tcPr>
            <w:tcW w:w="3006" w:type="dxa"/>
          </w:tcPr>
          <w:p w14:paraId="62BE6664" w14:textId="28A89938" w:rsidR="00F22C1C" w:rsidRDefault="00916DB2" w:rsidP="00F22C1C">
            <w:r>
              <w:t>Zaharia George-Andrei</w:t>
            </w:r>
          </w:p>
        </w:tc>
      </w:tr>
    </w:tbl>
    <w:p w14:paraId="2C9C5516" w14:textId="77777777" w:rsidR="00F22C1C" w:rsidRDefault="00F22C1C" w:rsidP="002C7982"/>
    <w:p w14:paraId="6CA75649" w14:textId="1F1E8CB0" w:rsidR="00090D65" w:rsidRPr="00BF2916" w:rsidRDefault="00981516" w:rsidP="00090D65">
      <w:pPr>
        <w:pStyle w:val="Heading2"/>
        <w:rPr>
          <w:bCs w:val="0"/>
          <w:smallCaps w:val="0"/>
          <w:szCs w:val="32"/>
        </w:rPr>
      </w:pPr>
      <w:bookmarkStart w:id="61" w:name="_Toc57993233"/>
      <w:bookmarkStart w:id="62" w:name="_Toc60493652"/>
      <w:r w:rsidRPr="00090D65">
        <w:rPr>
          <w:szCs w:val="32"/>
        </w:rPr>
        <w:t>S</w:t>
      </w:r>
      <w:r w:rsidRPr="00090D65">
        <w:rPr>
          <w:rStyle w:val="Heading2Char"/>
          <w:b/>
          <w:szCs w:val="32"/>
        </w:rPr>
        <w:t>tructurarea</w:t>
      </w:r>
      <w:r w:rsidR="00D93086" w:rsidRPr="00090D65">
        <w:rPr>
          <w:szCs w:val="32"/>
        </w:rPr>
        <w:t xml:space="preserve"> L</w:t>
      </w:r>
      <w:r w:rsidRPr="00090D65">
        <w:rPr>
          <w:rStyle w:val="Heading2Char"/>
          <w:b/>
          <w:szCs w:val="32"/>
        </w:rPr>
        <w:t>ucrării</w:t>
      </w:r>
      <w:bookmarkEnd w:id="61"/>
      <w:bookmarkEnd w:id="62"/>
    </w:p>
    <w:p w14:paraId="188A0F9F" w14:textId="2C0C3AB6" w:rsidR="00981516" w:rsidRPr="00090D65" w:rsidRDefault="00981516" w:rsidP="00090D65">
      <w:pPr>
        <w:pStyle w:val="Heading3"/>
        <w:rPr>
          <w:sz w:val="32"/>
          <w:szCs w:val="32"/>
        </w:rPr>
      </w:pPr>
      <w:bookmarkStart w:id="63" w:name="_Toc57993234"/>
      <w:bookmarkStart w:id="64" w:name="_Toc60493653"/>
      <w:r w:rsidRPr="00090D65">
        <w:rPr>
          <w:sz w:val="32"/>
          <w:szCs w:val="32"/>
        </w:rPr>
        <w:t>S</w:t>
      </w:r>
      <w:r w:rsidR="00E22D87" w:rsidRPr="00090D65">
        <w:rPr>
          <w:sz w:val="32"/>
          <w:szCs w:val="32"/>
        </w:rPr>
        <w:t>chemă</w:t>
      </w:r>
      <w:r w:rsidRPr="00090D65">
        <w:rPr>
          <w:sz w:val="32"/>
          <w:szCs w:val="32"/>
        </w:rPr>
        <w:t xml:space="preserve"> </w:t>
      </w:r>
      <w:bookmarkEnd w:id="63"/>
      <w:r w:rsidR="00D93086" w:rsidRPr="00090D65">
        <w:rPr>
          <w:sz w:val="32"/>
          <w:szCs w:val="32"/>
        </w:rPr>
        <w:t>Bloc</w:t>
      </w:r>
      <w:bookmarkEnd w:id="64"/>
    </w:p>
    <w:p w14:paraId="0386009C" w14:textId="169D75CF" w:rsidR="00981516" w:rsidRDefault="00CA451F" w:rsidP="000D2808">
      <w:pPr>
        <w:spacing w:line="360" w:lineRule="auto"/>
        <w:jc w:val="center"/>
      </w:pPr>
      <w:r>
        <w:rPr>
          <w:noProof/>
          <w:lang w:val="ro-RO" w:eastAsia="ro-RO"/>
        </w:rPr>
        <w:drawing>
          <wp:anchor distT="0" distB="0" distL="114300" distR="114300" simplePos="0" relativeHeight="251700224" behindDoc="0" locked="0" layoutInCell="1" allowOverlap="1" wp14:anchorId="42E3A290" wp14:editId="3D413A9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923155" cy="35718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artHome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EF3E0" w14:textId="70DAD800" w:rsidR="00AC643C" w:rsidRDefault="00AC643C" w:rsidP="000D2808">
      <w:pPr>
        <w:spacing w:line="360" w:lineRule="auto"/>
        <w:jc w:val="center"/>
      </w:pPr>
    </w:p>
    <w:p w14:paraId="1B310A02" w14:textId="62B74742" w:rsidR="00AC643C" w:rsidRDefault="00AC643C" w:rsidP="000D2808">
      <w:pPr>
        <w:spacing w:line="360" w:lineRule="auto"/>
        <w:jc w:val="center"/>
      </w:pPr>
    </w:p>
    <w:p w14:paraId="0476EA58" w14:textId="18A49AA4" w:rsidR="00981516" w:rsidRDefault="00981516" w:rsidP="00AC643C">
      <w:pPr>
        <w:keepNext/>
        <w:spacing w:line="360" w:lineRule="auto"/>
        <w:jc w:val="center"/>
      </w:pPr>
    </w:p>
    <w:p w14:paraId="2209E403" w14:textId="77777777" w:rsidR="0052499A" w:rsidRDefault="0052499A" w:rsidP="000D2808">
      <w:pPr>
        <w:pStyle w:val="Caption"/>
        <w:spacing w:line="360" w:lineRule="auto"/>
      </w:pPr>
    </w:p>
    <w:p w14:paraId="662672CE" w14:textId="77777777" w:rsidR="00CA451F" w:rsidRDefault="00CA451F" w:rsidP="00CA451F"/>
    <w:p w14:paraId="6C0F4643" w14:textId="77777777" w:rsidR="00CA451F" w:rsidRDefault="00CA451F" w:rsidP="00CA451F"/>
    <w:p w14:paraId="21077B18" w14:textId="77777777" w:rsidR="00CA451F" w:rsidRDefault="00CA451F" w:rsidP="00CA451F"/>
    <w:p w14:paraId="3709F9D9" w14:textId="77777777" w:rsidR="00CA451F" w:rsidRDefault="00CA451F" w:rsidP="00CA451F"/>
    <w:p w14:paraId="14C2C12B" w14:textId="77777777" w:rsidR="00CA451F" w:rsidRDefault="00CA451F" w:rsidP="00CA451F"/>
    <w:p w14:paraId="0E793F1A" w14:textId="77777777" w:rsidR="00CA451F" w:rsidRDefault="00CA451F" w:rsidP="00CA451F"/>
    <w:p w14:paraId="5C768FED" w14:textId="77777777" w:rsidR="00CA451F" w:rsidRPr="00CA451F" w:rsidRDefault="00CA451F" w:rsidP="00CA451F"/>
    <w:p w14:paraId="6108E8AA" w14:textId="006D37CA" w:rsidR="00981516" w:rsidRDefault="000C4FC3" w:rsidP="000D2808">
      <w:pPr>
        <w:pStyle w:val="Caption"/>
        <w:spacing w:line="360" w:lineRule="auto"/>
      </w:pPr>
      <w:r>
        <w:t>Figure 19</w:t>
      </w:r>
      <w:r w:rsidR="007E1FC8">
        <w:t>.</w:t>
      </w:r>
      <w:r w:rsidR="00E22D87">
        <w:t xml:space="preserve"> Schemă</w:t>
      </w:r>
      <w:r w:rsidR="00981516">
        <w:t xml:space="preserve"> bloc a casei inteligente</w:t>
      </w:r>
    </w:p>
    <w:p w14:paraId="61AA96D2" w14:textId="77777777" w:rsidR="00090D65" w:rsidRDefault="00090D65" w:rsidP="000D2808">
      <w:pPr>
        <w:spacing w:line="360" w:lineRule="auto"/>
      </w:pPr>
    </w:p>
    <w:p w14:paraId="2077DA6E" w14:textId="5E7D79A1" w:rsidR="00981516" w:rsidRPr="00D93086" w:rsidRDefault="00981516" w:rsidP="00090D65">
      <w:pPr>
        <w:pStyle w:val="Heading3"/>
        <w:rPr>
          <w:rStyle w:val="Heading1Char"/>
          <w:b/>
          <w:sz w:val="32"/>
          <w:szCs w:val="32"/>
        </w:rPr>
      </w:pPr>
      <w:bookmarkStart w:id="65" w:name="_Toc57993235"/>
      <w:bookmarkStart w:id="66" w:name="_Toc60493654"/>
      <w:r w:rsidRPr="00090D65">
        <w:rPr>
          <w:sz w:val="32"/>
          <w:szCs w:val="32"/>
        </w:rPr>
        <w:lastRenderedPageBreak/>
        <w:t>S</w:t>
      </w:r>
      <w:r w:rsidR="004D3BE1" w:rsidRPr="00090D65">
        <w:rPr>
          <w:sz w:val="32"/>
          <w:szCs w:val="32"/>
        </w:rPr>
        <w:t>chemă</w:t>
      </w:r>
      <w:r w:rsidRPr="00D93086">
        <w:t xml:space="preserve"> </w:t>
      </w:r>
      <w:r w:rsidR="00D93086" w:rsidRPr="00D93086">
        <w:rPr>
          <w:rStyle w:val="Heading1Char"/>
          <w:b/>
          <w:sz w:val="32"/>
          <w:szCs w:val="32"/>
        </w:rPr>
        <w:t>E</w:t>
      </w:r>
      <w:r w:rsidRPr="00090D65">
        <w:rPr>
          <w:sz w:val="32"/>
          <w:szCs w:val="32"/>
        </w:rPr>
        <w:t>lectric</w:t>
      </w:r>
      <w:bookmarkEnd w:id="65"/>
      <w:r w:rsidR="004D3BE1" w:rsidRPr="00090D65">
        <w:rPr>
          <w:sz w:val="32"/>
          <w:szCs w:val="32"/>
        </w:rPr>
        <w:t>ă</w:t>
      </w:r>
      <w:bookmarkEnd w:id="66"/>
    </w:p>
    <w:p w14:paraId="7E4C7A8D" w14:textId="3B7723F0" w:rsidR="004D3BE1" w:rsidRDefault="00CA451F" w:rsidP="00CA451F">
      <w:pPr>
        <w:spacing w:line="360" w:lineRule="auto"/>
      </w:pPr>
      <w:r>
        <w:rPr>
          <w:noProof/>
        </w:rPr>
        <w:pict w14:anchorId="3A49FD0C">
          <v:shape id="_x0000_s1029" type="#_x0000_t75" style="position:absolute;left:0;text-align:left;margin-left:.95pt;margin-top:5.8pt;width:451pt;height:320.6pt;z-index:251699200;mso-position-horizontal-relative:text;mso-position-vertical-relative:text;mso-width-relative:page;mso-height-relative:page">
            <v:imagedata r:id="rId47" o:title="schema electrica"/>
            <w10:wrap type="square"/>
          </v:shape>
        </w:pict>
      </w:r>
    </w:p>
    <w:p w14:paraId="5EDAE94A" w14:textId="30318579" w:rsidR="00981516" w:rsidRDefault="007A2997" w:rsidP="00CA451F">
      <w:pPr>
        <w:pStyle w:val="Caption"/>
        <w:spacing w:line="360" w:lineRule="auto"/>
      </w:pPr>
      <w:r>
        <w:t>Figu</w:t>
      </w:r>
      <w:r w:rsidR="00F173FD">
        <w:t>re 20</w:t>
      </w:r>
      <w:r w:rsidR="007E1FC8">
        <w:t>.</w:t>
      </w:r>
      <w:r w:rsidR="004D3BE1">
        <w:t xml:space="preserve"> Schemă electrică</w:t>
      </w:r>
      <w:r w:rsidR="00CA451F">
        <w:t xml:space="preserve"> a casei inteligente</w:t>
      </w:r>
    </w:p>
    <w:p w14:paraId="16586120" w14:textId="35DC578F" w:rsidR="00090D65" w:rsidRPr="00E21A1D" w:rsidRDefault="00090D65" w:rsidP="000D2808">
      <w:pPr>
        <w:spacing w:line="360" w:lineRule="auto"/>
      </w:pPr>
    </w:p>
    <w:p w14:paraId="0F34A05D" w14:textId="15965758" w:rsidR="00981516" w:rsidRPr="008B3846" w:rsidRDefault="00981516" w:rsidP="00090D65">
      <w:pPr>
        <w:pStyle w:val="Heading3"/>
      </w:pPr>
      <w:bookmarkStart w:id="67" w:name="_Toc57993236"/>
      <w:bookmarkStart w:id="68" w:name="_Toc60493655"/>
      <w:r w:rsidRPr="00090D65">
        <w:rPr>
          <w:sz w:val="32"/>
          <w:szCs w:val="32"/>
        </w:rPr>
        <w:t>S</w:t>
      </w:r>
      <w:r w:rsidR="00B43B4F" w:rsidRPr="00090D65">
        <w:rPr>
          <w:sz w:val="32"/>
          <w:szCs w:val="32"/>
        </w:rPr>
        <w:t>chemă</w:t>
      </w:r>
      <w:r w:rsidRPr="008B3846">
        <w:t xml:space="preserve"> </w:t>
      </w:r>
      <w:r w:rsidRPr="00090D65">
        <w:rPr>
          <w:rStyle w:val="Heading4Char"/>
          <w:b/>
          <w:i w:val="0"/>
          <w:sz w:val="32"/>
          <w:szCs w:val="32"/>
        </w:rPr>
        <w:t>de</w:t>
      </w:r>
      <w:r w:rsidRPr="008B3846">
        <w:t xml:space="preserve"> </w:t>
      </w:r>
      <w:bookmarkEnd w:id="67"/>
      <w:r w:rsidR="00D93086" w:rsidRPr="00090D65">
        <w:rPr>
          <w:sz w:val="32"/>
          <w:szCs w:val="32"/>
        </w:rPr>
        <w:t>Conectare</w:t>
      </w:r>
      <w:bookmarkEnd w:id="68"/>
    </w:p>
    <w:p w14:paraId="70F8D983" w14:textId="3F13A44F" w:rsidR="00981516" w:rsidRDefault="00CA451F" w:rsidP="000D2808">
      <w:pPr>
        <w:spacing w:line="360" w:lineRule="auto"/>
      </w:pPr>
      <w:r>
        <w:rPr>
          <w:noProof/>
          <w:lang w:val="ro-RO" w:eastAsia="ro-RO"/>
        </w:rPr>
        <w:drawing>
          <wp:anchor distT="0" distB="0" distL="114300" distR="114300" simplePos="0" relativeHeight="251661312" behindDoc="0" locked="0" layoutInCell="1" allowOverlap="1" wp14:anchorId="298B82C0" wp14:editId="03105E1A">
            <wp:simplePos x="0" y="0"/>
            <wp:positionH relativeFrom="margin">
              <wp:posOffset>200025</wp:posOffset>
            </wp:positionH>
            <wp:positionV relativeFrom="paragraph">
              <wp:posOffset>129540</wp:posOffset>
            </wp:positionV>
            <wp:extent cx="3648710" cy="3042920"/>
            <wp:effectExtent l="0" t="0" r="8890" b="508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304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FAC14" w14:textId="77777777" w:rsidR="00981516" w:rsidRDefault="00981516" w:rsidP="003A06D3">
      <w:pPr>
        <w:keepNext/>
        <w:spacing w:line="360" w:lineRule="auto"/>
      </w:pPr>
    </w:p>
    <w:p w14:paraId="30391135" w14:textId="77777777" w:rsidR="00CA451F" w:rsidRDefault="00CA451F" w:rsidP="003A06D3">
      <w:pPr>
        <w:keepNext/>
        <w:spacing w:line="360" w:lineRule="auto"/>
      </w:pPr>
    </w:p>
    <w:p w14:paraId="1855F240" w14:textId="77777777" w:rsidR="00CA451F" w:rsidRDefault="00CA451F" w:rsidP="003A06D3">
      <w:pPr>
        <w:keepNext/>
        <w:spacing w:line="360" w:lineRule="auto"/>
      </w:pPr>
    </w:p>
    <w:p w14:paraId="7AE97B2A" w14:textId="11C29D1D" w:rsidR="00981516" w:rsidRDefault="00791DCC" w:rsidP="000D2808">
      <w:pPr>
        <w:pStyle w:val="Caption"/>
        <w:spacing w:line="360" w:lineRule="auto"/>
      </w:pPr>
      <w:r>
        <w:t>Figure 21</w:t>
      </w:r>
      <w:r w:rsidR="007E1FC8">
        <w:t>.</w:t>
      </w:r>
      <w:r w:rsidR="00981516">
        <w:t xml:space="preserve"> </w:t>
      </w:r>
      <w:r w:rsidR="00B43B4F">
        <w:t>Schemă</w:t>
      </w:r>
      <w:r w:rsidR="00981516">
        <w:t xml:space="preserve"> de conectare a casei inteligente</w:t>
      </w:r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Default="00981516" w:rsidP="000D2808">
      <w:pPr>
        <w:spacing w:line="360" w:lineRule="auto"/>
      </w:pPr>
    </w:p>
    <w:p w14:paraId="1368B5EF" w14:textId="77777777" w:rsidR="00374AD7" w:rsidRDefault="00374AD7" w:rsidP="000D2808">
      <w:pPr>
        <w:spacing w:line="360" w:lineRule="auto"/>
      </w:pPr>
    </w:p>
    <w:p w14:paraId="6B9C8582" w14:textId="79AA6D3D" w:rsidR="00EA3F9B" w:rsidRDefault="00EA3F9B" w:rsidP="00EA3F9B">
      <w:pPr>
        <w:pStyle w:val="Heading1"/>
        <w:rPr>
          <w:rStyle w:val="Heading2Char"/>
          <w:b/>
        </w:rPr>
      </w:pPr>
      <w:bookmarkStart w:id="69" w:name="_Toc60493656"/>
      <w:r>
        <w:lastRenderedPageBreak/>
        <w:t>M</w:t>
      </w:r>
      <w:r w:rsidRPr="00EA3F9B">
        <w:rPr>
          <w:rStyle w:val="Heading2Char"/>
          <w:b/>
        </w:rPr>
        <w:t>ontaj</w:t>
      </w:r>
      <w:bookmarkEnd w:id="69"/>
    </w:p>
    <w:p w14:paraId="3F600C7D" w14:textId="1A2DB652" w:rsidR="00EA3F9B" w:rsidRDefault="009A4BA8" w:rsidP="00EA3F9B">
      <w:r>
        <w:rPr>
          <w:noProof/>
          <w:lang w:val="ro-RO" w:eastAsia="ro-RO"/>
        </w:rPr>
        <w:drawing>
          <wp:anchor distT="0" distB="0" distL="114300" distR="114300" simplePos="0" relativeHeight="251706368" behindDoc="0" locked="0" layoutInCell="1" allowOverlap="1" wp14:anchorId="66771CED" wp14:editId="7FEC67FD">
            <wp:simplePos x="0" y="0"/>
            <wp:positionH relativeFrom="margin">
              <wp:posOffset>962025</wp:posOffset>
            </wp:positionH>
            <wp:positionV relativeFrom="paragraph">
              <wp:posOffset>12700</wp:posOffset>
            </wp:positionV>
            <wp:extent cx="3642995" cy="48577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4724662_757081835161210_3448651950907460008_n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B36DC" w14:textId="77777777" w:rsidR="009A4BA8" w:rsidRDefault="009A4BA8" w:rsidP="009A4BA8">
      <w:pPr>
        <w:pStyle w:val="Caption"/>
        <w:spacing w:line="360" w:lineRule="auto"/>
      </w:pPr>
    </w:p>
    <w:p w14:paraId="2EF46220" w14:textId="77777777" w:rsidR="009A4BA8" w:rsidRDefault="009A4BA8" w:rsidP="009A4BA8">
      <w:pPr>
        <w:pStyle w:val="Caption"/>
        <w:spacing w:line="360" w:lineRule="auto"/>
      </w:pPr>
    </w:p>
    <w:p w14:paraId="7065350C" w14:textId="77777777" w:rsidR="009A4BA8" w:rsidRDefault="009A4BA8" w:rsidP="009A4BA8">
      <w:pPr>
        <w:pStyle w:val="Caption"/>
        <w:spacing w:line="360" w:lineRule="auto"/>
      </w:pPr>
    </w:p>
    <w:p w14:paraId="75B0FBE0" w14:textId="77777777" w:rsidR="009A4BA8" w:rsidRDefault="009A4BA8" w:rsidP="009A4BA8">
      <w:pPr>
        <w:pStyle w:val="Caption"/>
        <w:spacing w:line="360" w:lineRule="auto"/>
      </w:pPr>
    </w:p>
    <w:p w14:paraId="21BBBD95" w14:textId="77777777" w:rsidR="009A4BA8" w:rsidRDefault="009A4BA8" w:rsidP="009A4BA8">
      <w:pPr>
        <w:pStyle w:val="Caption"/>
        <w:spacing w:line="360" w:lineRule="auto"/>
      </w:pPr>
    </w:p>
    <w:p w14:paraId="3A64C4B0" w14:textId="77777777" w:rsidR="009A4BA8" w:rsidRDefault="009A4BA8" w:rsidP="009A4BA8">
      <w:pPr>
        <w:pStyle w:val="Caption"/>
        <w:spacing w:line="360" w:lineRule="auto"/>
      </w:pPr>
    </w:p>
    <w:p w14:paraId="46DA5952" w14:textId="77777777" w:rsidR="009A4BA8" w:rsidRDefault="009A4BA8" w:rsidP="009A4BA8">
      <w:pPr>
        <w:pStyle w:val="Caption"/>
        <w:spacing w:line="360" w:lineRule="auto"/>
      </w:pPr>
    </w:p>
    <w:p w14:paraId="41A18045" w14:textId="77777777" w:rsidR="009A4BA8" w:rsidRDefault="009A4BA8" w:rsidP="009A4BA8">
      <w:pPr>
        <w:pStyle w:val="Caption"/>
        <w:spacing w:line="360" w:lineRule="auto"/>
      </w:pPr>
    </w:p>
    <w:p w14:paraId="6BC2BCF7" w14:textId="77777777" w:rsidR="009A4BA8" w:rsidRDefault="009A4BA8" w:rsidP="009A4BA8">
      <w:pPr>
        <w:pStyle w:val="Caption"/>
        <w:spacing w:line="360" w:lineRule="auto"/>
      </w:pPr>
    </w:p>
    <w:p w14:paraId="28D85122" w14:textId="77777777" w:rsidR="009A4BA8" w:rsidRDefault="009A4BA8" w:rsidP="009A4BA8">
      <w:pPr>
        <w:pStyle w:val="Caption"/>
        <w:spacing w:line="360" w:lineRule="auto"/>
      </w:pPr>
    </w:p>
    <w:p w14:paraId="0DAD5381" w14:textId="77777777" w:rsidR="009A4BA8" w:rsidRDefault="009A4BA8" w:rsidP="009A4BA8">
      <w:pPr>
        <w:pStyle w:val="Caption"/>
        <w:spacing w:line="360" w:lineRule="auto"/>
      </w:pPr>
    </w:p>
    <w:p w14:paraId="4D6940A6" w14:textId="77777777" w:rsidR="009A4BA8" w:rsidRDefault="009A4BA8" w:rsidP="009A4BA8">
      <w:pPr>
        <w:pStyle w:val="Caption"/>
        <w:spacing w:line="360" w:lineRule="auto"/>
      </w:pPr>
    </w:p>
    <w:p w14:paraId="59E1F067" w14:textId="77777777" w:rsidR="009A4BA8" w:rsidRDefault="009A4BA8" w:rsidP="009A4BA8">
      <w:pPr>
        <w:pStyle w:val="Caption"/>
        <w:spacing w:line="360" w:lineRule="auto"/>
      </w:pPr>
    </w:p>
    <w:p w14:paraId="5EC24BF6" w14:textId="77777777" w:rsidR="009A4BA8" w:rsidRDefault="009A4BA8" w:rsidP="009A4BA8">
      <w:pPr>
        <w:pStyle w:val="Caption"/>
        <w:spacing w:line="360" w:lineRule="auto"/>
      </w:pPr>
    </w:p>
    <w:p w14:paraId="2F3FE63B" w14:textId="33390CB2" w:rsidR="00EA3F9B" w:rsidRPr="00EA3F9B" w:rsidRDefault="0042579B" w:rsidP="009A4BA8">
      <w:pPr>
        <w:pStyle w:val="Caption"/>
        <w:spacing w:line="360" w:lineRule="auto"/>
      </w:pPr>
      <w:r>
        <w:t>Figure 22</w:t>
      </w:r>
      <w:r w:rsidR="00EA3F9B">
        <w:t xml:space="preserve">. </w:t>
      </w:r>
      <w:r w:rsidR="009A4BA8">
        <w:t>Montaj</w:t>
      </w:r>
    </w:p>
    <w:p w14:paraId="1EC39801" w14:textId="745DB2B5" w:rsidR="00374AD7" w:rsidRPr="00E153FA" w:rsidRDefault="00374AD7" w:rsidP="00E153FA">
      <w:pPr>
        <w:pStyle w:val="Heading1"/>
        <w:rPr>
          <w:bCs w:val="0"/>
          <w:smallCaps w:val="0"/>
          <w:sz w:val="32"/>
          <w:szCs w:val="28"/>
        </w:rPr>
      </w:pPr>
      <w:bookmarkStart w:id="70" w:name="_Toc60493657"/>
      <w:r w:rsidRPr="00374AD7">
        <w:rPr>
          <w:sz w:val="32"/>
          <w:szCs w:val="32"/>
        </w:rPr>
        <w:t>C</w:t>
      </w:r>
      <w:r w:rsidRPr="00374AD7">
        <w:rPr>
          <w:rStyle w:val="Heading2Char"/>
          <w:b/>
        </w:rPr>
        <w:t>oncluzii</w:t>
      </w:r>
      <w:bookmarkEnd w:id="70"/>
    </w:p>
    <w:p w14:paraId="50AB2A57" w14:textId="4DB9695D" w:rsidR="00374AD7" w:rsidRDefault="009101D7" w:rsidP="007B7F02">
      <w:pPr>
        <w:spacing w:line="240" w:lineRule="auto"/>
        <w:ind w:left="431" w:firstLine="720"/>
      </w:pPr>
      <w:r>
        <w:t>În urma acestui proiect am acumulat informații noi despre cum se programează</w:t>
      </w:r>
      <w:r w:rsidR="007B7F02">
        <w:t xml:space="preserve">, cum </w:t>
      </w:r>
      <w:r>
        <w:t>se testează și cum măsoară senzorii prezentați mai sus</w:t>
      </w:r>
      <w:r w:rsidR="00C516AB">
        <w:t>. T</w:t>
      </w:r>
      <w:r w:rsidR="00CA451F">
        <w:t>ehnologia cere ne-a ajutat la î</w:t>
      </w:r>
      <w:r w:rsidR="00C516AB">
        <w:t xml:space="preserve">ndeplinirea proiectului </w:t>
      </w:r>
      <w:proofErr w:type="gramStart"/>
      <w:r w:rsidR="00C516AB">
        <w:t>este</w:t>
      </w:r>
      <w:proofErr w:type="gramEnd"/>
      <w:r w:rsidR="00C516AB">
        <w:t xml:space="preserve"> Arduino IDE.</w:t>
      </w:r>
    </w:p>
    <w:p w14:paraId="31A3CC58" w14:textId="77777777" w:rsidR="00C516AB" w:rsidRDefault="00C516AB" w:rsidP="009101D7">
      <w:pPr>
        <w:spacing w:line="360" w:lineRule="auto"/>
      </w:pPr>
    </w:p>
    <w:p w14:paraId="6829362B" w14:textId="22918018" w:rsidR="00C516AB" w:rsidRDefault="00C516AB" w:rsidP="00CA451F">
      <w:pPr>
        <w:spacing w:line="240" w:lineRule="auto"/>
        <w:ind w:left="431" w:firstLine="739"/>
      </w:pPr>
      <w:r>
        <w:t>Problemele întâmpinate au fost legate de adaptare</w:t>
      </w:r>
      <w:r w:rsidR="00CA451F">
        <w:t>a codului pentru fiecare senzor î</w:t>
      </w:r>
      <w:r>
        <w:t xml:space="preserve">n </w:t>
      </w:r>
      <w:r w:rsidR="007B7F02">
        <w:t xml:space="preserve">     </w:t>
      </w:r>
      <w:r>
        <w:t>parte, la realizarea unor conexiuni între mai mulți senzori, cât și la realizarea aplicației mobile folosită pentru testarea modulelor.</w:t>
      </w:r>
    </w:p>
    <w:p w14:paraId="09FA1FE7" w14:textId="77777777" w:rsidR="00C516AB" w:rsidRDefault="00C516AB" w:rsidP="009101D7">
      <w:pPr>
        <w:spacing w:line="360" w:lineRule="auto"/>
      </w:pPr>
    </w:p>
    <w:p w14:paraId="10DF2C3D" w14:textId="5A1FABDF" w:rsidR="009A4BA8" w:rsidRPr="00E21A1D" w:rsidRDefault="00C516AB" w:rsidP="009A4BA8">
      <w:pPr>
        <w:spacing w:line="240" w:lineRule="auto"/>
        <w:ind w:left="431" w:firstLine="784"/>
      </w:pPr>
      <w:r>
        <w:t xml:space="preserve">În cuida tuturor dificultăților care au apărut în realizarea </w:t>
      </w:r>
      <w:r w:rsidR="007B7F02">
        <w:t xml:space="preserve">Casei Inteligente, aceasta a fost și </w:t>
      </w:r>
      <w:proofErr w:type="gramStart"/>
      <w:r w:rsidR="007B7F02">
        <w:t>este</w:t>
      </w:r>
      <w:proofErr w:type="gramEnd"/>
      <w:r w:rsidR="007B7F02">
        <w:t xml:space="preserve"> un success.</w:t>
      </w:r>
      <w:r>
        <w:t xml:space="preserve">  </w:t>
      </w:r>
    </w:p>
    <w:p w14:paraId="03FB8FF6" w14:textId="59F02E03" w:rsidR="00981516" w:rsidRPr="0014711A" w:rsidRDefault="00D93086" w:rsidP="008A0A11">
      <w:pPr>
        <w:pStyle w:val="Heading1"/>
        <w:rPr>
          <w:sz w:val="32"/>
          <w:szCs w:val="32"/>
        </w:rPr>
      </w:pPr>
      <w:bookmarkStart w:id="71" w:name="_bibliografie"/>
      <w:bookmarkStart w:id="72" w:name="_Toc57993238"/>
      <w:bookmarkStart w:id="73" w:name="_Toc60493658"/>
      <w:bookmarkEnd w:id="71"/>
      <w:r w:rsidRPr="0014711A">
        <w:rPr>
          <w:sz w:val="32"/>
          <w:szCs w:val="32"/>
        </w:rPr>
        <w:lastRenderedPageBreak/>
        <w:t>B</w:t>
      </w:r>
      <w:r w:rsidR="00981516" w:rsidRPr="0014711A">
        <w:rPr>
          <w:rStyle w:val="Heading2Char"/>
          <w:b/>
          <w:szCs w:val="32"/>
        </w:rPr>
        <w:t>ibliografie</w:t>
      </w:r>
      <w:bookmarkEnd w:id="72"/>
      <w:bookmarkEnd w:id="73"/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E5466A" w:rsidP="000D2808">
      <w:pPr>
        <w:pStyle w:val="ListParagraph"/>
        <w:numPr>
          <w:ilvl w:val="0"/>
          <w:numId w:val="15"/>
        </w:numPr>
        <w:spacing w:line="360" w:lineRule="auto"/>
      </w:pPr>
      <w:hyperlink r:id="rId50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E5466A" w:rsidP="000D2808">
      <w:pPr>
        <w:pStyle w:val="ListParagraph"/>
        <w:numPr>
          <w:ilvl w:val="0"/>
          <w:numId w:val="15"/>
        </w:numPr>
        <w:spacing w:line="360" w:lineRule="auto"/>
      </w:pPr>
      <w:hyperlink r:id="rId51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E5466A" w:rsidP="000D2808">
      <w:pPr>
        <w:pStyle w:val="ListParagraph"/>
        <w:numPr>
          <w:ilvl w:val="0"/>
          <w:numId w:val="15"/>
        </w:numPr>
        <w:spacing w:line="360" w:lineRule="auto"/>
      </w:pPr>
      <w:hyperlink r:id="rId52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E5466A" w:rsidP="000D2808">
      <w:pPr>
        <w:pStyle w:val="ListParagraph"/>
        <w:numPr>
          <w:ilvl w:val="0"/>
          <w:numId w:val="15"/>
        </w:numPr>
        <w:spacing w:line="360" w:lineRule="auto"/>
      </w:pPr>
      <w:hyperlink r:id="rId53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E5466A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E5466A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E5466A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E5466A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E5466A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E5466A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E5466A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E5466A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E5466A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E5466A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E5466A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E5466A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4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E5466A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5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E5466A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6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E5466A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7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18B8018" w:rsidR="00AB52B8" w:rsidRDefault="00E5466A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8" w:history="1">
        <w:r w:rsidR="007A2997" w:rsidRPr="008B589C">
          <w:rPr>
            <w:rStyle w:val="Hyperlink"/>
          </w:rPr>
          <w:t>https://dronebotworkshop.com/lcd-displays-arduino/</w:t>
        </w:r>
      </w:hyperlink>
    </w:p>
    <w:p w14:paraId="0E4ADDA1" w14:textId="4B4C32E7" w:rsidR="007A2997" w:rsidRDefault="00E5466A" w:rsidP="007A299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9" w:history="1">
        <w:r w:rsidR="00CA35CD" w:rsidRPr="00403CDA">
          <w:rPr>
            <w:rStyle w:val="Hyperlink"/>
          </w:rPr>
          <w:t>https://components101.com/sensors/bh1750-ambient-light-sensor</w:t>
        </w:r>
      </w:hyperlink>
    </w:p>
    <w:p w14:paraId="29BDBE7C" w14:textId="49F92044" w:rsidR="00CA35CD" w:rsidRDefault="00E5466A" w:rsidP="00CA35C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70" w:history="1">
        <w:r w:rsidR="00EA3F9B" w:rsidRPr="00BE1D20">
          <w:rPr>
            <w:rStyle w:val="Hyperlink"/>
          </w:rPr>
          <w:t>https://www.arduino.cc/en/reference/wire</w:t>
        </w:r>
      </w:hyperlink>
    </w:p>
    <w:p w14:paraId="770E9074" w14:textId="165E11AE" w:rsidR="00482B24" w:rsidRDefault="00EA3F9B" w:rsidP="009101D7">
      <w:pPr>
        <w:pStyle w:val="Heading1"/>
        <w:sectPr w:rsidR="00482B24" w:rsidSect="004E2951">
          <w:type w:val="continuous"/>
          <w:pgSz w:w="11907" w:h="16839" w:code="9"/>
          <w:pgMar w:top="1491" w:right="1440" w:bottom="1170" w:left="1440" w:header="709" w:footer="709" w:gutter="0"/>
          <w:cols w:space="708"/>
          <w:titlePg/>
          <w:docGrid w:linePitch="360"/>
        </w:sectPr>
      </w:pPr>
      <w:bookmarkStart w:id="74" w:name="_Toc60493659"/>
      <w:r>
        <w:lastRenderedPageBreak/>
        <w:t>C</w:t>
      </w:r>
      <w:r w:rsidRPr="00EA3F9B">
        <w:rPr>
          <w:rStyle w:val="Heading2Char"/>
          <w:b/>
        </w:rPr>
        <w:t>od</w:t>
      </w:r>
      <w:r>
        <w:t xml:space="preserve"> S</w:t>
      </w:r>
      <w:r w:rsidRPr="00EA3F9B">
        <w:rPr>
          <w:rStyle w:val="Heading2Char"/>
          <w:b/>
        </w:rPr>
        <w:t>urs</w:t>
      </w:r>
      <w:r w:rsidR="00482B24">
        <w:rPr>
          <w:rStyle w:val="Heading2Char"/>
          <w:b/>
        </w:rPr>
        <w:t>ă</w:t>
      </w:r>
      <w:bookmarkEnd w:id="74"/>
    </w:p>
    <w:p w14:paraId="5A05F624" w14:textId="18D9D008" w:rsidR="009101D7" w:rsidRDefault="009101D7" w:rsidP="009101D7"/>
    <w:p w14:paraId="2160A9D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#include &lt;SparkFunTSL2561.h&gt;</w:t>
      </w:r>
    </w:p>
    <w:p w14:paraId="1460A1C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#include &lt;Wire.h&gt;</w:t>
      </w:r>
    </w:p>
    <w:p w14:paraId="5A2C299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#include &lt;LiquidCrystal_I2C.h&gt;</w:t>
      </w:r>
    </w:p>
    <w:p w14:paraId="6B45345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#include &lt;DHT.h&gt;</w:t>
      </w:r>
    </w:p>
    <w:p w14:paraId="58F5D24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#define Type DHT11</w:t>
      </w:r>
    </w:p>
    <w:p w14:paraId="6991FF55" w14:textId="77777777" w:rsidR="009101D7" w:rsidRPr="00CA451F" w:rsidRDefault="009101D7" w:rsidP="009101D7">
      <w:pPr>
        <w:rPr>
          <w:sz w:val="20"/>
          <w:szCs w:val="20"/>
        </w:rPr>
      </w:pPr>
    </w:p>
    <w:p w14:paraId="20FD498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LiquidCrystal_I2C </w:t>
      </w:r>
      <w:proofErr w:type="gramStart"/>
      <w:r w:rsidRPr="00CA451F">
        <w:rPr>
          <w:sz w:val="20"/>
          <w:szCs w:val="20"/>
        </w:rPr>
        <w:t>lcd(</w:t>
      </w:r>
      <w:proofErr w:type="gramEnd"/>
      <w:r w:rsidRPr="00CA451F">
        <w:rPr>
          <w:sz w:val="20"/>
          <w:szCs w:val="20"/>
        </w:rPr>
        <w:t>0x27, 20, 4);</w:t>
      </w:r>
    </w:p>
    <w:p w14:paraId="2FFA9E3B" w14:textId="77777777" w:rsidR="009101D7" w:rsidRPr="00CA451F" w:rsidRDefault="009101D7" w:rsidP="009101D7">
      <w:pPr>
        <w:rPr>
          <w:sz w:val="20"/>
          <w:szCs w:val="20"/>
        </w:rPr>
      </w:pPr>
    </w:p>
    <w:p w14:paraId="3C94FD4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SFE_TSL2561 light;</w:t>
      </w:r>
    </w:p>
    <w:p w14:paraId="3AC536FA" w14:textId="77777777" w:rsidR="009101D7" w:rsidRPr="00CA451F" w:rsidRDefault="009101D7" w:rsidP="009101D7">
      <w:pPr>
        <w:rPr>
          <w:sz w:val="20"/>
          <w:szCs w:val="20"/>
        </w:rPr>
      </w:pPr>
    </w:p>
    <w:p w14:paraId="3ADAF8C6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boolean</w:t>
      </w:r>
      <w:proofErr w:type="gramEnd"/>
      <w:r w:rsidRPr="00CA451F">
        <w:rPr>
          <w:sz w:val="20"/>
          <w:szCs w:val="20"/>
        </w:rPr>
        <w:t xml:space="preserve"> gain;</w:t>
      </w:r>
    </w:p>
    <w:p w14:paraId="7D86A99B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unsigned</w:t>
      </w:r>
      <w:proofErr w:type="gramEnd"/>
      <w:r w:rsidRPr="00CA451F">
        <w:rPr>
          <w:sz w:val="20"/>
          <w:szCs w:val="20"/>
        </w:rPr>
        <w:t xml:space="preserve"> int ms = 1500;</w:t>
      </w:r>
    </w:p>
    <w:p w14:paraId="32258BCE" w14:textId="77777777" w:rsidR="009101D7" w:rsidRPr="00CA451F" w:rsidRDefault="009101D7" w:rsidP="009101D7">
      <w:pPr>
        <w:rPr>
          <w:sz w:val="20"/>
          <w:szCs w:val="20"/>
        </w:rPr>
      </w:pPr>
    </w:p>
    <w:p w14:paraId="65713846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volatile</w:t>
      </w:r>
      <w:proofErr w:type="gramEnd"/>
      <w:r w:rsidRPr="00CA451F">
        <w:rPr>
          <w:sz w:val="20"/>
          <w:szCs w:val="20"/>
        </w:rPr>
        <w:t xml:space="preserve"> int state = 0;</w:t>
      </w:r>
    </w:p>
    <w:p w14:paraId="4388B87C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LED_B_BL = 6;</w:t>
      </w:r>
    </w:p>
    <w:p w14:paraId="6F1A4BD4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LED_G_BL = 5;</w:t>
      </w:r>
    </w:p>
    <w:p w14:paraId="5EDBFB9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LED_BL = 12;</w:t>
      </w:r>
    </w:p>
    <w:p w14:paraId="385018E4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LED_PIR = 11;</w:t>
      </w:r>
    </w:p>
    <w:p w14:paraId="73D7A36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INP_PIR = 4;</w:t>
      </w:r>
    </w:p>
    <w:p w14:paraId="32A50960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LED_TSL = 3;</w:t>
      </w:r>
    </w:p>
    <w:p w14:paraId="00658910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LED_B_TSL = 10;</w:t>
      </w:r>
    </w:p>
    <w:p w14:paraId="5247CE7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LED_G_TSL = 9;</w:t>
      </w:r>
    </w:p>
    <w:p w14:paraId="27C909D8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DHT_PIN = 8;</w:t>
      </w:r>
    </w:p>
    <w:p w14:paraId="668B7E6E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COOLER_PIN = 13;</w:t>
      </w:r>
    </w:p>
    <w:p w14:paraId="107E2F6F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MQ7_analog_IN = A0;</w:t>
      </w:r>
    </w:p>
    <w:p w14:paraId="53EE7743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MQ2_analog_IN = A1;</w:t>
      </w:r>
    </w:p>
    <w:p w14:paraId="7E62192E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float</w:t>
      </w:r>
      <w:proofErr w:type="gramEnd"/>
      <w:r w:rsidRPr="00CA451F">
        <w:rPr>
          <w:sz w:val="20"/>
          <w:szCs w:val="20"/>
        </w:rPr>
        <w:t xml:space="preserve"> humidity;</w:t>
      </w:r>
    </w:p>
    <w:p w14:paraId="146D03BB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float</w:t>
      </w:r>
      <w:proofErr w:type="gramEnd"/>
      <w:r w:rsidRPr="00CA451F">
        <w:rPr>
          <w:sz w:val="20"/>
          <w:szCs w:val="20"/>
        </w:rPr>
        <w:t xml:space="preserve"> tempC;</w:t>
      </w:r>
    </w:p>
    <w:p w14:paraId="3534E6E4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float</w:t>
      </w:r>
      <w:proofErr w:type="gramEnd"/>
      <w:r w:rsidRPr="00CA451F">
        <w:rPr>
          <w:sz w:val="20"/>
          <w:szCs w:val="20"/>
        </w:rPr>
        <w:t xml:space="preserve"> tempF;</w:t>
      </w:r>
    </w:p>
    <w:p w14:paraId="498A7705" w14:textId="77777777" w:rsidR="009101D7" w:rsidRPr="00CA451F" w:rsidRDefault="009101D7" w:rsidP="009101D7">
      <w:pPr>
        <w:rPr>
          <w:sz w:val="20"/>
          <w:szCs w:val="20"/>
        </w:rPr>
      </w:pPr>
    </w:p>
    <w:p w14:paraId="67398F79" w14:textId="77777777" w:rsidR="009D0F62" w:rsidRDefault="009D0F62" w:rsidP="009101D7">
      <w:pPr>
        <w:rPr>
          <w:sz w:val="20"/>
          <w:szCs w:val="20"/>
        </w:rPr>
      </w:pPr>
    </w:p>
    <w:p w14:paraId="2641FA7D" w14:textId="77777777" w:rsidR="009D0F62" w:rsidRDefault="009D0F62" w:rsidP="009101D7">
      <w:pPr>
        <w:rPr>
          <w:sz w:val="20"/>
          <w:szCs w:val="20"/>
        </w:rPr>
      </w:pPr>
    </w:p>
    <w:p w14:paraId="3300527B" w14:textId="4C33459B" w:rsidR="009101D7" w:rsidRDefault="009D0F62" w:rsidP="009101D7">
      <w:pPr>
        <w:rPr>
          <w:sz w:val="20"/>
          <w:szCs w:val="20"/>
        </w:rPr>
      </w:pPr>
      <w:r>
        <w:rPr>
          <w:sz w:val="20"/>
          <w:szCs w:val="20"/>
        </w:rPr>
        <w:t xml:space="preserve">DHT </w:t>
      </w:r>
      <w:proofErr w:type="gramStart"/>
      <w:r>
        <w:rPr>
          <w:sz w:val="20"/>
          <w:szCs w:val="20"/>
        </w:rPr>
        <w:t>dht(</w:t>
      </w:r>
      <w:proofErr w:type="gramEnd"/>
      <w:r>
        <w:rPr>
          <w:sz w:val="20"/>
          <w:szCs w:val="20"/>
        </w:rPr>
        <w:t>DHT_PIN,Type);</w:t>
      </w:r>
    </w:p>
    <w:p w14:paraId="0BE7D156" w14:textId="77777777" w:rsidR="007C022C" w:rsidRPr="00CA451F" w:rsidRDefault="007C022C" w:rsidP="009101D7">
      <w:pPr>
        <w:rPr>
          <w:sz w:val="20"/>
          <w:szCs w:val="20"/>
        </w:rPr>
      </w:pPr>
    </w:p>
    <w:p w14:paraId="2E69161F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setup() {</w:t>
      </w:r>
    </w:p>
    <w:p w14:paraId="10826A2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lcd.init(</w:t>
      </w:r>
      <w:proofErr w:type="gramEnd"/>
      <w:r w:rsidRPr="00CA451F">
        <w:rPr>
          <w:sz w:val="20"/>
          <w:szCs w:val="20"/>
        </w:rPr>
        <w:t>);</w:t>
      </w:r>
    </w:p>
    <w:p w14:paraId="762EE0D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lcd.backlight(</w:t>
      </w:r>
      <w:proofErr w:type="gramEnd"/>
      <w:r w:rsidRPr="00CA451F">
        <w:rPr>
          <w:sz w:val="20"/>
          <w:szCs w:val="20"/>
        </w:rPr>
        <w:t>);</w:t>
      </w:r>
    </w:p>
    <w:p w14:paraId="7F7451F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lcd.clear(</w:t>
      </w:r>
      <w:proofErr w:type="gramEnd"/>
      <w:r w:rsidRPr="00CA451F">
        <w:rPr>
          <w:sz w:val="20"/>
          <w:szCs w:val="20"/>
        </w:rPr>
        <w:t>);</w:t>
      </w:r>
    </w:p>
    <w:p w14:paraId="2C78B9C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0,0);</w:t>
      </w:r>
    </w:p>
    <w:p w14:paraId="2E7D0EA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"Which sensor do");</w:t>
      </w:r>
    </w:p>
    <w:p w14:paraId="0EA79E9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0,1);</w:t>
      </w:r>
    </w:p>
    <w:p w14:paraId="4F7CE29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"you want to use?");</w:t>
      </w:r>
    </w:p>
    <w:p w14:paraId="050DE13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Serial.begin(</w:t>
      </w:r>
      <w:proofErr w:type="gramEnd"/>
      <w:r w:rsidRPr="00CA451F">
        <w:rPr>
          <w:sz w:val="20"/>
          <w:szCs w:val="20"/>
        </w:rPr>
        <w:t>9600);</w:t>
      </w:r>
    </w:p>
    <w:p w14:paraId="00851E4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LED_BL,OUTPUT);</w:t>
      </w:r>
    </w:p>
    <w:p w14:paraId="0DE8090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LED_PIR, OUTPUT);</w:t>
      </w:r>
    </w:p>
    <w:p w14:paraId="19AE121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INP_PIR, INPUT);</w:t>
      </w:r>
    </w:p>
    <w:p w14:paraId="45F9514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COOLER_PIN, OUTPUT);</w:t>
      </w:r>
    </w:p>
    <w:p w14:paraId="08AF696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MQ7_analog_IN, INPUT);</w:t>
      </w:r>
    </w:p>
    <w:p w14:paraId="4C6C099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MQ2_analog_IN, INPUT);</w:t>
      </w:r>
    </w:p>
    <w:p w14:paraId="67B87F8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2C0250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LED_PIR, HIGH);</w:t>
      </w:r>
    </w:p>
    <w:p w14:paraId="6FC5673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LED_TSL, 255);</w:t>
      </w:r>
    </w:p>
    <w:p w14:paraId="0315DC83" w14:textId="77777777" w:rsidR="009101D7" w:rsidRPr="00CA451F" w:rsidRDefault="009101D7" w:rsidP="009101D7">
      <w:pPr>
        <w:rPr>
          <w:sz w:val="20"/>
          <w:szCs w:val="20"/>
        </w:rPr>
      </w:pPr>
    </w:p>
    <w:p w14:paraId="78B9492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dht.begin(</w:t>
      </w:r>
      <w:proofErr w:type="gramEnd"/>
      <w:r w:rsidRPr="00CA451F">
        <w:rPr>
          <w:sz w:val="20"/>
          <w:szCs w:val="20"/>
        </w:rPr>
        <w:t>);</w:t>
      </w:r>
    </w:p>
    <w:p w14:paraId="77386CE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500);</w:t>
      </w:r>
    </w:p>
    <w:p w14:paraId="4AB5F37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light.begin(</w:t>
      </w:r>
      <w:proofErr w:type="gramEnd"/>
      <w:r w:rsidRPr="00CA451F">
        <w:rPr>
          <w:sz w:val="20"/>
          <w:szCs w:val="20"/>
        </w:rPr>
        <w:t>);</w:t>
      </w:r>
    </w:p>
    <w:p w14:paraId="414AF713" w14:textId="77777777" w:rsidR="009101D7" w:rsidRPr="00CA451F" w:rsidRDefault="009101D7" w:rsidP="009101D7">
      <w:pPr>
        <w:rPr>
          <w:sz w:val="20"/>
          <w:szCs w:val="20"/>
        </w:rPr>
      </w:pPr>
    </w:p>
    <w:p w14:paraId="73F5669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gain</w:t>
      </w:r>
      <w:proofErr w:type="gramEnd"/>
      <w:r w:rsidRPr="00CA451F">
        <w:rPr>
          <w:sz w:val="20"/>
          <w:szCs w:val="20"/>
        </w:rPr>
        <w:t xml:space="preserve"> = 1;</w:t>
      </w:r>
    </w:p>
    <w:p w14:paraId="286ECFF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unsigned</w:t>
      </w:r>
      <w:proofErr w:type="gramEnd"/>
      <w:r w:rsidRPr="00CA451F">
        <w:rPr>
          <w:sz w:val="20"/>
          <w:szCs w:val="20"/>
        </w:rPr>
        <w:t xml:space="preserve"> char time = 2;</w:t>
      </w:r>
    </w:p>
    <w:p w14:paraId="3E2DB18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light.setTiming(</w:t>
      </w:r>
      <w:proofErr w:type="gramEnd"/>
      <w:r w:rsidRPr="00CA451F">
        <w:rPr>
          <w:sz w:val="20"/>
          <w:szCs w:val="20"/>
        </w:rPr>
        <w:t>gain,time,ms);</w:t>
      </w:r>
    </w:p>
    <w:p w14:paraId="6A30D6A6" w14:textId="4D6B73D6" w:rsidR="009101D7" w:rsidRPr="00CA451F" w:rsidRDefault="000E7229" w:rsidP="009101D7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light.setPowerUp(</w:t>
      </w:r>
      <w:proofErr w:type="gramEnd"/>
      <w:r>
        <w:rPr>
          <w:sz w:val="20"/>
          <w:szCs w:val="20"/>
        </w:rPr>
        <w:t>);</w:t>
      </w:r>
    </w:p>
    <w:p w14:paraId="226BCBEC" w14:textId="484AB2FA" w:rsidR="00482B24" w:rsidRDefault="0019666A" w:rsidP="009101D7">
      <w:pPr>
        <w:rPr>
          <w:sz w:val="20"/>
          <w:szCs w:val="20"/>
        </w:rPr>
        <w:sectPr w:rsidR="00482B24" w:rsidSect="00482B24">
          <w:type w:val="continuous"/>
          <w:pgSz w:w="11907" w:h="16839" w:code="9"/>
          <w:pgMar w:top="1491" w:right="1440" w:bottom="1170" w:left="1440" w:header="709" w:footer="709" w:gutter="0"/>
          <w:cols w:num="2" w:space="708"/>
          <w:titlePg/>
          <w:docGrid w:linePitch="360"/>
        </w:sectPr>
      </w:pPr>
      <w:r>
        <w:rPr>
          <w:sz w:val="20"/>
          <w:szCs w:val="20"/>
        </w:rPr>
        <w:t>}</w:t>
      </w:r>
    </w:p>
    <w:p w14:paraId="4D3D5223" w14:textId="77777777" w:rsidR="00482B24" w:rsidRPr="00CA451F" w:rsidRDefault="00482B24" w:rsidP="009101D7">
      <w:pPr>
        <w:rPr>
          <w:sz w:val="20"/>
          <w:szCs w:val="20"/>
        </w:rPr>
      </w:pPr>
    </w:p>
    <w:p w14:paraId="54713112" w14:textId="77777777" w:rsidR="0019666A" w:rsidRDefault="0019666A" w:rsidP="009101D7">
      <w:pPr>
        <w:rPr>
          <w:sz w:val="20"/>
          <w:szCs w:val="20"/>
        </w:rPr>
        <w:sectPr w:rsidR="0019666A" w:rsidSect="00482B24">
          <w:type w:val="continuous"/>
          <w:pgSz w:w="11907" w:h="16839" w:code="9"/>
          <w:pgMar w:top="1491" w:right="1440" w:bottom="1170" w:left="1440" w:header="709" w:footer="709" w:gutter="0"/>
          <w:cols w:space="708"/>
          <w:titlePg/>
          <w:docGrid w:linePitch="360"/>
        </w:sectPr>
      </w:pPr>
    </w:p>
    <w:p w14:paraId="42CB5118" w14:textId="2C6FB4A0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lastRenderedPageBreak/>
        <w:t>void</w:t>
      </w:r>
      <w:proofErr w:type="gramEnd"/>
      <w:r w:rsidRPr="00CA451F">
        <w:rPr>
          <w:sz w:val="20"/>
          <w:szCs w:val="20"/>
        </w:rPr>
        <w:t xml:space="preserve"> MonoxideSensorPrint()</w:t>
      </w:r>
    </w:p>
    <w:p w14:paraId="0CF2E27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5CE75D9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Value = analogRead(MQ7_analog_IN);</w:t>
      </w:r>
    </w:p>
    <w:p w14:paraId="32FDC8E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lcd.clear(</w:t>
      </w:r>
      <w:proofErr w:type="gramEnd"/>
      <w:r w:rsidRPr="00CA451F">
        <w:rPr>
          <w:sz w:val="20"/>
          <w:szCs w:val="20"/>
        </w:rPr>
        <w:t>);</w:t>
      </w:r>
    </w:p>
    <w:p w14:paraId="4D10894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0,0);</w:t>
      </w:r>
    </w:p>
    <w:p w14:paraId="0E702AD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"CO value:   ");</w:t>
      </w:r>
    </w:p>
    <w:p w14:paraId="002821B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 xml:space="preserve">Value);   </w:t>
      </w:r>
    </w:p>
    <w:p w14:paraId="1EA3533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7ABCFD23" w14:textId="77777777" w:rsidR="009101D7" w:rsidRPr="00CA451F" w:rsidRDefault="009101D7" w:rsidP="009101D7">
      <w:pPr>
        <w:rPr>
          <w:sz w:val="20"/>
          <w:szCs w:val="20"/>
        </w:rPr>
      </w:pPr>
    </w:p>
    <w:p w14:paraId="3F4815DC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GasSensorPrint()</w:t>
      </w:r>
    </w:p>
    <w:p w14:paraId="4B7B735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5A05737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Value = analogRead(MQ2_analog_IN);</w:t>
      </w:r>
    </w:p>
    <w:p w14:paraId="1E2BEE1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lcd.clear(</w:t>
      </w:r>
      <w:proofErr w:type="gramEnd"/>
      <w:r w:rsidRPr="00CA451F">
        <w:rPr>
          <w:sz w:val="20"/>
          <w:szCs w:val="20"/>
        </w:rPr>
        <w:t>);</w:t>
      </w:r>
    </w:p>
    <w:p w14:paraId="165A530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0,0);</w:t>
      </w:r>
    </w:p>
    <w:p w14:paraId="22302FD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"Gas value:  ");</w:t>
      </w:r>
    </w:p>
    <w:p w14:paraId="2DA87EC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 xml:space="preserve">Value);   </w:t>
      </w:r>
    </w:p>
    <w:p w14:paraId="3414AE8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18782BCA" w14:textId="77777777" w:rsidR="009101D7" w:rsidRPr="00CA451F" w:rsidRDefault="009101D7" w:rsidP="009101D7">
      <w:pPr>
        <w:rPr>
          <w:sz w:val="20"/>
          <w:szCs w:val="20"/>
        </w:rPr>
      </w:pPr>
    </w:p>
    <w:p w14:paraId="5534A771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CoSensor()</w:t>
      </w:r>
    </w:p>
    <w:p w14:paraId="600889B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42973DD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Value = analogRead(MQ7_analog_IN);</w:t>
      </w:r>
    </w:p>
    <w:p w14:paraId="3F2D3D1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"Monoxid value: ");</w:t>
      </w:r>
    </w:p>
    <w:p w14:paraId="458CCA0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Value);</w:t>
      </w:r>
    </w:p>
    <w:p w14:paraId="4530783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6F80BCD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Value &gt;= 100)</w:t>
      </w:r>
    </w:p>
    <w:p w14:paraId="38DA067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{</w:t>
      </w:r>
    </w:p>
    <w:p w14:paraId="1F369BB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COOLER_PIN, HIGH);</w:t>
      </w:r>
    </w:p>
    <w:p w14:paraId="0D013DF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03B3B95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else</w:t>
      </w:r>
      <w:proofErr w:type="gramEnd"/>
    </w:p>
    <w:p w14:paraId="20DA6C2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{</w:t>
      </w:r>
    </w:p>
    <w:p w14:paraId="76736EA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COOLER_PIN, LOW);</w:t>
      </w:r>
    </w:p>
    <w:p w14:paraId="4567F04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3F78B87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>}</w:t>
      </w:r>
    </w:p>
    <w:p w14:paraId="154998A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/</w:t>
      </w:r>
      <w:proofErr w:type="gramStart"/>
      <w:r w:rsidRPr="00CA451F">
        <w:rPr>
          <w:sz w:val="20"/>
          <w:szCs w:val="20"/>
        </w:rPr>
        <w:t>/  delay</w:t>
      </w:r>
      <w:proofErr w:type="gramEnd"/>
      <w:r w:rsidRPr="00CA451F">
        <w:rPr>
          <w:sz w:val="20"/>
          <w:szCs w:val="20"/>
        </w:rPr>
        <w:t>(1500);</w:t>
      </w:r>
    </w:p>
    <w:p w14:paraId="437310D2" w14:textId="77777777" w:rsidR="009101D7" w:rsidRPr="00CA451F" w:rsidRDefault="009101D7" w:rsidP="009101D7">
      <w:pPr>
        <w:rPr>
          <w:sz w:val="20"/>
          <w:szCs w:val="20"/>
        </w:rPr>
      </w:pPr>
    </w:p>
    <w:p w14:paraId="30591850" w14:textId="77777777" w:rsidR="009101D7" w:rsidRPr="00CA451F" w:rsidRDefault="009101D7" w:rsidP="009101D7">
      <w:pPr>
        <w:rPr>
          <w:sz w:val="20"/>
          <w:szCs w:val="20"/>
        </w:rPr>
      </w:pPr>
    </w:p>
    <w:p w14:paraId="65068E9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GazSensor()</w:t>
      </w:r>
    </w:p>
    <w:p w14:paraId="4799861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67BAA3A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Value = analogRead(MQ2_analog_IN);</w:t>
      </w:r>
    </w:p>
    <w:p w14:paraId="7E263D4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"Gsz value: ");</w:t>
      </w:r>
    </w:p>
    <w:p w14:paraId="1C0A8CD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Value);</w:t>
      </w:r>
    </w:p>
    <w:p w14:paraId="5BC8D94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43458C0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Value &gt;= 170)</w:t>
      </w:r>
    </w:p>
    <w:p w14:paraId="5E1AE58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{</w:t>
      </w:r>
    </w:p>
    <w:p w14:paraId="48E544B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COOLER_PIN, HIGH);</w:t>
      </w:r>
    </w:p>
    <w:p w14:paraId="1E89E8F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2BBA0B7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else</w:t>
      </w:r>
      <w:proofErr w:type="gramEnd"/>
    </w:p>
    <w:p w14:paraId="1B56AAA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{</w:t>
      </w:r>
    </w:p>
    <w:p w14:paraId="66DC802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COOLER_PIN, LOW);</w:t>
      </w:r>
    </w:p>
    <w:p w14:paraId="342D7C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4FFC48A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1C7AF66C" w14:textId="77777777" w:rsidR="009101D7" w:rsidRPr="00CA451F" w:rsidRDefault="009101D7" w:rsidP="009101D7">
      <w:pPr>
        <w:rPr>
          <w:sz w:val="20"/>
          <w:szCs w:val="20"/>
        </w:rPr>
      </w:pPr>
    </w:p>
    <w:p w14:paraId="344C4DF9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DHTSensor()</w:t>
      </w:r>
    </w:p>
    <w:p w14:paraId="6E5820E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45F2F06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humidity</w:t>
      </w:r>
      <w:proofErr w:type="gramEnd"/>
      <w:r w:rsidRPr="00CA451F">
        <w:rPr>
          <w:sz w:val="20"/>
          <w:szCs w:val="20"/>
        </w:rPr>
        <w:t xml:space="preserve"> = dht.readHumidity();</w:t>
      </w:r>
    </w:p>
    <w:p w14:paraId="13FE233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tempC</w:t>
      </w:r>
      <w:proofErr w:type="gramEnd"/>
      <w:r w:rsidRPr="00CA451F">
        <w:rPr>
          <w:sz w:val="20"/>
          <w:szCs w:val="20"/>
        </w:rPr>
        <w:t xml:space="preserve"> = dht.readTemperature();</w:t>
      </w:r>
    </w:p>
    <w:p w14:paraId="1799055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tempF</w:t>
      </w:r>
      <w:proofErr w:type="gramEnd"/>
      <w:r w:rsidRPr="00CA451F">
        <w:rPr>
          <w:sz w:val="20"/>
          <w:szCs w:val="20"/>
        </w:rPr>
        <w:t xml:space="preserve"> = dht.readTemperature(true);</w:t>
      </w:r>
    </w:p>
    <w:p w14:paraId="646E9BB7" w14:textId="77777777" w:rsidR="009101D7" w:rsidRPr="00CA451F" w:rsidRDefault="009101D7" w:rsidP="009101D7">
      <w:pPr>
        <w:rPr>
          <w:sz w:val="20"/>
          <w:szCs w:val="20"/>
        </w:rPr>
      </w:pPr>
    </w:p>
    <w:p w14:paraId="0258B5C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lcd.clear(</w:t>
      </w:r>
      <w:proofErr w:type="gramEnd"/>
      <w:r w:rsidRPr="00CA451F">
        <w:rPr>
          <w:sz w:val="20"/>
          <w:szCs w:val="20"/>
        </w:rPr>
        <w:t>);</w:t>
      </w:r>
    </w:p>
    <w:p w14:paraId="2041E47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0,0);</w:t>
      </w:r>
    </w:p>
    <w:p w14:paraId="1AE66EE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"TempC:");</w:t>
      </w:r>
    </w:p>
    <w:p w14:paraId="1539F50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tempC);</w:t>
      </w:r>
    </w:p>
    <w:p w14:paraId="6B78F3B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 C ");</w:t>
      </w:r>
    </w:p>
    <w:p w14:paraId="1A2A90D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0,1);</w:t>
      </w:r>
    </w:p>
    <w:p w14:paraId="6E036E8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"Humidity:");</w:t>
      </w:r>
    </w:p>
    <w:p w14:paraId="14B43CD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humidity);</w:t>
      </w:r>
    </w:p>
    <w:p w14:paraId="618F9BA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 %");</w:t>
      </w:r>
    </w:p>
    <w:p w14:paraId="5D53972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</w:p>
    <w:p w14:paraId="6AD9CD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409BE2BB" w14:textId="77777777" w:rsidR="009101D7" w:rsidRPr="00CA451F" w:rsidRDefault="009101D7" w:rsidP="009101D7">
      <w:pPr>
        <w:rPr>
          <w:sz w:val="20"/>
          <w:szCs w:val="20"/>
        </w:rPr>
      </w:pPr>
    </w:p>
    <w:p w14:paraId="37560191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SensorTSL()</w:t>
      </w:r>
    </w:p>
    <w:p w14:paraId="7986E52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4711DBF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/</w:t>
      </w:r>
      <w:proofErr w:type="gramStart"/>
      <w:r w:rsidRPr="00CA451F">
        <w:rPr>
          <w:sz w:val="20"/>
          <w:szCs w:val="20"/>
        </w:rPr>
        <w:t>/  delay</w:t>
      </w:r>
      <w:proofErr w:type="gramEnd"/>
      <w:r w:rsidRPr="00CA451F">
        <w:rPr>
          <w:sz w:val="20"/>
          <w:szCs w:val="20"/>
        </w:rPr>
        <w:t>(ms);</w:t>
      </w:r>
    </w:p>
    <w:p w14:paraId="133061A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unsigned</w:t>
      </w:r>
      <w:proofErr w:type="gramEnd"/>
      <w:r w:rsidRPr="00CA451F">
        <w:rPr>
          <w:sz w:val="20"/>
          <w:szCs w:val="20"/>
        </w:rPr>
        <w:t xml:space="preserve"> int visible, infrared;</w:t>
      </w:r>
    </w:p>
    <w:p w14:paraId="421E419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1DC7317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if</w:t>
      </w:r>
      <w:proofErr w:type="gramEnd"/>
      <w:r w:rsidRPr="00CA451F">
        <w:rPr>
          <w:sz w:val="20"/>
          <w:szCs w:val="20"/>
        </w:rPr>
        <w:t xml:space="preserve"> (light.getData(visible,infrared))</w:t>
      </w:r>
    </w:p>
    <w:p w14:paraId="7DC1ACD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{</w:t>
      </w:r>
    </w:p>
    <w:p w14:paraId="0A10DC0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"Visible: ");</w:t>
      </w:r>
    </w:p>
    <w:p w14:paraId="43D587E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visible);</w:t>
      </w:r>
    </w:p>
    <w:p w14:paraId="71CB8BD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"\n");</w:t>
      </w:r>
    </w:p>
    <w:p w14:paraId="28BFEE8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</w:p>
    <w:p w14:paraId="662D7E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if</w:t>
      </w:r>
      <w:proofErr w:type="gramEnd"/>
      <w:r w:rsidRPr="00CA451F">
        <w:rPr>
          <w:sz w:val="20"/>
          <w:szCs w:val="20"/>
        </w:rPr>
        <w:t xml:space="preserve"> (visible &gt; 20000)</w:t>
      </w:r>
    </w:p>
    <w:p w14:paraId="7A4921C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{</w:t>
      </w:r>
    </w:p>
    <w:p w14:paraId="62A2529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LED_TSL, 255);</w:t>
      </w:r>
    </w:p>
    <w:p w14:paraId="08486A9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LED_B_TSL, 255);</w:t>
      </w:r>
    </w:p>
    <w:p w14:paraId="5D2CF71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LED_G_TSL, 255);</w:t>
      </w:r>
    </w:p>
    <w:p w14:paraId="21112DD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}</w:t>
      </w:r>
    </w:p>
    <w:p w14:paraId="2B175E5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else</w:t>
      </w:r>
      <w:proofErr w:type="gramEnd"/>
    </w:p>
    <w:p w14:paraId="3A8A873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{</w:t>
      </w:r>
    </w:p>
    <w:p w14:paraId="6F724CD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LED_TSL, visible/3);</w:t>
      </w:r>
    </w:p>
    <w:p w14:paraId="0EFB3B6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722FA7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LED_B_TSL, visible/3);</w:t>
      </w:r>
    </w:p>
    <w:p w14:paraId="73F09B5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70839A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LED_G_TSL, visible/3);</w:t>
      </w:r>
    </w:p>
    <w:p w14:paraId="03B9583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7879DCB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}</w:t>
      </w:r>
    </w:p>
    <w:p w14:paraId="76155528" w14:textId="77777777" w:rsidR="009101D7" w:rsidRPr="00CA451F" w:rsidRDefault="009101D7" w:rsidP="009101D7">
      <w:pPr>
        <w:rPr>
          <w:sz w:val="20"/>
          <w:szCs w:val="20"/>
        </w:rPr>
      </w:pPr>
    </w:p>
    <w:p w14:paraId="2B70E95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 xml:space="preserve">    }</w:t>
      </w:r>
    </w:p>
    <w:p w14:paraId="25B3F07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else</w:t>
      </w:r>
      <w:proofErr w:type="gramEnd"/>
    </w:p>
    <w:p w14:paraId="031DD55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{</w:t>
      </w:r>
    </w:p>
    <w:p w14:paraId="2A8EFE1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byte</w:t>
      </w:r>
      <w:proofErr w:type="gramEnd"/>
      <w:r w:rsidRPr="00CA451F">
        <w:rPr>
          <w:sz w:val="20"/>
          <w:szCs w:val="20"/>
        </w:rPr>
        <w:t xml:space="preserve"> error = light.getError();</w:t>
      </w:r>
    </w:p>
    <w:p w14:paraId="4AB79A9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error);</w:t>
      </w:r>
    </w:p>
    <w:p w14:paraId="00B3887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}</w:t>
      </w:r>
    </w:p>
    <w:p w14:paraId="0286709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7A99BE92" w14:textId="77777777" w:rsidR="009101D7" w:rsidRPr="00CA451F" w:rsidRDefault="009101D7" w:rsidP="009101D7">
      <w:pPr>
        <w:rPr>
          <w:sz w:val="20"/>
          <w:szCs w:val="20"/>
        </w:rPr>
      </w:pPr>
    </w:p>
    <w:p w14:paraId="7730E673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SensorPIR(){</w:t>
      </w:r>
    </w:p>
    <w:p w14:paraId="2A05C19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digitalRead(INP_PIR) == HIGH)</w:t>
      </w:r>
    </w:p>
    <w:p w14:paraId="39E0826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{</w:t>
      </w:r>
    </w:p>
    <w:p w14:paraId="74F7FE1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"Motion Detected");</w:t>
      </w:r>
    </w:p>
    <w:p w14:paraId="68DA98A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LED_PIR,LOW);</w:t>
      </w:r>
    </w:p>
    <w:p w14:paraId="2520489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}</w:t>
      </w:r>
    </w:p>
    <w:p w14:paraId="628CB81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else{</w:t>
      </w:r>
      <w:proofErr w:type="gramEnd"/>
    </w:p>
    <w:p w14:paraId="4B7F4D4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"Motion not detected");</w:t>
      </w:r>
    </w:p>
    <w:p w14:paraId="6DC39CF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LED_PIR,HIGH);</w:t>
      </w:r>
    </w:p>
    <w:p w14:paraId="04698E3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6081AFC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6A40DF99" w14:textId="77777777" w:rsidR="009101D7" w:rsidRPr="00CA451F" w:rsidRDefault="009101D7" w:rsidP="009101D7">
      <w:pPr>
        <w:rPr>
          <w:sz w:val="20"/>
          <w:szCs w:val="20"/>
        </w:rPr>
      </w:pPr>
    </w:p>
    <w:p w14:paraId="55CED1E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light_color()</w:t>
      </w:r>
    </w:p>
    <w:p w14:paraId="7A57D5F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16B894B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"State1: ");</w:t>
      </w:r>
    </w:p>
    <w:p w14:paraId="422EE41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state);</w:t>
      </w:r>
    </w:p>
    <w:p w14:paraId="1BF005A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state == true)</w:t>
      </w:r>
    </w:p>
    <w:p w14:paraId="6215378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{</w:t>
      </w:r>
    </w:p>
    <w:p w14:paraId="62FFEC7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LOW);</w:t>
      </w:r>
    </w:p>
    <w:p w14:paraId="0F1E7FF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201F39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68DBEB1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7D746A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0);</w:t>
      </w:r>
    </w:p>
    <w:p w14:paraId="78BF027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2CF2C4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255);</w:t>
      </w:r>
    </w:p>
    <w:p w14:paraId="70E1B85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1E68DB3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0);</w:t>
      </w:r>
    </w:p>
    <w:p w14:paraId="37AD794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1513A05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255);</w:t>
      </w:r>
    </w:p>
    <w:p w14:paraId="2CFC19B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E73DDC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LOW);</w:t>
      </w:r>
    </w:p>
    <w:p w14:paraId="1E0FA94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0);</w:t>
      </w:r>
    </w:p>
    <w:p w14:paraId="59DEEDE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859853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7D58881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255);</w:t>
      </w:r>
    </w:p>
    <w:p w14:paraId="4868BC0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7502603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LOW);</w:t>
      </w:r>
    </w:p>
    <w:p w14:paraId="7732DC1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0);</w:t>
      </w:r>
    </w:p>
    <w:p w14:paraId="75339B0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7D0436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6BB7704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255);</w:t>
      </w:r>
    </w:p>
    <w:p w14:paraId="775A6EA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63535B5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LOW);</w:t>
      </w:r>
    </w:p>
    <w:p w14:paraId="0FE35F9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0);</w:t>
      </w:r>
    </w:p>
    <w:p w14:paraId="20D6CE9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0);</w:t>
      </w:r>
    </w:p>
    <w:p w14:paraId="6BBF58A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26B9FA6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47C8308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255);</w:t>
      </w:r>
    </w:p>
    <w:p w14:paraId="65FADFE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255);</w:t>
      </w:r>
    </w:p>
    <w:p w14:paraId="646D26A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4A704D7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}</w:t>
      </w:r>
    </w:p>
    <w:p w14:paraId="51590A6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else</w:t>
      </w:r>
      <w:proofErr w:type="gramEnd"/>
      <w:r w:rsidRPr="00CA451F">
        <w:rPr>
          <w:sz w:val="20"/>
          <w:szCs w:val="20"/>
        </w:rPr>
        <w:t xml:space="preserve"> </w:t>
      </w:r>
    </w:p>
    <w:p w14:paraId="5FEFE28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{</w:t>
      </w:r>
    </w:p>
    <w:p w14:paraId="10D27D8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76279DF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255);</w:t>
      </w:r>
    </w:p>
    <w:p w14:paraId="68E4878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255);</w:t>
      </w:r>
    </w:p>
    <w:p w14:paraId="222FAAF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}</w:t>
      </w:r>
    </w:p>
    <w:p w14:paraId="19BFBC8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6BB029E2" w14:textId="77777777" w:rsidR="009101D7" w:rsidRPr="00CA451F" w:rsidRDefault="009101D7" w:rsidP="009101D7">
      <w:pPr>
        <w:rPr>
          <w:sz w:val="20"/>
          <w:szCs w:val="20"/>
        </w:rPr>
      </w:pPr>
    </w:p>
    <w:p w14:paraId="6043AEB2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BluetoothMethod()</w:t>
      </w:r>
    </w:p>
    <w:p w14:paraId="1F91DC9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39C7BB2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Serial.available() &gt; 0)</w:t>
      </w:r>
    </w:p>
    <w:p w14:paraId="3E64D45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{</w:t>
      </w:r>
    </w:p>
    <w:p w14:paraId="3D33C8E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char</w:t>
      </w:r>
      <w:proofErr w:type="gramEnd"/>
      <w:r w:rsidRPr="00CA451F">
        <w:rPr>
          <w:sz w:val="20"/>
          <w:szCs w:val="20"/>
        </w:rPr>
        <w:t xml:space="preserve"> incoming_value = Serial.read();</w:t>
      </w:r>
    </w:p>
    <w:p w14:paraId="06AF2CF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"State2: ");</w:t>
      </w:r>
    </w:p>
    <w:p w14:paraId="095C106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state);</w:t>
      </w:r>
    </w:p>
    <w:p w14:paraId="2BED82F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if</w:t>
      </w:r>
      <w:proofErr w:type="gramEnd"/>
      <w:r w:rsidRPr="00CA451F">
        <w:rPr>
          <w:sz w:val="20"/>
          <w:szCs w:val="20"/>
        </w:rPr>
        <w:t xml:space="preserve"> (incoming_value == '1')</w:t>
      </w:r>
    </w:p>
    <w:p w14:paraId="51C58E1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{</w:t>
      </w:r>
    </w:p>
    <w:p w14:paraId="22E85B0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  </w:t>
      </w:r>
      <w:proofErr w:type="gramStart"/>
      <w:r w:rsidRPr="00CA451F">
        <w:rPr>
          <w:sz w:val="20"/>
          <w:szCs w:val="20"/>
        </w:rPr>
        <w:t>state</w:t>
      </w:r>
      <w:proofErr w:type="gramEnd"/>
      <w:r w:rsidRPr="00CA451F">
        <w:rPr>
          <w:sz w:val="20"/>
          <w:szCs w:val="20"/>
        </w:rPr>
        <w:t xml:space="preserve"> = 1;</w:t>
      </w:r>
    </w:p>
    <w:p w14:paraId="46F8D32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}</w:t>
      </w:r>
    </w:p>
    <w:p w14:paraId="52C8DD6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else</w:t>
      </w:r>
      <w:proofErr w:type="gramEnd"/>
      <w:r w:rsidRPr="00CA451F">
        <w:rPr>
          <w:sz w:val="20"/>
          <w:szCs w:val="20"/>
        </w:rPr>
        <w:t xml:space="preserve"> if (incoming_value == '0')</w:t>
      </w:r>
    </w:p>
    <w:p w14:paraId="7EE188C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{</w:t>
      </w:r>
    </w:p>
    <w:p w14:paraId="2D4969D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  </w:t>
      </w:r>
      <w:proofErr w:type="gramStart"/>
      <w:r w:rsidRPr="00CA451F">
        <w:rPr>
          <w:sz w:val="20"/>
          <w:szCs w:val="20"/>
        </w:rPr>
        <w:t>state</w:t>
      </w:r>
      <w:proofErr w:type="gramEnd"/>
      <w:r w:rsidRPr="00CA451F">
        <w:rPr>
          <w:sz w:val="20"/>
          <w:szCs w:val="20"/>
        </w:rPr>
        <w:t xml:space="preserve"> = 0;</w:t>
      </w:r>
    </w:p>
    <w:p w14:paraId="746E9A2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}</w:t>
      </w:r>
    </w:p>
    <w:p w14:paraId="521C885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"State3: ");</w:t>
      </w:r>
    </w:p>
    <w:p w14:paraId="2BA8024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 xml:space="preserve">state);    </w:t>
      </w:r>
    </w:p>
    <w:p w14:paraId="676BEA8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incoming_value);</w:t>
      </w:r>
    </w:p>
    <w:p w14:paraId="3211389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"\n");</w:t>
      </w:r>
    </w:p>
    <w:p w14:paraId="59B53393" w14:textId="77777777" w:rsidR="009101D7" w:rsidRPr="00CA451F" w:rsidRDefault="009101D7" w:rsidP="009101D7">
      <w:pPr>
        <w:rPr>
          <w:sz w:val="20"/>
          <w:szCs w:val="20"/>
        </w:rPr>
      </w:pPr>
    </w:p>
    <w:p w14:paraId="1788811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switch(</w:t>
      </w:r>
      <w:proofErr w:type="gramEnd"/>
      <w:r w:rsidRPr="00CA451F">
        <w:rPr>
          <w:sz w:val="20"/>
          <w:szCs w:val="20"/>
        </w:rPr>
        <w:t>incoming_value)</w:t>
      </w:r>
    </w:p>
    <w:p w14:paraId="6ACE394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{</w:t>
      </w:r>
    </w:p>
    <w:p w14:paraId="04777F4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</w:t>
      </w:r>
      <w:proofErr w:type="gramStart"/>
      <w:r w:rsidRPr="00CA451F">
        <w:rPr>
          <w:sz w:val="20"/>
          <w:szCs w:val="20"/>
        </w:rPr>
        <w:t>case</w:t>
      </w:r>
      <w:proofErr w:type="gramEnd"/>
      <w:r w:rsidRPr="00CA451F">
        <w:rPr>
          <w:sz w:val="20"/>
          <w:szCs w:val="20"/>
        </w:rPr>
        <w:t xml:space="preserve"> 'a':</w:t>
      </w:r>
    </w:p>
    <w:p w14:paraId="7759B83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DHTSensor(</w:t>
      </w:r>
      <w:proofErr w:type="gramEnd"/>
      <w:r w:rsidRPr="00CA451F">
        <w:rPr>
          <w:sz w:val="20"/>
          <w:szCs w:val="20"/>
        </w:rPr>
        <w:t>);</w:t>
      </w:r>
    </w:p>
    <w:p w14:paraId="47FC89B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break</w:t>
      </w:r>
      <w:proofErr w:type="gramEnd"/>
      <w:r w:rsidRPr="00CA451F">
        <w:rPr>
          <w:sz w:val="20"/>
          <w:szCs w:val="20"/>
        </w:rPr>
        <w:t>;</w:t>
      </w:r>
    </w:p>
    <w:p w14:paraId="3E3B2D3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</w:t>
      </w:r>
      <w:proofErr w:type="gramStart"/>
      <w:r w:rsidRPr="00CA451F">
        <w:rPr>
          <w:sz w:val="20"/>
          <w:szCs w:val="20"/>
        </w:rPr>
        <w:t>case</w:t>
      </w:r>
      <w:proofErr w:type="gramEnd"/>
      <w:r w:rsidRPr="00CA451F">
        <w:rPr>
          <w:sz w:val="20"/>
          <w:szCs w:val="20"/>
        </w:rPr>
        <w:t xml:space="preserve"> 'b':</w:t>
      </w:r>
    </w:p>
    <w:p w14:paraId="7F4319C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GasSensorPrint(</w:t>
      </w:r>
      <w:proofErr w:type="gramEnd"/>
      <w:r w:rsidRPr="00CA451F">
        <w:rPr>
          <w:sz w:val="20"/>
          <w:szCs w:val="20"/>
        </w:rPr>
        <w:t>);</w:t>
      </w:r>
    </w:p>
    <w:p w14:paraId="4C40F65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break</w:t>
      </w:r>
      <w:proofErr w:type="gramEnd"/>
      <w:r w:rsidRPr="00CA451F">
        <w:rPr>
          <w:sz w:val="20"/>
          <w:szCs w:val="20"/>
        </w:rPr>
        <w:t>;</w:t>
      </w:r>
    </w:p>
    <w:p w14:paraId="7336EB4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</w:t>
      </w:r>
      <w:proofErr w:type="gramStart"/>
      <w:r w:rsidRPr="00CA451F">
        <w:rPr>
          <w:sz w:val="20"/>
          <w:szCs w:val="20"/>
        </w:rPr>
        <w:t>case</w:t>
      </w:r>
      <w:proofErr w:type="gramEnd"/>
      <w:r w:rsidRPr="00CA451F">
        <w:rPr>
          <w:sz w:val="20"/>
          <w:szCs w:val="20"/>
        </w:rPr>
        <w:t xml:space="preserve"> 'c':</w:t>
      </w:r>
    </w:p>
    <w:p w14:paraId="1CECD8D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MonoxideSensorPrint(</w:t>
      </w:r>
      <w:proofErr w:type="gramEnd"/>
      <w:r w:rsidRPr="00CA451F">
        <w:rPr>
          <w:sz w:val="20"/>
          <w:szCs w:val="20"/>
        </w:rPr>
        <w:t>);</w:t>
      </w:r>
    </w:p>
    <w:p w14:paraId="45466B1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break</w:t>
      </w:r>
      <w:proofErr w:type="gramEnd"/>
      <w:r w:rsidRPr="00CA451F">
        <w:rPr>
          <w:sz w:val="20"/>
          <w:szCs w:val="20"/>
        </w:rPr>
        <w:t>;</w:t>
      </w:r>
    </w:p>
    <w:p w14:paraId="398849A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</w:t>
      </w:r>
      <w:proofErr w:type="gramStart"/>
      <w:r w:rsidRPr="00CA451F">
        <w:rPr>
          <w:sz w:val="20"/>
          <w:szCs w:val="20"/>
        </w:rPr>
        <w:t>default</w:t>
      </w:r>
      <w:proofErr w:type="gramEnd"/>
      <w:r w:rsidRPr="00CA451F">
        <w:rPr>
          <w:sz w:val="20"/>
          <w:szCs w:val="20"/>
        </w:rPr>
        <w:t>:</w:t>
      </w:r>
    </w:p>
    <w:p w14:paraId="3C7E206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 xml:space="preserve">                </w:t>
      </w:r>
      <w:proofErr w:type="gramStart"/>
      <w:r w:rsidRPr="00CA451F">
        <w:rPr>
          <w:sz w:val="20"/>
          <w:szCs w:val="20"/>
        </w:rPr>
        <w:t>DHTSensor(</w:t>
      </w:r>
      <w:proofErr w:type="gramEnd"/>
      <w:r w:rsidRPr="00CA451F">
        <w:rPr>
          <w:sz w:val="20"/>
          <w:szCs w:val="20"/>
        </w:rPr>
        <w:t>);</w:t>
      </w:r>
    </w:p>
    <w:p w14:paraId="4DAEB52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break</w:t>
      </w:r>
      <w:proofErr w:type="gramEnd"/>
      <w:r w:rsidRPr="00CA451F">
        <w:rPr>
          <w:sz w:val="20"/>
          <w:szCs w:val="20"/>
        </w:rPr>
        <w:t>;</w:t>
      </w:r>
    </w:p>
    <w:p w14:paraId="4267DAC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}</w:t>
      </w:r>
    </w:p>
    <w:p w14:paraId="253FEC3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}</w:t>
      </w:r>
    </w:p>
    <w:p w14:paraId="2054D19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43CFABD3" w14:textId="77777777" w:rsidR="009101D7" w:rsidRPr="00CA451F" w:rsidRDefault="009101D7" w:rsidP="009101D7">
      <w:pPr>
        <w:rPr>
          <w:sz w:val="20"/>
          <w:szCs w:val="20"/>
        </w:rPr>
      </w:pPr>
    </w:p>
    <w:p w14:paraId="52728388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loop() {</w:t>
      </w:r>
    </w:p>
    <w:p w14:paraId="0E2CD40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SensorTSL(</w:t>
      </w:r>
      <w:proofErr w:type="gramEnd"/>
      <w:r w:rsidRPr="00CA451F">
        <w:rPr>
          <w:sz w:val="20"/>
          <w:szCs w:val="20"/>
        </w:rPr>
        <w:t>);</w:t>
      </w:r>
    </w:p>
    <w:p w14:paraId="68CF897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BluetoothMethod(</w:t>
      </w:r>
      <w:proofErr w:type="gramEnd"/>
      <w:r w:rsidRPr="00CA451F">
        <w:rPr>
          <w:sz w:val="20"/>
          <w:szCs w:val="20"/>
        </w:rPr>
        <w:t>);</w:t>
      </w:r>
    </w:p>
    <w:p w14:paraId="7CD910B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SensorPIR(</w:t>
      </w:r>
      <w:proofErr w:type="gramEnd"/>
      <w:r w:rsidRPr="00CA451F">
        <w:rPr>
          <w:sz w:val="20"/>
          <w:szCs w:val="20"/>
        </w:rPr>
        <w:t>);</w:t>
      </w:r>
    </w:p>
    <w:p w14:paraId="2E6313B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CoSensor(</w:t>
      </w:r>
      <w:proofErr w:type="gramEnd"/>
      <w:r w:rsidRPr="00CA451F">
        <w:rPr>
          <w:sz w:val="20"/>
          <w:szCs w:val="20"/>
        </w:rPr>
        <w:t>);</w:t>
      </w:r>
    </w:p>
    <w:p w14:paraId="29F77DF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GazSensor(</w:t>
      </w:r>
      <w:proofErr w:type="gramEnd"/>
      <w:r w:rsidRPr="00CA451F">
        <w:rPr>
          <w:sz w:val="20"/>
          <w:szCs w:val="20"/>
        </w:rPr>
        <w:t>);</w:t>
      </w:r>
    </w:p>
    <w:p w14:paraId="16A9231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light_</w:t>
      </w:r>
      <w:proofErr w:type="gramStart"/>
      <w:r w:rsidRPr="00CA451F">
        <w:rPr>
          <w:sz w:val="20"/>
          <w:szCs w:val="20"/>
        </w:rPr>
        <w:t>color(</w:t>
      </w:r>
      <w:proofErr w:type="gramEnd"/>
      <w:r w:rsidRPr="00CA451F">
        <w:rPr>
          <w:sz w:val="20"/>
          <w:szCs w:val="20"/>
        </w:rPr>
        <w:t>);</w:t>
      </w:r>
    </w:p>
    <w:p w14:paraId="71B3C41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187713B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"\n");</w:t>
      </w:r>
    </w:p>
    <w:p w14:paraId="2B3CB13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3013B3AD" w14:textId="526690D9" w:rsidR="00EA3F9B" w:rsidRPr="009101D7" w:rsidRDefault="009101D7" w:rsidP="009101D7">
      <w:r>
        <w:t>}</w:t>
      </w:r>
    </w:p>
    <w:sectPr w:rsidR="00EA3F9B" w:rsidRPr="009101D7" w:rsidSect="0019666A">
      <w:type w:val="continuous"/>
      <w:pgSz w:w="11907" w:h="16839" w:code="9"/>
      <w:pgMar w:top="1491" w:right="1440" w:bottom="1170" w:left="1440" w:header="709" w:footer="709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1C98F8" w14:textId="77777777" w:rsidR="003472ED" w:rsidRDefault="003472ED" w:rsidP="0056350E">
      <w:pPr>
        <w:spacing w:line="240" w:lineRule="auto"/>
      </w:pPr>
      <w:r>
        <w:separator/>
      </w:r>
    </w:p>
  </w:endnote>
  <w:endnote w:type="continuationSeparator" w:id="0">
    <w:p w14:paraId="7D0C8472" w14:textId="77777777" w:rsidR="003472ED" w:rsidRDefault="003472ED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760FCA" w:rsidRPr="002D092A" w:rsidRDefault="00760FCA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  <w:lang w:val="ro-RO" w:eastAsia="ro-RO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06645B">
      <w:rPr>
        <w:rFonts w:cs="Arial"/>
        <w:noProof/>
        <w:szCs w:val="20"/>
      </w:rPr>
      <w:t>6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760FCA" w:rsidRDefault="00760FCA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760FCA" w:rsidRPr="005B6A2B" w:rsidRDefault="00760FCA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  <w:lang w:val="ro-RO" w:eastAsia="ro-RO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06645B">
      <w:rPr>
        <w:rFonts w:cs="Arial"/>
        <w:noProof/>
        <w:szCs w:val="20"/>
      </w:rPr>
      <w:t>4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F416A4" w14:textId="77777777" w:rsidR="003472ED" w:rsidRDefault="003472ED" w:rsidP="0056350E">
      <w:pPr>
        <w:spacing w:line="240" w:lineRule="auto"/>
      </w:pPr>
      <w:r>
        <w:separator/>
      </w:r>
    </w:p>
  </w:footnote>
  <w:footnote w:type="continuationSeparator" w:id="0">
    <w:p w14:paraId="22B2C5F6" w14:textId="77777777" w:rsidR="003472ED" w:rsidRDefault="003472ED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70008949" w:rsidR="00760FCA" w:rsidRPr="00A81227" w:rsidRDefault="00760FCA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  <w:lang w:val="ro-RO" w:eastAsia="ro-RO"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1" name="Picture 21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89400870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760FCA" w:rsidRDefault="00760FCA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27452195" w:rsidR="00760FCA" w:rsidRPr="00092181" w:rsidRDefault="00760FCA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  <w:lang w:val="ro-RO" w:eastAsia="ro-RO"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ro-RO" w:eastAsia="ro-RO"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6EE22E46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387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2C07F9"/>
    <w:multiLevelType w:val="hybridMultilevel"/>
    <w:tmpl w:val="F2B4A396"/>
    <w:lvl w:ilvl="0" w:tplc="0409000F">
      <w:start w:val="1"/>
      <w:numFmt w:val="decimal"/>
      <w:lvlText w:val="%1."/>
      <w:lvlJc w:val="left"/>
      <w:pPr>
        <w:ind w:left="1926" w:hanging="360"/>
      </w:pPr>
    </w:lvl>
    <w:lvl w:ilvl="1" w:tplc="04180019" w:tentative="1">
      <w:start w:val="1"/>
      <w:numFmt w:val="lowerLetter"/>
      <w:lvlText w:val="%2."/>
      <w:lvlJc w:val="left"/>
      <w:pPr>
        <w:ind w:left="2646" w:hanging="360"/>
      </w:pPr>
    </w:lvl>
    <w:lvl w:ilvl="2" w:tplc="0418001B" w:tentative="1">
      <w:start w:val="1"/>
      <w:numFmt w:val="lowerRoman"/>
      <w:lvlText w:val="%3."/>
      <w:lvlJc w:val="right"/>
      <w:pPr>
        <w:ind w:left="3366" w:hanging="180"/>
      </w:pPr>
    </w:lvl>
    <w:lvl w:ilvl="3" w:tplc="0418000F" w:tentative="1">
      <w:start w:val="1"/>
      <w:numFmt w:val="decimal"/>
      <w:lvlText w:val="%4."/>
      <w:lvlJc w:val="left"/>
      <w:pPr>
        <w:ind w:left="4086" w:hanging="360"/>
      </w:pPr>
    </w:lvl>
    <w:lvl w:ilvl="4" w:tplc="04180019" w:tentative="1">
      <w:start w:val="1"/>
      <w:numFmt w:val="lowerLetter"/>
      <w:lvlText w:val="%5."/>
      <w:lvlJc w:val="left"/>
      <w:pPr>
        <w:ind w:left="4806" w:hanging="360"/>
      </w:pPr>
    </w:lvl>
    <w:lvl w:ilvl="5" w:tplc="0418001B" w:tentative="1">
      <w:start w:val="1"/>
      <w:numFmt w:val="lowerRoman"/>
      <w:lvlText w:val="%6."/>
      <w:lvlJc w:val="right"/>
      <w:pPr>
        <w:ind w:left="5526" w:hanging="180"/>
      </w:pPr>
    </w:lvl>
    <w:lvl w:ilvl="6" w:tplc="0418000F" w:tentative="1">
      <w:start w:val="1"/>
      <w:numFmt w:val="decimal"/>
      <w:lvlText w:val="%7."/>
      <w:lvlJc w:val="left"/>
      <w:pPr>
        <w:ind w:left="6246" w:hanging="360"/>
      </w:pPr>
    </w:lvl>
    <w:lvl w:ilvl="7" w:tplc="04180019" w:tentative="1">
      <w:start w:val="1"/>
      <w:numFmt w:val="lowerLetter"/>
      <w:lvlText w:val="%8."/>
      <w:lvlJc w:val="left"/>
      <w:pPr>
        <w:ind w:left="6966" w:hanging="360"/>
      </w:pPr>
    </w:lvl>
    <w:lvl w:ilvl="8" w:tplc="0418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14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42951B5"/>
    <w:multiLevelType w:val="hybridMultilevel"/>
    <w:tmpl w:val="27C64C1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7"/>
  </w:num>
  <w:num w:numId="7">
    <w:abstractNumId w:val="12"/>
  </w:num>
  <w:num w:numId="8">
    <w:abstractNumId w:val="5"/>
  </w:num>
  <w:num w:numId="9">
    <w:abstractNumId w:val="14"/>
  </w:num>
  <w:num w:numId="10">
    <w:abstractNumId w:val="11"/>
  </w:num>
  <w:num w:numId="11">
    <w:abstractNumId w:val="16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 w:numId="17">
    <w:abstractNumId w:val="13"/>
  </w:num>
  <w:num w:numId="18">
    <w:abstractNumId w:val="15"/>
  </w:num>
  <w:num w:numId="19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24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C29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0A58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CDD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72C"/>
    <w:rsid w:val="00034B88"/>
    <w:rsid w:val="00035000"/>
    <w:rsid w:val="000351A6"/>
    <w:rsid w:val="000352EB"/>
    <w:rsid w:val="00035C81"/>
    <w:rsid w:val="00035EF7"/>
    <w:rsid w:val="0003613F"/>
    <w:rsid w:val="0003627D"/>
    <w:rsid w:val="000363A5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45B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CFE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D65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5F7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61A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558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12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1FC6"/>
    <w:rsid w:val="000C2629"/>
    <w:rsid w:val="000C269F"/>
    <w:rsid w:val="000C2A38"/>
    <w:rsid w:val="000C2AC9"/>
    <w:rsid w:val="000C2AD2"/>
    <w:rsid w:val="000C3939"/>
    <w:rsid w:val="000C3F35"/>
    <w:rsid w:val="000C42D7"/>
    <w:rsid w:val="000C4763"/>
    <w:rsid w:val="000C47F0"/>
    <w:rsid w:val="000C4C22"/>
    <w:rsid w:val="000C4C9A"/>
    <w:rsid w:val="000C4FC3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6F6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48B"/>
    <w:rsid w:val="000E6EB5"/>
    <w:rsid w:val="000E6F53"/>
    <w:rsid w:val="000E6FA0"/>
    <w:rsid w:val="000E7101"/>
    <w:rsid w:val="000E7229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841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764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11A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116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58F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66A"/>
    <w:rsid w:val="00196AF3"/>
    <w:rsid w:val="001970B1"/>
    <w:rsid w:val="001972B3"/>
    <w:rsid w:val="0019767C"/>
    <w:rsid w:val="0019774F"/>
    <w:rsid w:val="00197940"/>
    <w:rsid w:val="00197A66"/>
    <w:rsid w:val="00197CCB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782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B6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96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48B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11"/>
    <w:rsid w:val="001E4E30"/>
    <w:rsid w:val="001E4EDE"/>
    <w:rsid w:val="001E525B"/>
    <w:rsid w:val="001E533A"/>
    <w:rsid w:val="001E55EB"/>
    <w:rsid w:val="001E5D48"/>
    <w:rsid w:val="001E6B4F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68A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1F6A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CD5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3D19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60B"/>
    <w:rsid w:val="002427D1"/>
    <w:rsid w:val="0024304C"/>
    <w:rsid w:val="002430D8"/>
    <w:rsid w:val="0024339C"/>
    <w:rsid w:val="002439C8"/>
    <w:rsid w:val="00243E96"/>
    <w:rsid w:val="00244058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206"/>
    <w:rsid w:val="00257388"/>
    <w:rsid w:val="00257434"/>
    <w:rsid w:val="002576A1"/>
    <w:rsid w:val="00257734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8E8"/>
    <w:rsid w:val="00270D40"/>
    <w:rsid w:val="00270E4E"/>
    <w:rsid w:val="00270F05"/>
    <w:rsid w:val="0027104E"/>
    <w:rsid w:val="002710FA"/>
    <w:rsid w:val="002712B5"/>
    <w:rsid w:val="00271911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0C8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5F7"/>
    <w:rsid w:val="0029661A"/>
    <w:rsid w:val="00296722"/>
    <w:rsid w:val="00296986"/>
    <w:rsid w:val="0029735C"/>
    <w:rsid w:val="002A007E"/>
    <w:rsid w:val="002A0260"/>
    <w:rsid w:val="002A04FF"/>
    <w:rsid w:val="002A0504"/>
    <w:rsid w:val="002A05C7"/>
    <w:rsid w:val="002A0608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5DA1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3ED7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C7982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79D"/>
    <w:rsid w:val="002E3C65"/>
    <w:rsid w:val="002E47B4"/>
    <w:rsid w:val="002E4904"/>
    <w:rsid w:val="002E5216"/>
    <w:rsid w:val="002E554C"/>
    <w:rsid w:val="002E5552"/>
    <w:rsid w:val="002E5DA7"/>
    <w:rsid w:val="002E5F00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9B9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1A2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472ED"/>
    <w:rsid w:val="0035014E"/>
    <w:rsid w:val="003501BE"/>
    <w:rsid w:val="00350393"/>
    <w:rsid w:val="00350765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3BC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AD7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2E09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6D3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87F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4B4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095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9A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499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3F9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BDA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79B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4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5FA"/>
    <w:rsid w:val="00460652"/>
    <w:rsid w:val="004606BA"/>
    <w:rsid w:val="00460726"/>
    <w:rsid w:val="004607B2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2577"/>
    <w:rsid w:val="00482B24"/>
    <w:rsid w:val="0048318E"/>
    <w:rsid w:val="0048393A"/>
    <w:rsid w:val="00483CA5"/>
    <w:rsid w:val="00484448"/>
    <w:rsid w:val="00484976"/>
    <w:rsid w:val="00484BEC"/>
    <w:rsid w:val="00484D91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44E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1F81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75D"/>
    <w:rsid w:val="004C190E"/>
    <w:rsid w:val="004C1A3F"/>
    <w:rsid w:val="004C1B32"/>
    <w:rsid w:val="004C1D99"/>
    <w:rsid w:val="004C1E6D"/>
    <w:rsid w:val="004C23B1"/>
    <w:rsid w:val="004C24B0"/>
    <w:rsid w:val="004C2F7A"/>
    <w:rsid w:val="004C2FF1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6F4B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BE1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951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623"/>
    <w:rsid w:val="004F46A2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6ED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EAA"/>
    <w:rsid w:val="00511F73"/>
    <w:rsid w:val="00511FDD"/>
    <w:rsid w:val="00512A3F"/>
    <w:rsid w:val="005133D3"/>
    <w:rsid w:val="0051385D"/>
    <w:rsid w:val="00513A1C"/>
    <w:rsid w:val="00513ABD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99A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27D53"/>
    <w:rsid w:val="005303D3"/>
    <w:rsid w:val="00530784"/>
    <w:rsid w:val="005307EE"/>
    <w:rsid w:val="00530ACE"/>
    <w:rsid w:val="00531297"/>
    <w:rsid w:val="005313E5"/>
    <w:rsid w:val="0053159E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988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111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6F6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2C0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16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6FA4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5C6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2FE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0F5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632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1F1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1F26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2FDD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3E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02F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EF1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4702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0FCA"/>
    <w:rsid w:val="00761007"/>
    <w:rsid w:val="0076152F"/>
    <w:rsid w:val="007617C9"/>
    <w:rsid w:val="00761A53"/>
    <w:rsid w:val="00761A7C"/>
    <w:rsid w:val="00762081"/>
    <w:rsid w:val="0076301D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5C5B"/>
    <w:rsid w:val="0077649E"/>
    <w:rsid w:val="00776FB4"/>
    <w:rsid w:val="007773AE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4F8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DC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997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3FD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1DEF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B7F02"/>
    <w:rsid w:val="007C0178"/>
    <w:rsid w:val="007C022C"/>
    <w:rsid w:val="007C0550"/>
    <w:rsid w:val="007C0A6B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1FC8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309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CCA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C6B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2D1"/>
    <w:rsid w:val="008437A8"/>
    <w:rsid w:val="008438F5"/>
    <w:rsid w:val="00844119"/>
    <w:rsid w:val="0084561C"/>
    <w:rsid w:val="00845743"/>
    <w:rsid w:val="008459C6"/>
    <w:rsid w:val="00845C73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E0F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EEB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6C42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A11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48A8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B1A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949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1D7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DB2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1EAC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E02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33A"/>
    <w:rsid w:val="0094560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6A72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60E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D7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1EF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A8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DA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0F62"/>
    <w:rsid w:val="009D1637"/>
    <w:rsid w:val="009D17DA"/>
    <w:rsid w:val="009D1D65"/>
    <w:rsid w:val="009D1E8F"/>
    <w:rsid w:val="009D20C9"/>
    <w:rsid w:val="009D2120"/>
    <w:rsid w:val="009D213B"/>
    <w:rsid w:val="009D2562"/>
    <w:rsid w:val="009D28BF"/>
    <w:rsid w:val="009D3143"/>
    <w:rsid w:val="009D3936"/>
    <w:rsid w:val="009D4126"/>
    <w:rsid w:val="009D477A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07E6D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1E3A"/>
    <w:rsid w:val="00A220CF"/>
    <w:rsid w:val="00A22565"/>
    <w:rsid w:val="00A228B2"/>
    <w:rsid w:val="00A237C7"/>
    <w:rsid w:val="00A2386B"/>
    <w:rsid w:val="00A23BE2"/>
    <w:rsid w:val="00A23BF9"/>
    <w:rsid w:val="00A23E4C"/>
    <w:rsid w:val="00A23FEE"/>
    <w:rsid w:val="00A24210"/>
    <w:rsid w:val="00A245D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0783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6FD5"/>
    <w:rsid w:val="00A571DE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2E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631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073"/>
    <w:rsid w:val="00AC5414"/>
    <w:rsid w:val="00AC5554"/>
    <w:rsid w:val="00AC5CCC"/>
    <w:rsid w:val="00AC5D58"/>
    <w:rsid w:val="00AC6001"/>
    <w:rsid w:val="00AC630D"/>
    <w:rsid w:val="00AC643C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A4D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A5E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4F"/>
    <w:rsid w:val="00B43BEE"/>
    <w:rsid w:val="00B442D4"/>
    <w:rsid w:val="00B44B44"/>
    <w:rsid w:val="00B450B6"/>
    <w:rsid w:val="00B45BA9"/>
    <w:rsid w:val="00B45C61"/>
    <w:rsid w:val="00B45DA2"/>
    <w:rsid w:val="00B45F17"/>
    <w:rsid w:val="00B464A9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68C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BB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3D2D"/>
    <w:rsid w:val="00B83E95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9DB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5D8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5F32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916"/>
    <w:rsid w:val="00BF2A0B"/>
    <w:rsid w:val="00BF2E71"/>
    <w:rsid w:val="00BF2F05"/>
    <w:rsid w:val="00BF3360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45D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BA9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0DC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6AB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69B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96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5CD"/>
    <w:rsid w:val="00CA385E"/>
    <w:rsid w:val="00CA41F4"/>
    <w:rsid w:val="00CA44FF"/>
    <w:rsid w:val="00CA451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3FF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315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871"/>
    <w:rsid w:val="00D06B96"/>
    <w:rsid w:val="00D06D24"/>
    <w:rsid w:val="00D06EB4"/>
    <w:rsid w:val="00D0730D"/>
    <w:rsid w:val="00D0739C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1C5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655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463D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086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318A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E52"/>
    <w:rsid w:val="00DE7F92"/>
    <w:rsid w:val="00DF0085"/>
    <w:rsid w:val="00DF030D"/>
    <w:rsid w:val="00DF08B6"/>
    <w:rsid w:val="00DF08C9"/>
    <w:rsid w:val="00DF0B5B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3E5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3FA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C31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1F83"/>
    <w:rsid w:val="00E223AE"/>
    <w:rsid w:val="00E2271C"/>
    <w:rsid w:val="00E2278C"/>
    <w:rsid w:val="00E227BF"/>
    <w:rsid w:val="00E22D87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8C7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535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466A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4574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13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3F9B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96C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2D0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4EB3"/>
    <w:rsid w:val="00EE5062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9E8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7F5"/>
    <w:rsid w:val="00F158B5"/>
    <w:rsid w:val="00F15E72"/>
    <w:rsid w:val="00F160D4"/>
    <w:rsid w:val="00F164AD"/>
    <w:rsid w:val="00F16C04"/>
    <w:rsid w:val="00F16FF4"/>
    <w:rsid w:val="00F170AA"/>
    <w:rsid w:val="00F173FD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C1C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37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1A1C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3E"/>
    <w:rsid w:val="00F74971"/>
    <w:rsid w:val="00F74AEF"/>
    <w:rsid w:val="00F74B49"/>
    <w:rsid w:val="00F74D5C"/>
    <w:rsid w:val="00F75A04"/>
    <w:rsid w:val="00F75B37"/>
    <w:rsid w:val="00F75CAB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B07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6E4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83D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1B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78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2B1"/>
    <w:rsid w:val="00FF0331"/>
    <w:rsid w:val="00FF04DC"/>
    <w:rsid w:val="00FF0752"/>
    <w:rsid w:val="00FF0A48"/>
    <w:rsid w:val="00FF0AA8"/>
    <w:rsid w:val="00FF0CEF"/>
    <w:rsid w:val="00FF0CF8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42E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8A0A1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ind w:left="7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8A0A1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wikiword">
    <w:name w:val="wikiword"/>
    <w:basedOn w:val="DefaultParagraphFont"/>
    <w:rsid w:val="00763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eader" Target="header3.xml"/><Relationship Id="rId47" Type="http://schemas.openxmlformats.org/officeDocument/2006/relationships/image" Target="media/image34.png"/><Relationship Id="rId63" Type="http://schemas.openxmlformats.org/officeDocument/2006/relationships/hyperlink" Target="https://components101.com/mq2-gas-sensor" TargetMode="External"/><Relationship Id="rId68" Type="http://schemas.openxmlformats.org/officeDocument/2006/relationships/hyperlink" Target="https://dronebotworkshop.com/lcd-displays-arduino/" TargetMode="Externa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2.png"/><Relationship Id="rId53" Type="http://schemas.openxmlformats.org/officeDocument/2006/relationships/hyperlink" Target="https://cdn-learn.adafruit.com/downloads/pdf/pir-passive-infrared-proximity-motion-sensor.pdf" TargetMode="External"/><Relationship Id="rId58" Type="http://schemas.openxmlformats.org/officeDocument/2006/relationships/hyperlink" Target="https://clubarcrobotica.wordpress.com/arduino-remote-controlled-led-using-hc-05-bluetooth/" TargetMode="External"/><Relationship Id="rId66" Type="http://schemas.openxmlformats.org/officeDocument/2006/relationships/hyperlink" Target="https://www.sparkfun.com/datasheets/Sensors/Biometric/MQ-7.pdf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components101.com/rgb-led-pinout-configuration-circuit-datasheet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footer" Target="footer3.xml"/><Relationship Id="rId48" Type="http://schemas.openxmlformats.org/officeDocument/2006/relationships/image" Target="media/image35.jpeg"/><Relationship Id="rId56" Type="http://schemas.openxmlformats.org/officeDocument/2006/relationships/hyperlink" Target="https://cdn-learn.adafruit.com/downloads/pdf/tsl2561.pdf" TargetMode="External"/><Relationship Id="rId64" Type="http://schemas.openxmlformats.org/officeDocument/2006/relationships/hyperlink" Target="https://create.arduino.cc/projecthub/Junezriyaz/how-to-connect-mq2-gas-sensor-to-arduino-f6a456" TargetMode="External"/><Relationship Id="rId69" Type="http://schemas.openxmlformats.org/officeDocument/2006/relationships/hyperlink" Target="https://components101.com/sensors/bh1750-ambient-light-sensor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mouser.com/datasheet/2/758/DHT11-Technical-Data-Sheet-Translated-Version-1143054.pdf" TargetMode="External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jpg"/><Relationship Id="rId59" Type="http://schemas.openxmlformats.org/officeDocument/2006/relationships/hyperlink" Target="https://makersportal.com/blog/2018/4/19/arduino-light-sensor-tsl2561-and-experiments-with-infrared-and-visible-light" TargetMode="External"/><Relationship Id="rId67" Type="http://schemas.openxmlformats.org/officeDocument/2006/relationships/hyperlink" Target="https://opencircuit.shop/resources/file/da88acc1702a90667728fcf4ac9c75c455475706466/I2C-LCD-interface.pd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www.distrelec.ro/Web/WebShopImages/landscape_large/9-/01/arduino-a000066.jpg" TargetMode="External"/><Relationship Id="rId62" Type="http://schemas.openxmlformats.org/officeDocument/2006/relationships/hyperlink" Target="https://create.arduino.cc/projecthub/AlexanderVaughn/not-your-typical-rgb-led-356854" TargetMode="External"/><Relationship Id="rId70" Type="http://schemas.openxmlformats.org/officeDocument/2006/relationships/hyperlink" Target="https://www.arduino.cc/en/reference/wir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jpeg"/><Relationship Id="rId57" Type="http://schemas.openxmlformats.org/officeDocument/2006/relationships/hyperlink" Target="https://maker.pro/custom/tutorial/hc-05-bluetooth-transceiver-module-datasheet-highlights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hyperlink" Target="https://www.farnell.com/datasheets/1682209.pdf" TargetMode="External"/><Relationship Id="rId60" Type="http://schemas.openxmlformats.org/officeDocument/2006/relationships/hyperlink" Target="https://www.circuitbread.com/tutorials/how-rgb-leds-work-and-how-to-control-color" TargetMode="External"/><Relationship Id="rId65" Type="http://schemas.openxmlformats.org/officeDocument/2006/relationships/hyperlink" Target="http://www.learningaboutelectronics.com/Articles/MQ-7-carbon-monoxide-sensor-circuit-with-arduino.php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ardushop.ro/1329-thickbox_default/dht11-digital-temperature-and-humidity-sensor-module.jpg" TargetMode="External"/><Relationship Id="rId55" Type="http://schemas.openxmlformats.org/officeDocument/2006/relationships/hyperlink" Target="https://cdn-shop.adafruit.com/datasheets/TSL2561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D110E3-8AE5-4590-9F11-99C2C6FEA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1511</TotalTime>
  <Pages>31</Pages>
  <Words>4031</Words>
  <Characters>23384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Casă inteligentă</vt:lpstr>
    </vt:vector>
  </TitlesOfParts>
  <Company>FotoNation</Company>
  <LinksUpToDate>false</LinksUpToDate>
  <CharactersWithSpaces>27361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Casă inteligentă</dc:title>
  <dc:subject/>
  <dc:creator>Dan NICULA</dc:creator>
  <cp:keywords/>
  <dc:description/>
  <cp:lastModifiedBy>SabinSJ</cp:lastModifiedBy>
  <cp:revision>255</cp:revision>
  <cp:lastPrinted>2020-12-04T15:32:00Z</cp:lastPrinted>
  <dcterms:created xsi:type="dcterms:W3CDTF">2020-11-24T16:58:00Z</dcterms:created>
  <dcterms:modified xsi:type="dcterms:W3CDTF">2021-01-02T13:41:00Z</dcterms:modified>
  <cp:category>Project name</cp:category>
</cp:coreProperties>
</file>